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FC865A">
      <w:pPr>
        <w:spacing w:line="480" w:lineRule="auto"/>
        <w:ind w:firstLine="480"/>
        <w:rPr>
          <w:lang w:eastAsia="zh-CN"/>
        </w:rPr>
      </w:pPr>
    </w:p>
    <w:p w14:paraId="08BAE884">
      <w:pPr>
        <w:ind w:firstLine="480"/>
      </w:pPr>
    </w:p>
    <w:p w14:paraId="0576BDD0">
      <w:pPr>
        <w:ind w:firstLine="480"/>
        <w:rPr>
          <w:lang w:eastAsia="zh-CN"/>
        </w:rPr>
      </w:pPr>
    </w:p>
    <w:p w14:paraId="375C8E55">
      <w:pPr>
        <w:pStyle w:val="84"/>
        <w:jc w:val="center"/>
        <w:rPr>
          <w:rFonts w:ascii="Times New Roman" w:hAnsi="Times New Roman"/>
          <w:lang w:eastAsia="zh-CN"/>
        </w:rPr>
      </w:pPr>
      <w:r>
        <w:rPr>
          <w:rFonts w:hint="eastAsia" w:ascii="Times New Roman" w:hAnsi="Times New Roman" w:eastAsia="华文细黑"/>
          <w:sz w:val="44"/>
          <w:szCs w:val="44"/>
          <w:lang w:eastAsia="zh-CN"/>
        </w:rPr>
        <w:t>数值分析期末大作业</w:t>
      </w:r>
    </w:p>
    <w:p w14:paraId="74CD2E70">
      <w:pPr>
        <w:ind w:firstLine="480"/>
        <w:rPr>
          <w:lang w:eastAsia="zh-CN"/>
        </w:rPr>
      </w:pPr>
      <w:r>
        <w:rPr>
          <w:lang w:eastAsia="zh-CN"/>
        </w:rPr>
        <w:t xml:space="preserve"> </w:t>
      </w:r>
    </w:p>
    <w:p w14:paraId="44B932AA">
      <w:pPr>
        <w:ind w:left="0" w:leftChars="0" w:firstLine="0" w:firstLineChars="0"/>
        <w:rPr>
          <w:lang w:eastAsia="zh-CN"/>
        </w:rPr>
      </w:pPr>
    </w:p>
    <w:p w14:paraId="0FD983D2">
      <w:pPr>
        <w:ind w:firstLine="480"/>
        <w:rPr>
          <w:lang w:eastAsia="zh-CN"/>
        </w:rPr>
      </w:pPr>
    </w:p>
    <w:p w14:paraId="26A2BD86">
      <w:pPr>
        <w:ind w:firstLine="480"/>
        <w:rPr>
          <w:lang w:eastAsia="zh-CN"/>
        </w:rPr>
      </w:pPr>
    </w:p>
    <w:p w14:paraId="4C4D73ED">
      <w:pPr>
        <w:ind w:firstLine="480"/>
        <w:rPr>
          <w:lang w:eastAsia="zh-CN"/>
        </w:rPr>
      </w:pPr>
    </w:p>
    <w:p w14:paraId="5265386B">
      <w:pPr>
        <w:ind w:firstLine="480"/>
        <w:rPr>
          <w:lang w:eastAsia="zh-CN"/>
        </w:rPr>
      </w:pPr>
    </w:p>
    <w:p w14:paraId="10323B3D">
      <w:pPr>
        <w:ind w:firstLine="480"/>
        <w:rPr>
          <w:lang w:eastAsia="zh-CN"/>
        </w:rPr>
      </w:pPr>
    </w:p>
    <w:tbl>
      <w:tblPr>
        <w:tblStyle w:val="3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6"/>
        <w:gridCol w:w="3524"/>
      </w:tblGrid>
      <w:tr w14:paraId="18FDF6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166" w:type="dxa"/>
            <w:vMerge w:val="restart"/>
            <w:vAlign w:val="top"/>
          </w:tcPr>
          <w:p w14:paraId="01440B93">
            <w:pPr>
              <w:pStyle w:val="86"/>
              <w:ind w:left="0" w:leftChars="0" w:firstLine="0" w:firstLineChars="0"/>
              <w:jc w:val="right"/>
              <w:rPr>
                <w:rFonts w:hint="default" w:ascii="Times New Roman" w:hAnsi="Times New Roman"/>
                <w:vertAlign w:val="baseline"/>
                <w:lang w:val="en-US" w:eastAsia="zh-CN"/>
              </w:rPr>
            </w:pPr>
            <w:r>
              <w:rPr>
                <w:rFonts w:ascii="Times New Roman" w:hAnsi="Times New Roman"/>
                <w:lang w:eastAsia="zh-CN"/>
              </w:rPr>
              <w:t>姓       名</w:t>
            </w:r>
            <w:r>
              <w:rPr>
                <w:rFonts w:hint="eastAsia" w:ascii="Times New Roman" w:hAnsi="Times New Roman"/>
                <w:lang w:eastAsia="zh-CN"/>
              </w:rPr>
              <w:t>：</w:t>
            </w:r>
          </w:p>
        </w:tc>
        <w:tc>
          <w:tcPr>
            <w:tcW w:w="3524" w:type="dxa"/>
            <w:vAlign w:val="center"/>
          </w:tcPr>
          <w:p w14:paraId="73E2BAB0">
            <w:pPr>
              <w:pStyle w:val="86"/>
              <w:ind w:left="0" w:leftChars="0" w:firstLine="0" w:firstLineChars="0"/>
              <w:jc w:val="both"/>
              <w:rPr>
                <w:rFonts w:hint="default" w:ascii="Times New Roman" w:hAnsi="Times New Roman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u w:val="single"/>
                <w:vertAlign w:val="baseline"/>
                <w:lang w:val="en-US" w:eastAsia="zh-CN"/>
              </w:rPr>
              <w:t xml:space="preserve">        邵瀚霖        </w:t>
            </w:r>
          </w:p>
        </w:tc>
      </w:tr>
      <w:tr w14:paraId="704960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6" w:type="dxa"/>
            <w:vMerge w:val="continue"/>
            <w:vAlign w:val="top"/>
          </w:tcPr>
          <w:p w14:paraId="55F93A82">
            <w:pPr>
              <w:pStyle w:val="86"/>
              <w:jc w:val="right"/>
              <w:rPr>
                <w:rFonts w:ascii="Times New Roman" w:hAnsi="Times New Roman"/>
                <w:vertAlign w:val="baseline"/>
                <w:lang w:eastAsia="zh-CN"/>
              </w:rPr>
            </w:pPr>
          </w:p>
        </w:tc>
        <w:tc>
          <w:tcPr>
            <w:tcW w:w="3524" w:type="dxa"/>
            <w:vAlign w:val="center"/>
          </w:tcPr>
          <w:p w14:paraId="7C204D02">
            <w:pPr>
              <w:pStyle w:val="86"/>
              <w:ind w:left="0" w:leftChars="0" w:firstLine="0" w:firstLineChars="0"/>
              <w:jc w:val="both"/>
              <w:rPr>
                <w:rFonts w:ascii="Times New Roman" w:hAnsi="Times New Roman"/>
                <w:vertAlign w:val="baseline"/>
                <w:lang w:eastAsia="zh-CN"/>
              </w:rPr>
            </w:pPr>
            <w:r>
              <w:rPr>
                <w:rFonts w:hint="eastAsia" w:ascii="Times New Roman" w:hAnsi="Times New Roman"/>
                <w:u w:val="single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eastAsia" w:ascii="Times New Roman" w:hAnsi="Times New Roman"/>
                <w:u w:val="single"/>
                <w:vertAlign w:val="baseline"/>
                <w:lang w:val="en-US" w:eastAsia="zh"/>
                <w:woUserID w:val="2"/>
              </w:rPr>
              <w:t xml:space="preserve">周航  </w:t>
            </w:r>
            <w:r>
              <w:rPr>
                <w:rFonts w:hint="eastAsia" w:ascii="Times New Roman" w:hAnsi="Times New Roman"/>
                <w:u w:val="single"/>
                <w:vertAlign w:val="baseline"/>
                <w:lang w:val="en-US" w:eastAsia="zh-CN"/>
              </w:rPr>
              <w:t xml:space="preserve">           </w:t>
            </w:r>
          </w:p>
        </w:tc>
      </w:tr>
      <w:tr w14:paraId="050121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6" w:type="dxa"/>
            <w:vMerge w:val="continue"/>
            <w:vAlign w:val="top"/>
          </w:tcPr>
          <w:p w14:paraId="31D84AD8">
            <w:pPr>
              <w:pStyle w:val="86"/>
              <w:jc w:val="right"/>
              <w:rPr>
                <w:rFonts w:ascii="Times New Roman" w:hAnsi="Times New Roman"/>
                <w:vertAlign w:val="baseline"/>
                <w:lang w:eastAsia="zh-CN"/>
              </w:rPr>
            </w:pPr>
          </w:p>
        </w:tc>
        <w:tc>
          <w:tcPr>
            <w:tcW w:w="3524" w:type="dxa"/>
            <w:vAlign w:val="center"/>
          </w:tcPr>
          <w:p w14:paraId="4F4CEF29">
            <w:pPr>
              <w:pStyle w:val="86"/>
              <w:ind w:left="0" w:leftChars="0" w:firstLine="0" w:firstLineChars="0"/>
              <w:jc w:val="both"/>
              <w:rPr>
                <w:rFonts w:ascii="Times New Roman" w:hAnsi="Times New Roman"/>
                <w:vertAlign w:val="baseline"/>
                <w:lang w:eastAsia="zh-CN"/>
              </w:rPr>
            </w:pPr>
            <w:r>
              <w:rPr>
                <w:rFonts w:hint="eastAsia" w:ascii="Times New Roman" w:hAnsi="Times New Roman"/>
                <w:u w:val="single"/>
                <w:vertAlign w:val="baseline"/>
                <w:lang w:val="en-US" w:eastAsia="zh-CN"/>
              </w:rPr>
              <w:t xml:space="preserve">        </w:t>
            </w:r>
            <w:r>
              <w:rPr>
                <w:rFonts w:hint="eastAsia" w:ascii="Times New Roman" w:hAnsi="Times New Roman"/>
                <w:u w:val="single"/>
                <w:vertAlign w:val="baseline"/>
                <w:lang w:val="en-US" w:eastAsia="zh"/>
                <w:woUserID w:val="3"/>
              </w:rPr>
              <w:t>姜世宣</w:t>
            </w:r>
            <w:r>
              <w:rPr>
                <w:rFonts w:hint="eastAsia" w:ascii="Times New Roman" w:hAnsi="Times New Roman"/>
                <w:u w:val="single"/>
                <w:vertAlign w:val="baseline"/>
                <w:lang w:val="en-US" w:eastAsia="zh-CN"/>
              </w:rPr>
              <w:t xml:space="preserve">             </w:t>
            </w:r>
          </w:p>
        </w:tc>
      </w:tr>
      <w:tr w14:paraId="52A6D1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6" w:type="dxa"/>
            <w:vMerge w:val="continue"/>
            <w:vAlign w:val="top"/>
          </w:tcPr>
          <w:p w14:paraId="5FA58E43">
            <w:pPr>
              <w:pStyle w:val="86"/>
              <w:jc w:val="right"/>
              <w:rPr>
                <w:rFonts w:ascii="Times New Roman" w:hAnsi="Times New Roman"/>
                <w:vertAlign w:val="baseline"/>
                <w:lang w:eastAsia="zh-CN"/>
              </w:rPr>
            </w:pPr>
          </w:p>
        </w:tc>
        <w:tc>
          <w:tcPr>
            <w:tcW w:w="3524" w:type="dxa"/>
            <w:vAlign w:val="center"/>
          </w:tcPr>
          <w:p w14:paraId="1E50C876">
            <w:pPr>
              <w:pStyle w:val="86"/>
              <w:ind w:left="0" w:leftChars="0" w:firstLine="0" w:firstLineChars="0"/>
              <w:jc w:val="both"/>
              <w:rPr>
                <w:rFonts w:ascii="Times New Roman" w:hAnsi="Times New Roman"/>
                <w:vertAlign w:val="baseline"/>
                <w:lang w:eastAsia="zh-CN"/>
              </w:rPr>
            </w:pPr>
            <w:r>
              <w:rPr>
                <w:rFonts w:hint="eastAsia" w:ascii="Times New Roman" w:hAnsi="Times New Roman"/>
                <w:u w:val="single"/>
                <w:vertAlign w:val="baseline"/>
                <w:lang w:val="en-US" w:eastAsia="zh-CN"/>
              </w:rPr>
              <w:t xml:space="preserve">        </w:t>
            </w:r>
            <w:r>
              <w:rPr>
                <w:rFonts w:hint="eastAsia" w:ascii="Times New Roman" w:hAnsi="Times New Roman"/>
                <w:u w:val="single"/>
                <w:vertAlign w:val="baseline"/>
                <w:lang w:val="en-US" w:eastAsia="zh"/>
                <w:woUserID w:val="4"/>
              </w:rPr>
              <w:t xml:space="preserve"> 巴音</w:t>
            </w:r>
            <w:r>
              <w:rPr>
                <w:rFonts w:hint="eastAsia" w:ascii="Times New Roman" w:hAnsi="Times New Roman"/>
                <w:u w:val="single"/>
                <w:vertAlign w:val="baseline"/>
                <w:lang w:val="en-US" w:eastAsia="zh-CN"/>
              </w:rPr>
              <w:t xml:space="preserve">              </w:t>
            </w:r>
          </w:p>
        </w:tc>
      </w:tr>
      <w:tr w14:paraId="713CED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6" w:type="dxa"/>
            <w:vMerge w:val="restart"/>
            <w:vAlign w:val="top"/>
          </w:tcPr>
          <w:p w14:paraId="0AADC6F1">
            <w:pPr>
              <w:pStyle w:val="86"/>
              <w:ind w:left="0" w:leftChars="0" w:firstLine="0" w:firstLineChars="0"/>
              <w:jc w:val="right"/>
              <w:rPr>
                <w:rFonts w:hint="default" w:ascii="Times New Roman" w:hAnsi="Times New Roman"/>
                <w:vertAlign w:val="baseline"/>
                <w:lang w:val="en-US" w:eastAsia="zh-CN"/>
              </w:rPr>
            </w:pPr>
            <w:r>
              <w:rPr>
                <w:rFonts w:ascii="Times New Roman" w:hAnsi="Times New Roman"/>
                <w:lang w:eastAsia="zh-CN"/>
              </w:rPr>
              <w:t>学       号</w:t>
            </w:r>
            <w:r>
              <w:rPr>
                <w:rFonts w:hint="eastAsia" w:ascii="Times New Roman" w:hAnsi="Times New Roman"/>
                <w:lang w:eastAsia="zh-CN"/>
              </w:rPr>
              <w:t>：</w:t>
            </w:r>
          </w:p>
        </w:tc>
        <w:tc>
          <w:tcPr>
            <w:tcW w:w="3524" w:type="dxa"/>
            <w:vAlign w:val="center"/>
          </w:tcPr>
          <w:p w14:paraId="47AFFD75">
            <w:pPr>
              <w:pStyle w:val="86"/>
              <w:ind w:left="0" w:leftChars="0" w:firstLine="0" w:firstLineChars="0"/>
              <w:jc w:val="both"/>
              <w:rPr>
                <w:rFonts w:ascii="Times New Roman" w:hAnsi="Times New Roman"/>
                <w:vertAlign w:val="baseline"/>
                <w:lang w:eastAsia="zh-CN"/>
              </w:rPr>
            </w:pPr>
            <w:r>
              <w:rPr>
                <w:rFonts w:hint="eastAsia" w:ascii="Times New Roman" w:hAnsi="Times New Roman"/>
                <w:u w:val="single"/>
                <w:vertAlign w:val="baseline"/>
                <w:lang w:val="en-US" w:eastAsia="zh-CN"/>
              </w:rPr>
              <w:t xml:space="preserve">      20242081216     </w:t>
            </w:r>
          </w:p>
        </w:tc>
      </w:tr>
      <w:tr w14:paraId="329F68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6" w:type="dxa"/>
            <w:vMerge w:val="continue"/>
            <w:vAlign w:val="center"/>
          </w:tcPr>
          <w:p w14:paraId="3250E082">
            <w:pPr>
              <w:pStyle w:val="86"/>
              <w:ind w:left="0" w:leftChars="0" w:firstLine="0" w:firstLineChars="0"/>
              <w:jc w:val="right"/>
              <w:rPr>
                <w:rFonts w:hint="default" w:ascii="Times New Roman" w:hAnsi="Times New Roman"/>
                <w:vertAlign w:val="baseline"/>
                <w:lang w:val="en-US" w:eastAsia="zh-CN"/>
              </w:rPr>
            </w:pPr>
          </w:p>
        </w:tc>
        <w:tc>
          <w:tcPr>
            <w:tcW w:w="3524" w:type="dxa"/>
            <w:vAlign w:val="center"/>
          </w:tcPr>
          <w:p w14:paraId="32BDABA6">
            <w:pPr>
              <w:pStyle w:val="86"/>
              <w:ind w:left="0" w:leftChars="0" w:firstLine="0" w:firstLineChars="0"/>
              <w:jc w:val="both"/>
              <w:rPr>
                <w:rFonts w:ascii="Times New Roman" w:hAnsi="Times New Roman"/>
                <w:vertAlign w:val="baseline"/>
                <w:lang w:eastAsia="zh-CN"/>
              </w:rPr>
            </w:pPr>
            <w:r>
              <w:rPr>
                <w:rFonts w:hint="eastAsia" w:ascii="Times New Roman" w:hAnsi="Times New Roman"/>
                <w:u w:val="single"/>
                <w:vertAlign w:val="baseline"/>
                <w:lang w:val="en-US" w:eastAsia="zh-CN"/>
              </w:rPr>
              <w:t xml:space="preserve">      </w:t>
            </w:r>
            <w:r>
              <w:rPr>
                <w:rFonts w:hint="eastAsia" w:ascii="Times New Roman" w:hAnsi="Times New Roman"/>
                <w:u w:val="single"/>
                <w:vertAlign w:val="baseline"/>
                <w:lang w:val="en-US" w:eastAsia="zh"/>
                <w:woUserID w:val="2"/>
              </w:rPr>
              <w:t>20242081300</w:t>
            </w:r>
            <w:r>
              <w:rPr>
                <w:rFonts w:hint="eastAsia" w:ascii="Times New Roman" w:hAnsi="Times New Roman"/>
                <w:u w:val="single"/>
                <w:vertAlign w:val="baseline"/>
                <w:lang w:val="en-US" w:eastAsia="zh-CN"/>
              </w:rPr>
              <w:t xml:space="preserve">                </w:t>
            </w:r>
          </w:p>
        </w:tc>
      </w:tr>
      <w:tr w14:paraId="6CF3A0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6" w:type="dxa"/>
            <w:vMerge w:val="continue"/>
            <w:vAlign w:val="center"/>
          </w:tcPr>
          <w:p w14:paraId="63009FA7">
            <w:pPr>
              <w:pStyle w:val="86"/>
              <w:jc w:val="right"/>
              <w:rPr>
                <w:rFonts w:ascii="Times New Roman" w:hAnsi="Times New Roman"/>
                <w:vertAlign w:val="baseline"/>
                <w:lang w:eastAsia="zh-CN"/>
              </w:rPr>
            </w:pPr>
          </w:p>
        </w:tc>
        <w:tc>
          <w:tcPr>
            <w:tcW w:w="3524" w:type="dxa"/>
            <w:vAlign w:val="center"/>
          </w:tcPr>
          <w:p w14:paraId="4C544C27">
            <w:pPr>
              <w:pStyle w:val="86"/>
              <w:ind w:left="0" w:leftChars="0" w:firstLine="0" w:firstLineChars="0"/>
              <w:jc w:val="both"/>
              <w:rPr>
                <w:rFonts w:ascii="Times New Roman" w:hAnsi="Times New Roman"/>
                <w:vertAlign w:val="baseline"/>
                <w:lang w:eastAsia="zh-CN"/>
              </w:rPr>
            </w:pPr>
            <w:r>
              <w:rPr>
                <w:rFonts w:hint="eastAsia" w:ascii="Times New Roman" w:hAnsi="Times New Roman"/>
                <w:u w:val="single"/>
                <w:vertAlign w:val="baseline"/>
                <w:lang w:val="en-US" w:eastAsia="zh-CN"/>
              </w:rPr>
              <w:t xml:space="preserve">      </w:t>
            </w:r>
            <w:r>
              <w:rPr>
                <w:rFonts w:hint="eastAsia" w:ascii="Times New Roman" w:hAnsi="Times New Roman"/>
                <w:u w:val="single"/>
                <w:vertAlign w:val="baseline"/>
                <w:lang w:val="en-US" w:eastAsia="zh"/>
                <w:woUserID w:val="3"/>
              </w:rPr>
              <w:t>20242081095</w:t>
            </w:r>
            <w:r>
              <w:rPr>
                <w:rFonts w:hint="eastAsia" w:ascii="Times New Roman" w:hAnsi="Times New Roman"/>
                <w:u w:val="single"/>
                <w:vertAlign w:val="baseline"/>
                <w:lang w:val="en-US" w:eastAsia="zh-CN"/>
              </w:rPr>
              <w:t xml:space="preserve">                </w:t>
            </w:r>
          </w:p>
        </w:tc>
      </w:tr>
      <w:tr w14:paraId="4BFA0E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6" w:type="dxa"/>
            <w:vMerge w:val="continue"/>
            <w:vAlign w:val="center"/>
          </w:tcPr>
          <w:p w14:paraId="2EFFD910">
            <w:pPr>
              <w:pStyle w:val="86"/>
              <w:jc w:val="right"/>
              <w:rPr>
                <w:rFonts w:ascii="Times New Roman" w:hAnsi="Times New Roman"/>
                <w:vertAlign w:val="baseline"/>
                <w:lang w:eastAsia="zh-CN"/>
              </w:rPr>
            </w:pPr>
          </w:p>
        </w:tc>
        <w:tc>
          <w:tcPr>
            <w:tcW w:w="3524" w:type="dxa"/>
            <w:vAlign w:val="center"/>
          </w:tcPr>
          <w:p w14:paraId="74C12916">
            <w:pPr>
              <w:pStyle w:val="86"/>
              <w:ind w:left="0" w:leftChars="0" w:firstLine="0" w:firstLineChars="0"/>
              <w:jc w:val="both"/>
              <w:rPr>
                <w:rFonts w:ascii="Times New Roman" w:hAnsi="Times New Roman"/>
                <w:vertAlign w:val="baseline"/>
                <w:lang w:eastAsia="zh-CN"/>
              </w:rPr>
            </w:pPr>
            <w:r>
              <w:rPr>
                <w:rFonts w:hint="eastAsia" w:ascii="Times New Roman" w:hAnsi="Times New Roman"/>
                <w:u w:val="single"/>
                <w:vertAlign w:val="baseline"/>
                <w:lang w:val="en-US" w:eastAsia="zh-CN"/>
              </w:rPr>
              <w:t xml:space="preserve">      </w:t>
            </w:r>
            <w:r>
              <w:rPr>
                <w:rFonts w:hint="eastAsia" w:ascii="Times New Roman" w:hAnsi="Times New Roman"/>
                <w:u w:val="single"/>
                <w:vertAlign w:val="baseline"/>
                <w:lang w:val="en-US" w:eastAsia="zh"/>
                <w:woUserID w:val="4"/>
              </w:rPr>
              <w:t>20242081598</w:t>
            </w:r>
            <w:r>
              <w:rPr>
                <w:rFonts w:hint="eastAsia" w:ascii="Times New Roman" w:hAnsi="Times New Roman"/>
                <w:u w:val="single"/>
                <w:vertAlign w:val="baseline"/>
                <w:lang w:val="en-US" w:eastAsia="zh-CN"/>
              </w:rPr>
              <w:t xml:space="preserve">                </w:t>
            </w:r>
          </w:p>
        </w:tc>
      </w:tr>
      <w:tr w14:paraId="4B7FEA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6" w:type="dxa"/>
            <w:vAlign w:val="center"/>
          </w:tcPr>
          <w:p w14:paraId="0654166B">
            <w:pPr>
              <w:pStyle w:val="86"/>
              <w:ind w:left="0" w:leftChars="0" w:firstLine="0" w:firstLineChars="0"/>
              <w:jc w:val="right"/>
              <w:rPr>
                <w:rFonts w:ascii="Times New Roman" w:hAnsi="Times New Roman"/>
                <w:vertAlign w:val="baseline"/>
                <w:lang w:eastAsia="zh-CN"/>
              </w:rPr>
            </w:pPr>
            <w:r>
              <w:rPr>
                <w:rFonts w:hint="eastAsia" w:ascii="Times New Roman" w:hAnsi="Times New Roman"/>
                <w:lang w:eastAsia="zh-CN"/>
              </w:rPr>
              <w:t>班</w:t>
            </w:r>
            <w:r>
              <w:rPr>
                <w:rFonts w:ascii="Times New Roman" w:hAnsi="Times New Roman"/>
                <w:lang w:eastAsia="zh-CN"/>
              </w:rPr>
              <w:t xml:space="preserve">       </w:t>
            </w:r>
            <w:r>
              <w:rPr>
                <w:rFonts w:hint="eastAsia" w:ascii="Times New Roman" w:hAnsi="Times New Roman"/>
                <w:lang w:eastAsia="zh-CN"/>
              </w:rPr>
              <w:t>级：</w:t>
            </w:r>
          </w:p>
        </w:tc>
        <w:tc>
          <w:tcPr>
            <w:tcW w:w="3524" w:type="dxa"/>
            <w:vAlign w:val="center"/>
          </w:tcPr>
          <w:p w14:paraId="6B2B4A43">
            <w:pPr>
              <w:pStyle w:val="86"/>
              <w:ind w:left="0" w:leftChars="0" w:firstLine="0" w:firstLineChars="0"/>
              <w:jc w:val="both"/>
              <w:rPr>
                <w:rFonts w:ascii="Times New Roman" w:hAnsi="Times New Roman"/>
                <w:vertAlign w:val="baseline"/>
                <w:lang w:eastAsia="zh-CN"/>
              </w:rPr>
            </w:pPr>
            <w:r>
              <w:rPr>
                <w:rFonts w:hint="eastAsia" w:ascii="Times New Roman" w:hAnsi="Times New Roman"/>
                <w:u w:val="single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/>
                <w:u w:val="single"/>
                <w:vertAlign w:val="baseline"/>
                <w:lang w:val="en-US" w:eastAsia="zh"/>
                <w:woUserID w:val="1"/>
              </w:rPr>
              <w:t xml:space="preserve"> </w:t>
            </w:r>
            <w:r>
              <w:rPr>
                <w:rFonts w:hint="eastAsia" w:ascii="Times New Roman" w:hAnsi="Times New Roman"/>
                <w:u w:val="single"/>
                <w:vertAlign w:val="baseline"/>
                <w:lang w:val="en-US" w:eastAsia="zh-CN"/>
              </w:rPr>
              <w:t>软件2408</w:t>
            </w:r>
            <w:r>
              <w:rPr>
                <w:rFonts w:hint="eastAsia" w:ascii="Times New Roman" w:hAnsi="Times New Roman"/>
                <w:u w:val="single"/>
                <w:vertAlign w:val="baseline"/>
                <w:lang w:val="en-US" w:eastAsia="zh"/>
                <w:woUserID w:val="2"/>
              </w:rPr>
              <w:t>，软</w:t>
            </w:r>
            <w:r>
              <w:rPr>
                <w:rFonts w:hint="eastAsia" w:ascii="Times New Roman" w:hAnsi="Times New Roman"/>
                <w:u w:val="single"/>
                <w:vertAlign w:val="baseline"/>
                <w:lang w:val="en-US" w:eastAsia="zh"/>
                <w:woUserID w:val="1"/>
              </w:rPr>
              <w:t>件</w:t>
            </w:r>
            <w:r>
              <w:rPr>
                <w:rFonts w:hint="eastAsia" w:ascii="Times New Roman" w:hAnsi="Times New Roman"/>
                <w:u w:val="single"/>
                <w:vertAlign w:val="baseline"/>
                <w:lang w:val="en-US" w:eastAsia="zh"/>
                <w:woUserID w:val="2"/>
              </w:rPr>
              <w:t>2407</w:t>
            </w:r>
            <w:r>
              <w:rPr>
                <w:rFonts w:hint="eastAsia" w:ascii="Times New Roman" w:hAnsi="Times New Roman"/>
                <w:u w:val="single"/>
                <w:vertAlign w:val="baseline"/>
                <w:lang w:val="en-US" w:eastAsia="zh-CN"/>
              </w:rPr>
              <w:t xml:space="preserve">                  </w:t>
            </w:r>
          </w:p>
        </w:tc>
      </w:tr>
      <w:tr w14:paraId="55ADF2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6" w:type="dxa"/>
            <w:vAlign w:val="center"/>
          </w:tcPr>
          <w:p w14:paraId="27ED22DF">
            <w:pPr>
              <w:pStyle w:val="86"/>
              <w:ind w:left="0" w:leftChars="0" w:firstLine="0" w:firstLineChars="0"/>
              <w:jc w:val="right"/>
              <w:rPr>
                <w:rFonts w:ascii="Times New Roman" w:hAnsi="Times New Roman"/>
                <w:vertAlign w:val="baseline"/>
                <w:lang w:eastAsia="zh-CN"/>
              </w:rPr>
            </w:pPr>
            <w:r>
              <w:rPr>
                <w:rFonts w:hint="eastAsia" w:ascii="Times New Roman" w:hAnsi="Times New Roman"/>
                <w:lang w:eastAsia="zh-CN"/>
              </w:rPr>
              <w:t>授 课 教 师：</w:t>
            </w:r>
          </w:p>
        </w:tc>
        <w:tc>
          <w:tcPr>
            <w:tcW w:w="3524" w:type="dxa"/>
            <w:vAlign w:val="center"/>
          </w:tcPr>
          <w:p w14:paraId="3FD9FAAC">
            <w:pPr>
              <w:pStyle w:val="86"/>
              <w:ind w:left="0" w:leftChars="0" w:firstLine="0" w:firstLineChars="0"/>
              <w:jc w:val="both"/>
              <w:rPr>
                <w:rFonts w:ascii="Times New Roman" w:hAnsi="Times New Roman"/>
                <w:vertAlign w:val="baseline"/>
                <w:lang w:eastAsia="zh-CN"/>
              </w:rPr>
            </w:pPr>
            <w:r>
              <w:rPr>
                <w:rFonts w:hint="eastAsia" w:ascii="Times New Roman" w:hAnsi="Times New Roman"/>
                <w:u w:val="single"/>
                <w:vertAlign w:val="baseline"/>
                <w:lang w:val="en-US" w:eastAsia="zh-CN"/>
              </w:rPr>
              <w:t xml:space="preserve">        </w:t>
            </w:r>
            <w:r>
              <w:rPr>
                <w:rFonts w:hint="eastAsia" w:ascii="Times New Roman" w:hAnsi="Times New Roman"/>
                <w:u w:val="single"/>
                <w:vertAlign w:val="baseline"/>
                <w:lang w:val="en-US" w:eastAsia="zh"/>
                <w:woUserID w:val="1"/>
              </w:rPr>
              <w:t>郑晓朋</w:t>
            </w:r>
            <w:bookmarkStart w:id="62" w:name="_GoBack"/>
            <w:bookmarkEnd w:id="62"/>
            <w:r>
              <w:rPr>
                <w:rFonts w:hint="eastAsia" w:ascii="Times New Roman" w:hAnsi="Times New Roman"/>
                <w:u w:val="single"/>
                <w:vertAlign w:val="baseline"/>
                <w:lang w:val="en-US" w:eastAsia="zh-CN"/>
              </w:rPr>
              <w:t xml:space="preserve">        </w:t>
            </w:r>
          </w:p>
        </w:tc>
      </w:tr>
    </w:tbl>
    <w:p w14:paraId="5779E2D8">
      <w:pPr>
        <w:ind w:firstLine="480"/>
        <w:rPr>
          <w:lang w:eastAsia="zh-CN"/>
        </w:rPr>
      </w:pPr>
    </w:p>
    <w:p w14:paraId="7A005D65">
      <w:pPr>
        <w:ind w:firstLine="480"/>
        <w:rPr>
          <w:lang w:eastAsia="zh-CN"/>
        </w:rPr>
      </w:pPr>
    </w:p>
    <w:p w14:paraId="7B0BDF3A">
      <w:pPr>
        <w:ind w:firstLine="480"/>
        <w:rPr>
          <w:lang w:eastAsia="zh-CN"/>
        </w:rPr>
      </w:pPr>
    </w:p>
    <w:p w14:paraId="117FB7DF">
      <w:pPr>
        <w:pStyle w:val="88"/>
        <w:jc w:val="center"/>
        <w:rPr>
          <w:rFonts w:ascii="Times New Roman"/>
        </w:rPr>
      </w:pPr>
      <w:r>
        <w:rPr>
          <w:rFonts w:ascii="Times New Roman"/>
        </w:rPr>
        <w:t>大连理工大学</w:t>
      </w:r>
    </w:p>
    <w:p w14:paraId="6BBDACF7">
      <w:pPr>
        <w:pStyle w:val="90"/>
        <w:jc w:val="center"/>
      </w:pPr>
      <w:r>
        <w:t>Dalian University of Technology</w:t>
      </w:r>
    </w:p>
    <w:p w14:paraId="66A18075">
      <w:pPr>
        <w:spacing w:line="480" w:lineRule="auto"/>
        <w:ind w:firstLine="0" w:firstLineChars="0"/>
        <w:rPr>
          <w:lang w:eastAsia="zh-CN"/>
        </w:rPr>
      </w:pPr>
    </w:p>
    <w:p w14:paraId="3D177954">
      <w:pPr>
        <w:pStyle w:val="24"/>
        <w:spacing w:after="240"/>
        <w:jc w:val="center"/>
        <w:rPr>
          <w:rStyle w:val="101"/>
        </w:rPr>
      </w:pPr>
      <w:bookmarkStart w:id="0" w:name="_Toc9603"/>
      <w:bookmarkStart w:id="1" w:name="_Toc30979"/>
    </w:p>
    <w:p w14:paraId="5C086E81">
      <w:pPr>
        <w:pStyle w:val="24"/>
        <w:spacing w:after="240"/>
        <w:ind w:left="0" w:leftChars="0" w:firstLine="0" w:firstLineChars="0"/>
        <w:jc w:val="center"/>
        <w:rPr>
          <w:rFonts w:ascii="Times New Roman" w:hAnsi="Times New Roman" w:eastAsia="宋体" w:cs="Times New Roman"/>
          <w:sz w:val="24"/>
          <w:lang w:val="en-US" w:eastAsia="zh-CN" w:bidi="en-US"/>
        </w:rPr>
      </w:pPr>
      <w:r>
        <w:rPr>
          <w:rStyle w:val="101"/>
        </w:rPr>
        <w:t>目    录</w:t>
      </w:r>
      <w:bookmarkEnd w:id="0"/>
      <w:bookmarkEnd w:id="1"/>
      <w:r>
        <w:fldChar w:fldCharType="begin"/>
      </w:r>
      <w:r>
        <w:instrText xml:space="preserve"> TOC \o "1-3" \h \z \u </w:instrText>
      </w:r>
      <w:r>
        <w:fldChar w:fldCharType="separate"/>
      </w:r>
    </w:p>
    <w:p w14:paraId="62BAA510">
      <w:pPr>
        <w:pStyle w:val="24"/>
        <w:tabs>
          <w:tab w:val="right" w:leader="dot" w:pos="9070"/>
          <w:tab w:val="clear" w:pos="9060"/>
        </w:tabs>
      </w:pPr>
      <w:r>
        <w:fldChar w:fldCharType="begin"/>
      </w:r>
      <w:r>
        <w:instrText xml:space="preserve"> HYPERLINK \l _Toc9230 </w:instrText>
      </w:r>
      <w:r>
        <w:fldChar w:fldCharType="separate"/>
      </w:r>
      <w:r>
        <w:rPr>
          <w:rFonts w:hint="eastAsia"/>
        </w:rPr>
        <w:t xml:space="preserve">1 </w:t>
      </w:r>
      <w:r>
        <w:t>飞行器遥测数据分析与控制系统</w:t>
      </w:r>
      <w:r>
        <w:tab/>
      </w:r>
      <w:r>
        <w:fldChar w:fldCharType="begin"/>
      </w:r>
      <w:r>
        <w:instrText xml:space="preserve"> PAGEREF _Toc9230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6BB456EF">
      <w:pPr>
        <w:pStyle w:val="29"/>
        <w:tabs>
          <w:tab w:val="right" w:leader="dot" w:pos="9070"/>
          <w:tab w:val="clear" w:pos="9060"/>
        </w:tabs>
      </w:pPr>
      <w:r>
        <w:fldChar w:fldCharType="begin"/>
      </w:r>
      <w:r>
        <w:instrText xml:space="preserve"> HYPERLINK \l _Toc3594 </w:instrText>
      </w:r>
      <w:r>
        <w:fldChar w:fldCharType="separate"/>
      </w:r>
      <w:r>
        <w:rPr>
          <w:rFonts w:hint="eastAsia"/>
        </w:rPr>
        <w:t>1.1 解题说明</w:t>
      </w:r>
      <w:r>
        <w:tab/>
      </w:r>
      <w:r>
        <w:fldChar w:fldCharType="begin"/>
      </w:r>
      <w:r>
        <w:instrText xml:space="preserve"> PAGEREF _Toc3594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6030373B">
      <w:pPr>
        <w:pStyle w:val="19"/>
        <w:tabs>
          <w:tab w:val="right" w:leader="dot" w:pos="9070"/>
        </w:tabs>
      </w:pPr>
      <w:r>
        <w:fldChar w:fldCharType="begin"/>
      </w:r>
      <w:r>
        <w:instrText xml:space="preserve"> HYPERLINK \l _Toc26027 </w:instrText>
      </w:r>
      <w:r>
        <w:fldChar w:fldCharType="separate"/>
      </w:r>
      <w:r>
        <w:rPr>
          <w:rFonts w:hint="eastAsia"/>
        </w:rPr>
        <w:t xml:space="preserve">1.1.1 </w:t>
      </w:r>
      <w:r>
        <w:t>问题描述</w:t>
      </w:r>
      <w:r>
        <w:tab/>
      </w:r>
      <w:r>
        <w:fldChar w:fldCharType="begin"/>
      </w:r>
      <w:r>
        <w:instrText xml:space="preserve"> PAGEREF _Toc26027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076B5C9A">
      <w:pPr>
        <w:pStyle w:val="19"/>
        <w:tabs>
          <w:tab w:val="right" w:leader="dot" w:pos="9070"/>
        </w:tabs>
      </w:pPr>
      <w:r>
        <w:fldChar w:fldCharType="begin"/>
      </w:r>
      <w:r>
        <w:instrText xml:space="preserve"> HYPERLINK \l _Toc2750 </w:instrText>
      </w:r>
      <w:r>
        <w:fldChar w:fldCharType="separate"/>
      </w:r>
      <w:r>
        <w:rPr>
          <w:rFonts w:hint="eastAsia"/>
        </w:rPr>
        <w:t xml:space="preserve">1.1.2 </w:t>
      </w:r>
      <w:r>
        <w:t>数据恢复与插值</w:t>
      </w:r>
      <w:r>
        <w:tab/>
      </w:r>
      <w:r>
        <w:fldChar w:fldCharType="begin"/>
      </w:r>
      <w:r>
        <w:instrText xml:space="preserve"> PAGEREF _Toc2750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38DB8B25">
      <w:pPr>
        <w:pStyle w:val="19"/>
        <w:tabs>
          <w:tab w:val="right" w:leader="dot" w:pos="9070"/>
        </w:tabs>
      </w:pPr>
      <w:r>
        <w:fldChar w:fldCharType="begin"/>
      </w:r>
      <w:r>
        <w:instrText xml:space="preserve"> HYPERLINK \l _Toc4498 </w:instrText>
      </w:r>
      <w:r>
        <w:fldChar w:fldCharType="separate"/>
      </w:r>
      <w:r>
        <w:rPr>
          <w:rFonts w:hint="eastAsia"/>
        </w:rPr>
        <w:t xml:space="preserve">1.1.3 </w:t>
      </w:r>
      <w:r>
        <w:t>运动轨迹模型构建</w:t>
      </w:r>
      <w:r>
        <w:tab/>
      </w:r>
      <w:r>
        <w:fldChar w:fldCharType="begin"/>
      </w:r>
      <w:r>
        <w:instrText xml:space="preserve"> PAGEREF _Toc4498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6FB5FBF4">
      <w:pPr>
        <w:pStyle w:val="19"/>
        <w:tabs>
          <w:tab w:val="right" w:leader="dot" w:pos="9070"/>
        </w:tabs>
      </w:pPr>
      <w:r>
        <w:fldChar w:fldCharType="begin"/>
      </w:r>
      <w:r>
        <w:instrText xml:space="preserve"> HYPERLINK \l _Toc27931 </w:instrText>
      </w:r>
      <w:r>
        <w:fldChar w:fldCharType="separate"/>
      </w:r>
      <w:r>
        <w:rPr>
          <w:rFonts w:hint="eastAsia"/>
        </w:rPr>
        <w:t xml:space="preserve">1.1.4 </w:t>
      </w:r>
      <w:r>
        <w:t>落地时间预测与推力解算</w:t>
      </w:r>
      <w:r>
        <w:tab/>
      </w:r>
      <w:r>
        <w:fldChar w:fldCharType="begin"/>
      </w:r>
      <w:r>
        <w:instrText xml:space="preserve"> PAGEREF _Toc27931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319E5A68">
      <w:pPr>
        <w:pStyle w:val="19"/>
        <w:tabs>
          <w:tab w:val="right" w:leader="dot" w:pos="9070"/>
        </w:tabs>
      </w:pPr>
      <w:r>
        <w:fldChar w:fldCharType="begin"/>
      </w:r>
      <w:r>
        <w:instrText xml:space="preserve"> HYPERLINK \l _Toc21477 </w:instrText>
      </w:r>
      <w:r>
        <w:fldChar w:fldCharType="separate"/>
      </w:r>
      <w:r>
        <w:rPr>
          <w:rFonts w:hint="eastAsia"/>
        </w:rPr>
        <w:t xml:space="preserve">1.1.5 </w:t>
      </w:r>
      <w:r>
        <w:t>Runge 现象分析</w:t>
      </w:r>
      <w:r>
        <w:tab/>
      </w:r>
      <w:r>
        <w:fldChar w:fldCharType="begin"/>
      </w:r>
      <w:r>
        <w:instrText xml:space="preserve"> PAGEREF _Toc21477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28D448A">
      <w:pPr>
        <w:pStyle w:val="29"/>
        <w:tabs>
          <w:tab w:val="right" w:leader="dot" w:pos="9070"/>
          <w:tab w:val="clear" w:pos="9060"/>
        </w:tabs>
      </w:pPr>
      <w:r>
        <w:fldChar w:fldCharType="begin"/>
      </w:r>
      <w:r>
        <w:instrText xml:space="preserve"> HYPERLINK \l _Toc5894 </w:instrText>
      </w:r>
      <w:r>
        <w:fldChar w:fldCharType="separate"/>
      </w:r>
      <w:r>
        <w:rPr>
          <w:rFonts w:hint="eastAsia"/>
        </w:rPr>
        <w:t>1.2 结果运行图</w:t>
      </w:r>
      <w:r>
        <w:tab/>
      </w:r>
      <w:r>
        <w:fldChar w:fldCharType="begin"/>
      </w:r>
      <w:r>
        <w:instrText xml:space="preserve"> PAGEREF _Toc5894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E2A9C7A">
      <w:pPr>
        <w:pStyle w:val="29"/>
        <w:tabs>
          <w:tab w:val="right" w:leader="dot" w:pos="9070"/>
          <w:tab w:val="clear" w:pos="9060"/>
        </w:tabs>
      </w:pPr>
      <w:r>
        <w:fldChar w:fldCharType="begin"/>
      </w:r>
      <w:r>
        <w:instrText xml:space="preserve"> HYPERLINK \l _Toc31762 </w:instrText>
      </w:r>
      <w:r>
        <w:fldChar w:fldCharType="separate"/>
      </w:r>
      <w:r>
        <w:rPr>
          <w:rFonts w:hint="eastAsia"/>
        </w:rPr>
        <w:t>1.3 源代码</w:t>
      </w:r>
      <w:r>
        <w:tab/>
      </w:r>
      <w:r>
        <w:fldChar w:fldCharType="begin"/>
      </w:r>
      <w:r>
        <w:instrText xml:space="preserve"> PAGEREF _Toc31762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71045E0">
      <w:pPr>
        <w:pStyle w:val="29"/>
        <w:tabs>
          <w:tab w:val="right" w:leader="dot" w:pos="9070"/>
          <w:tab w:val="clear" w:pos="9060"/>
        </w:tabs>
      </w:pPr>
      <w:r>
        <w:fldChar w:fldCharType="begin"/>
      </w:r>
      <w:r>
        <w:instrText xml:space="preserve"> HYPERLINK \l _Toc17106 </w:instrText>
      </w:r>
      <w:r>
        <w:fldChar w:fldCharType="separate"/>
      </w:r>
      <w:r>
        <w:rPr>
          <w:rFonts w:hint="eastAsia"/>
        </w:rPr>
        <w:t>1.4 其他说明</w:t>
      </w:r>
      <w:r>
        <w:tab/>
      </w:r>
      <w:r>
        <w:fldChar w:fldCharType="begin"/>
      </w:r>
      <w:r>
        <w:instrText xml:space="preserve"> PAGEREF _Toc17106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5B5A452C">
      <w:pPr>
        <w:pStyle w:val="24"/>
        <w:tabs>
          <w:tab w:val="right" w:leader="dot" w:pos="9070"/>
          <w:tab w:val="clear" w:pos="9060"/>
        </w:tabs>
      </w:pPr>
      <w:r>
        <w:fldChar w:fldCharType="begin"/>
      </w:r>
      <w:r>
        <w:instrText xml:space="preserve"> HYPERLINK \l _Toc18773 </w:instrText>
      </w:r>
      <w:r>
        <w:fldChar w:fldCharType="separate"/>
      </w:r>
      <w:r>
        <w:rPr>
          <w:rFonts w:hint="eastAsia"/>
        </w:rPr>
        <w:t xml:space="preserve">2 </w:t>
      </w:r>
      <w:r>
        <w:t>二维瞬态热传导数值模拟</w:t>
      </w:r>
      <w:r>
        <w:tab/>
      </w:r>
      <w:r>
        <w:fldChar w:fldCharType="begin"/>
      </w:r>
      <w:r>
        <w:instrText xml:space="preserve"> PAGEREF _Toc18773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1E5E706A">
      <w:pPr>
        <w:pStyle w:val="29"/>
        <w:tabs>
          <w:tab w:val="right" w:leader="dot" w:pos="9070"/>
          <w:tab w:val="clear" w:pos="9060"/>
        </w:tabs>
      </w:pPr>
      <w:r>
        <w:fldChar w:fldCharType="begin"/>
      </w:r>
      <w:r>
        <w:instrText xml:space="preserve"> HYPERLINK \l _Toc12340 </w:instrText>
      </w:r>
      <w:r>
        <w:fldChar w:fldCharType="separate"/>
      </w:r>
      <w:r>
        <w:rPr>
          <w:rFonts w:hint="eastAsia"/>
        </w:rPr>
        <w:t>2.1 解题说明</w:t>
      </w:r>
      <w:r>
        <w:tab/>
      </w:r>
      <w:r>
        <w:fldChar w:fldCharType="begin"/>
      </w:r>
      <w:r>
        <w:instrText xml:space="preserve"> PAGEREF _Toc12340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721FDAE4">
      <w:pPr>
        <w:pStyle w:val="19"/>
        <w:tabs>
          <w:tab w:val="right" w:leader="dot" w:pos="9070"/>
        </w:tabs>
      </w:pPr>
      <w:r>
        <w:fldChar w:fldCharType="begin"/>
      </w:r>
      <w:r>
        <w:instrText xml:space="preserve"> HYPERLINK \l _Toc11344 </w:instrText>
      </w:r>
      <w:r>
        <w:fldChar w:fldCharType="separate"/>
      </w:r>
      <w:r>
        <w:rPr>
          <w:rFonts w:hint="eastAsia"/>
        </w:rPr>
        <w:t xml:space="preserve">2.1.1 </w:t>
      </w:r>
      <w:r>
        <w:t>控制方程与离散化</w:t>
      </w:r>
      <w:r>
        <w:tab/>
      </w:r>
      <w:r>
        <w:fldChar w:fldCharType="begin"/>
      </w:r>
      <w:r>
        <w:instrText xml:space="preserve"> PAGEREF _Toc11344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6CE0BAAA">
      <w:pPr>
        <w:pStyle w:val="19"/>
        <w:tabs>
          <w:tab w:val="right" w:leader="dot" w:pos="9070"/>
        </w:tabs>
      </w:pPr>
      <w:r>
        <w:fldChar w:fldCharType="begin"/>
      </w:r>
      <w:r>
        <w:instrText xml:space="preserve"> HYPERLINK \l _Toc1534 </w:instrText>
      </w:r>
      <w:r>
        <w:fldChar w:fldCharType="separate"/>
      </w:r>
      <w:r>
        <w:rPr>
          <w:rFonts w:hint="eastAsia"/>
          <w:lang w:eastAsia="zh-CN"/>
        </w:rPr>
        <w:t xml:space="preserve">2.1.2 </w:t>
      </w:r>
      <w:r>
        <w:t>时间项离散</w:t>
      </w:r>
      <w:r>
        <w:tab/>
      </w:r>
      <w:r>
        <w:fldChar w:fldCharType="begin"/>
      </w:r>
      <w:r>
        <w:instrText xml:space="preserve"> PAGEREF _Toc1534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34D5397A">
      <w:pPr>
        <w:pStyle w:val="19"/>
        <w:tabs>
          <w:tab w:val="right" w:leader="dot" w:pos="9070"/>
        </w:tabs>
      </w:pPr>
      <w:r>
        <w:fldChar w:fldCharType="begin"/>
      </w:r>
      <w:r>
        <w:instrText xml:space="preserve"> HYPERLINK \l _Toc11875 </w:instrText>
      </w:r>
      <w:r>
        <w:fldChar w:fldCharType="separate"/>
      </w:r>
      <w:r>
        <w:rPr>
          <w:rFonts w:hint="eastAsia"/>
          <w:lang w:eastAsia="zh-CN"/>
        </w:rPr>
        <w:t xml:space="preserve">2.1.3 </w:t>
      </w:r>
      <w:r>
        <w:t>扩散项离散</w:t>
      </w:r>
      <w:r>
        <w:tab/>
      </w:r>
      <w:r>
        <w:fldChar w:fldCharType="begin"/>
      </w:r>
      <w:r>
        <w:instrText xml:space="preserve"> PAGEREF _Toc11875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1614F110">
      <w:pPr>
        <w:pStyle w:val="19"/>
        <w:tabs>
          <w:tab w:val="right" w:leader="dot" w:pos="9070"/>
        </w:tabs>
      </w:pPr>
      <w:r>
        <w:fldChar w:fldCharType="begin"/>
      </w:r>
      <w:r>
        <w:instrText xml:space="preserve"> HYPERLINK \l _Toc30366 </w:instrText>
      </w:r>
      <w:r>
        <w:fldChar w:fldCharType="separate"/>
      </w:r>
      <w:r>
        <w:rPr>
          <w:rFonts w:hint="eastAsia"/>
        </w:rPr>
        <w:t xml:space="preserve">2.1.4 </w:t>
      </w:r>
      <w:r>
        <w:t>边界条件处理</w:t>
      </w:r>
      <w:r>
        <w:tab/>
      </w:r>
      <w:r>
        <w:fldChar w:fldCharType="begin"/>
      </w:r>
      <w:r>
        <w:instrText xml:space="preserve"> PAGEREF _Toc30366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43879737">
      <w:pPr>
        <w:pStyle w:val="19"/>
        <w:tabs>
          <w:tab w:val="right" w:leader="dot" w:pos="9070"/>
        </w:tabs>
      </w:pPr>
      <w:r>
        <w:fldChar w:fldCharType="begin"/>
      </w:r>
      <w:r>
        <w:instrText xml:space="preserve"> HYPERLINK \l _Toc29855 </w:instrText>
      </w:r>
      <w:r>
        <w:fldChar w:fldCharType="separate"/>
      </w:r>
      <w:r>
        <w:rPr>
          <w:rFonts w:hint="eastAsia"/>
        </w:rPr>
        <w:t xml:space="preserve">2.1.5 </w:t>
      </w:r>
      <w:r>
        <w:t>求解算法与流程</w:t>
      </w:r>
      <w:r>
        <w:tab/>
      </w:r>
      <w:r>
        <w:fldChar w:fldCharType="begin"/>
      </w:r>
      <w:r>
        <w:instrText xml:space="preserve"> PAGEREF _Toc29855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0008432D">
      <w:pPr>
        <w:pStyle w:val="19"/>
        <w:tabs>
          <w:tab w:val="right" w:leader="dot" w:pos="9070"/>
        </w:tabs>
      </w:pPr>
      <w:r>
        <w:fldChar w:fldCharType="begin"/>
      </w:r>
      <w:r>
        <w:instrText xml:space="preserve"> HYPERLINK \l _Toc26038 </w:instrText>
      </w:r>
      <w:r>
        <w:fldChar w:fldCharType="separate"/>
      </w:r>
      <w:r>
        <w:rPr>
          <w:rFonts w:hint="eastAsia"/>
        </w:rPr>
        <w:t xml:space="preserve">2.1.6 </w:t>
      </w:r>
      <w:r>
        <w:t>结果分析</w:t>
      </w:r>
      <w:r>
        <w:tab/>
      </w:r>
      <w:r>
        <w:fldChar w:fldCharType="begin"/>
      </w:r>
      <w:r>
        <w:instrText xml:space="preserve"> PAGEREF _Toc26038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352EC946">
      <w:pPr>
        <w:pStyle w:val="19"/>
        <w:tabs>
          <w:tab w:val="right" w:leader="dot" w:pos="9070"/>
        </w:tabs>
      </w:pPr>
      <w:r>
        <w:fldChar w:fldCharType="begin"/>
      </w:r>
      <w:r>
        <w:instrText xml:space="preserve"> HYPERLINK \l _Toc17299 </w:instrText>
      </w:r>
      <w:r>
        <w:fldChar w:fldCharType="separate"/>
      </w:r>
      <w:r>
        <w:rPr>
          <w:rFonts w:hint="eastAsia"/>
          <w:lang w:eastAsia="zh-CN"/>
        </w:rPr>
        <w:t xml:space="preserve">2.1.7 </w:t>
      </w:r>
      <w:r>
        <w:t>隐式格式的稳定性分析</w:t>
      </w:r>
      <w:r>
        <w:tab/>
      </w:r>
      <w:r>
        <w:fldChar w:fldCharType="begin"/>
      </w:r>
      <w:r>
        <w:instrText xml:space="preserve"> PAGEREF _Toc17299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3F23D4C3">
      <w:pPr>
        <w:pStyle w:val="19"/>
        <w:tabs>
          <w:tab w:val="right" w:leader="dot" w:pos="9070"/>
        </w:tabs>
      </w:pPr>
      <w:r>
        <w:fldChar w:fldCharType="begin"/>
      </w:r>
      <w:r>
        <w:instrText xml:space="preserve"> HYPERLINK \l _Toc32581 </w:instrText>
      </w:r>
      <w:r>
        <w:fldChar w:fldCharType="separate"/>
      </w:r>
      <w:r>
        <w:rPr>
          <w:rFonts w:hint="eastAsia"/>
          <w:lang w:eastAsia="zh-CN"/>
        </w:rPr>
        <w:t xml:space="preserve">2.1.8 </w:t>
      </w:r>
      <w:r>
        <w:rPr>
          <w:lang w:eastAsia="zh-CN"/>
        </w:rPr>
        <w:t>物理场演化与稳态解验证</w:t>
      </w:r>
      <w:r>
        <w:tab/>
      </w:r>
      <w:r>
        <w:fldChar w:fldCharType="begin"/>
      </w:r>
      <w:r>
        <w:instrText xml:space="preserve"> PAGEREF _Toc32581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198071E9">
      <w:pPr>
        <w:pStyle w:val="29"/>
        <w:tabs>
          <w:tab w:val="right" w:leader="dot" w:pos="9070"/>
          <w:tab w:val="clear" w:pos="9060"/>
        </w:tabs>
      </w:pPr>
      <w:r>
        <w:fldChar w:fldCharType="begin"/>
      </w:r>
      <w:r>
        <w:instrText xml:space="preserve"> HYPERLINK \l _Toc21060 </w:instrText>
      </w:r>
      <w:r>
        <w:fldChar w:fldCharType="separate"/>
      </w:r>
      <w:r>
        <w:rPr>
          <w:rFonts w:hint="eastAsia"/>
        </w:rPr>
        <w:t>2.2 结果运行图</w:t>
      </w:r>
      <w:r>
        <w:tab/>
      </w:r>
      <w:r>
        <w:fldChar w:fldCharType="begin"/>
      </w:r>
      <w:r>
        <w:instrText xml:space="preserve"> PAGEREF _Toc21060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4DE14272">
      <w:pPr>
        <w:pStyle w:val="29"/>
        <w:tabs>
          <w:tab w:val="right" w:leader="dot" w:pos="9070"/>
          <w:tab w:val="clear" w:pos="9060"/>
        </w:tabs>
      </w:pPr>
      <w:r>
        <w:fldChar w:fldCharType="begin"/>
      </w:r>
      <w:r>
        <w:instrText xml:space="preserve"> HYPERLINK \l _Toc30004 </w:instrText>
      </w:r>
      <w:r>
        <w:fldChar w:fldCharType="separate"/>
      </w:r>
      <w:r>
        <w:rPr>
          <w:rFonts w:hint="eastAsia"/>
        </w:rPr>
        <w:t>2.3 源代码</w:t>
      </w:r>
      <w:r>
        <w:tab/>
      </w:r>
      <w:r>
        <w:fldChar w:fldCharType="begin"/>
      </w:r>
      <w:r>
        <w:instrText xml:space="preserve"> PAGEREF _Toc30004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39835280">
      <w:pPr>
        <w:pStyle w:val="29"/>
        <w:tabs>
          <w:tab w:val="right" w:leader="dot" w:pos="9070"/>
          <w:tab w:val="clear" w:pos="9060"/>
        </w:tabs>
      </w:pPr>
      <w:r>
        <w:fldChar w:fldCharType="begin"/>
      </w:r>
      <w:r>
        <w:instrText xml:space="preserve"> HYPERLINK \l _Toc28169 </w:instrText>
      </w:r>
      <w:r>
        <w:fldChar w:fldCharType="separate"/>
      </w:r>
      <w:r>
        <w:rPr>
          <w:rFonts w:hint="eastAsia"/>
        </w:rPr>
        <w:t>2.4 其他说明</w:t>
      </w:r>
      <w:r>
        <w:tab/>
      </w:r>
      <w:r>
        <w:fldChar w:fldCharType="begin"/>
      </w:r>
      <w:r>
        <w:instrText xml:space="preserve"> PAGEREF _Toc28169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01FBF780">
      <w:pPr>
        <w:pStyle w:val="24"/>
        <w:tabs>
          <w:tab w:val="right" w:leader="dot" w:pos="9070"/>
          <w:tab w:val="clear" w:pos="9060"/>
        </w:tabs>
      </w:pPr>
      <w:r>
        <w:fldChar w:fldCharType="begin"/>
      </w:r>
      <w:r>
        <w:instrText xml:space="preserve"> HYPERLINK \l _Toc32335 </w:instrText>
      </w:r>
      <w:r>
        <w:fldChar w:fldCharType="separate"/>
      </w:r>
      <w:r>
        <w:rPr>
          <w:rFonts w:hint="eastAsia"/>
        </w:rPr>
        <w:t>3 主观论述题</w:t>
      </w:r>
      <w:r>
        <w:tab/>
      </w:r>
      <w:r>
        <w:fldChar w:fldCharType="begin"/>
      </w:r>
      <w:r>
        <w:instrText xml:space="preserve"> PAGEREF _Toc32335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631C4230">
      <w:pPr>
        <w:pStyle w:val="29"/>
        <w:tabs>
          <w:tab w:val="right" w:leader="dot" w:pos="9070"/>
          <w:tab w:val="clear" w:pos="9060"/>
        </w:tabs>
      </w:pPr>
      <w:r>
        <w:fldChar w:fldCharType="begin"/>
      </w:r>
      <w:r>
        <w:instrText xml:space="preserve"> HYPERLINK \l _Toc15906 </w:instrText>
      </w:r>
      <w:r>
        <w:fldChar w:fldCharType="separate"/>
      </w:r>
      <w:r>
        <w:rPr>
          <w:rFonts w:hint="eastAsia"/>
          <w:lang w:eastAsia="zh-CN"/>
        </w:rPr>
        <w:t>迭代法</w:t>
      </w:r>
      <w:r>
        <w:tab/>
      </w:r>
      <w:r>
        <w:fldChar w:fldCharType="begin"/>
      </w:r>
      <w:r>
        <w:instrText xml:space="preserve"> PAGEREF _Toc15906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6F9AAAD2">
      <w:pPr>
        <w:pStyle w:val="100"/>
        <w:tabs>
          <w:tab w:val="right" w:leader="dot" w:pos="9060"/>
        </w:tabs>
        <w:spacing w:after="240"/>
        <w:jc w:val="center"/>
        <w:sectPr>
          <w:footerReference r:id="rId5" w:type="default"/>
          <w:footerReference r:id="rId6" w:type="even"/>
          <w:pgSz w:w="11906" w:h="16838"/>
          <w:pgMar w:top="1985" w:right="1418" w:bottom="1418" w:left="1418" w:header="1418" w:footer="1134" w:gutter="0"/>
          <w:pgNumType w:fmt="decimal"/>
          <w:cols w:space="425" w:num="1"/>
          <w:docGrid w:linePitch="326" w:charSpace="-2048"/>
        </w:sectPr>
      </w:pPr>
      <w:r>
        <w:fldChar w:fldCharType="end"/>
      </w:r>
      <w:bookmarkStart w:id="2" w:name="_Ref164348639"/>
      <w:bookmarkStart w:id="3" w:name="_Toc351292486"/>
    </w:p>
    <w:p w14:paraId="78C553C2">
      <w:pPr>
        <w:pStyle w:val="2"/>
        <w:bidi w:val="0"/>
      </w:pPr>
      <w:r>
        <w:rPr>
          <w:rFonts w:hint="eastAsia"/>
        </w:rPr>
        <w:t xml:space="preserve"> </w:t>
      </w:r>
      <w:bookmarkEnd w:id="2"/>
      <w:bookmarkStart w:id="4" w:name="_Toc9230"/>
      <w:r>
        <w:t>飞行器遥测数据分析与控制系统</w:t>
      </w:r>
      <w:bookmarkEnd w:id="4"/>
    </w:p>
    <w:p w14:paraId="452B26F2">
      <w:pPr>
        <w:pStyle w:val="3"/>
        <w:numPr>
          <w:ilvl w:val="1"/>
          <w:numId w:val="3"/>
        </w:numPr>
        <w:spacing w:before="120"/>
      </w:pPr>
      <w:bookmarkStart w:id="5" w:name="_Ref37931704"/>
      <w:r>
        <w:rPr>
          <w:rFonts w:hint="eastAsia"/>
        </w:rPr>
        <w:t xml:space="preserve"> </w:t>
      </w:r>
      <w:bookmarkEnd w:id="5"/>
      <w:bookmarkStart w:id="6" w:name="_Toc3594"/>
      <w:r>
        <w:rPr>
          <w:rFonts w:hint="eastAsia"/>
        </w:rPr>
        <w:t>解题说明</w:t>
      </w:r>
      <w:bookmarkEnd w:id="6"/>
    </w:p>
    <w:p w14:paraId="6795DB43">
      <w:pPr>
        <w:pStyle w:val="4"/>
        <w:spacing w:before="120"/>
      </w:pPr>
      <w:bookmarkStart w:id="7" w:name="_Toc217225374"/>
      <w:bookmarkStart w:id="8" w:name="_Toc26027"/>
      <w:bookmarkStart w:id="9" w:name="_Toc217222223"/>
      <w:r>
        <w:t>问题描述</w:t>
      </w:r>
      <w:bookmarkEnd w:id="7"/>
      <w:bookmarkEnd w:id="8"/>
      <w:bookmarkEnd w:id="9"/>
    </w:p>
    <w:p w14:paraId="7B097845">
      <w:pPr>
        <w:ind w:firstLine="480"/>
        <w:rPr>
          <w:lang w:eastAsia="zh-CN"/>
        </w:rPr>
      </w:pPr>
      <w:r>
        <w:rPr>
          <w:rFonts w:hint="eastAsia"/>
          <w:lang w:eastAsia="zh-CN"/>
        </w:rPr>
        <w:t>本章任务是处理一份包含噪声与丢包的飞行器高度遥测数据。原始数据覆盖</w:t>
      </w:r>
      <w:r>
        <w:rPr>
          <w:lang w:eastAsia="zh-CN"/>
        </w:rPr>
        <w:t xml:space="preserve"> </w:t>
      </w:r>
      <m:oMath>
        <m:r>
          <m:rPr/>
          <w:rPr>
            <w:rFonts w:ascii="Cambria Math" w:hAnsi="Cambria Math"/>
            <w:lang w:eastAsia="zh-CN"/>
          </w:rPr>
          <m:t>t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m:rPr/>
          <w:rPr>
            <w:rFonts w:ascii="Cambria Math" w:hAnsi="Cambria Math"/>
            <w:lang w:eastAsia="zh-CN"/>
          </w:rPr>
          <m:t>0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至</w:t>
      </w:r>
      <w:r>
        <w:rPr>
          <w:lang w:eastAsia="zh-CN"/>
        </w:rPr>
        <w:t xml:space="preserve"> </w:t>
      </w:r>
      <m:oMath>
        <m:r>
          <m:rPr/>
          <w:rPr>
            <w:rFonts w:ascii="Cambria Math" w:hAnsi="Cambria Math"/>
            <w:lang w:eastAsia="zh-CN"/>
          </w:rPr>
          <m:t>14s</m:t>
        </m:r>
      </m:oMath>
      <w:r>
        <w:rPr>
          <w:rFonts w:hint="eastAsia"/>
          <w:lang w:eastAsia="zh-CN"/>
        </w:rPr>
        <w:t>，但在</w:t>
      </w:r>
      <w:r>
        <w:rPr>
          <w:lang w:eastAsia="zh-CN"/>
        </w:rPr>
        <w:t xml:space="preserve"> </w:t>
      </w:r>
      <m:oMath>
        <m:r>
          <m:rPr/>
          <w:rPr>
            <w:rFonts w:ascii="Cambria Math" w:hAnsi="Cambria Math"/>
            <w:lang w:eastAsia="zh-CN"/>
          </w:rPr>
          <m:t>t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m:rPr/>
          <w:rPr>
            <w:rFonts w:ascii="Cambria Math" w:hAnsi="Cambria Math"/>
            <w:lang w:eastAsia="zh-CN"/>
          </w:rPr>
          <m:t>6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m:rPr/>
          <w:rPr>
            <w:rFonts w:ascii="Cambria Math" w:hAnsi="Cambria Math"/>
            <w:lang w:eastAsia="zh-CN"/>
          </w:rPr>
          <m:t>7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m:rPr/>
          <w:rPr>
            <w:rFonts w:ascii="Cambria Math" w:hAnsi="Cambria Math"/>
            <w:lang w:eastAsia="zh-CN"/>
          </w:rPr>
          <m:t>8s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时刻数据缺失（NaN）。系统需要完成以下数值计算任务：</w:t>
      </w:r>
    </w:p>
    <w:p w14:paraId="3557F497">
      <w:pPr>
        <w:ind w:firstLine="482"/>
        <w:rPr>
          <w:lang w:eastAsia="zh-CN"/>
        </w:rPr>
      </w:pPr>
      <w:r>
        <w:rPr>
          <w:rFonts w:hint="eastAsia"/>
          <w:b/>
          <w:bCs/>
          <w:lang w:eastAsia="zh-CN"/>
        </w:rPr>
        <w:t>数据插值</w:t>
      </w:r>
      <w:r>
        <w:rPr>
          <w:rFonts w:hint="eastAsia"/>
          <w:lang w:eastAsia="zh-CN"/>
        </w:rPr>
        <w:t>：利用邻近节点恢复丢失数据。</w:t>
      </w:r>
    </w:p>
    <w:p w14:paraId="0A4F12B6">
      <w:pPr>
        <w:ind w:firstLine="482"/>
        <w:rPr>
          <w:lang w:eastAsia="zh-CN"/>
        </w:rPr>
      </w:pPr>
      <w:r>
        <w:rPr>
          <w:rFonts w:hint="eastAsia"/>
          <w:b/>
          <w:bCs/>
          <w:lang w:eastAsia="zh-CN"/>
        </w:rPr>
        <w:t>曲线拟合</w:t>
      </w:r>
      <w:r>
        <w:rPr>
          <w:rFonts w:hint="eastAsia"/>
          <w:lang w:eastAsia="zh-CN"/>
        </w:rPr>
        <w:t>：建立高度</w:t>
      </w:r>
      <w:r>
        <w:rPr>
          <w:lang w:eastAsia="zh-CN"/>
        </w:rPr>
        <w:t xml:space="preserve"> </w:t>
      </w:r>
      <m:oMath>
        <m:r>
          <m:rPr/>
          <w:rPr>
            <w:rFonts w:ascii="Cambria Math" w:hAnsi="Cambria Math"/>
            <w:lang w:eastAsia="zh-CN"/>
          </w:rPr>
          <m:t>h</m:t>
        </m:r>
        <m:r>
          <m:rPr>
            <m:sty m:val="p"/>
          </m:rPr>
          <w:rPr>
            <w:rFonts w:ascii="Cambria Math" w:hAnsi="Cambria Math"/>
            <w:lang w:eastAsia="zh-CN"/>
          </w:rPr>
          <m:t>(</m:t>
        </m:r>
        <m:r>
          <m:rPr/>
          <w:rPr>
            <w:rFonts w:ascii="Cambria Math" w:hAnsi="Cambria Math"/>
            <w:lang w:eastAsia="zh-CN"/>
          </w:rPr>
          <m:t>t</m:t>
        </m:r>
        <m:r>
          <m:rPr>
            <m:sty m:val="p"/>
          </m:rPr>
          <w:rPr>
            <w:rFonts w:ascii="Cambria Math" w:hAnsi="Cambria Math"/>
            <w:lang w:eastAsia="zh-CN"/>
          </w:rPr>
          <m:t>)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关于时间</w:t>
      </w:r>
      <w:r>
        <w:rPr>
          <w:lang w:eastAsia="zh-CN"/>
        </w:rPr>
        <w:t xml:space="preserve"> </w:t>
      </w:r>
      <m:oMath>
        <m:r>
          <m:rPr/>
          <w:rPr>
            <w:rFonts w:ascii="Cambria Math" w:hAnsi="Cambria Math"/>
            <w:lang w:eastAsia="zh-CN"/>
          </w:rPr>
          <m:t>t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的物理模型。</w:t>
      </w:r>
    </w:p>
    <w:p w14:paraId="168D7908">
      <w:pPr>
        <w:ind w:firstLine="482"/>
        <w:rPr>
          <w:lang w:eastAsia="zh-CN"/>
        </w:rPr>
      </w:pPr>
      <w:r>
        <w:rPr>
          <w:rFonts w:hint="eastAsia"/>
          <w:b/>
          <w:bCs/>
          <w:lang w:eastAsia="zh-CN"/>
        </w:rPr>
        <w:t>方程求解</w:t>
      </w:r>
      <w:r>
        <w:rPr>
          <w:rFonts w:hint="eastAsia"/>
          <w:lang w:eastAsia="zh-CN"/>
        </w:rPr>
        <w:t>：预测</w:t>
      </w:r>
      <w:r>
        <w:rPr>
          <w:lang w:eastAsia="zh-CN"/>
        </w:rPr>
        <w:t xml:space="preserve"> </w:t>
      </w:r>
      <m:oMath>
        <m:r>
          <m:rPr/>
          <w:rPr>
            <w:rFonts w:ascii="Cambria Math" w:hAnsi="Cambria Math"/>
            <w:lang w:eastAsia="zh-CN"/>
          </w:rPr>
          <m:t>h</m:t>
        </m:r>
        <m:r>
          <m:rPr>
            <m:sty m:val="p"/>
          </m:rPr>
          <w:rPr>
            <w:rFonts w:ascii="Cambria Math" w:hAnsi="Cambria Math"/>
            <w:lang w:eastAsia="zh-CN"/>
          </w:rPr>
          <m:t>(</m:t>
        </m:r>
        <m:r>
          <m:rPr/>
          <w:rPr>
            <w:rFonts w:ascii="Cambria Math" w:hAnsi="Cambria Math"/>
            <w:lang w:eastAsia="zh-CN"/>
          </w:rPr>
          <m:t>t</m:t>
        </m:r>
        <m:r>
          <m:rPr>
            <m:sty m:val="p"/>
          </m:rPr>
          <w:rPr>
            <w:rFonts w:ascii="Cambria Math" w:hAnsi="Cambria Math"/>
            <w:lang w:eastAsia="zh-CN"/>
          </w:rPr>
          <m:t>)=</m:t>
        </m:r>
        <m:r>
          <m:rPr/>
          <w:rPr>
            <w:rFonts w:ascii="Cambria Math" w:hAnsi="Cambria Math"/>
            <w:lang w:eastAsia="zh-CN"/>
          </w:rPr>
          <m:t>0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的时刻，并解算推力控制方程</w:t>
      </w:r>
      <w:r>
        <w:rPr>
          <w:lang w:eastAsia="zh-CN"/>
        </w:rPr>
        <w:t xml:space="preserve"> </w:t>
      </w:r>
      <m:oMath>
        <m:r>
          <m:rPr/>
          <w:rPr>
            <w:rFonts w:ascii="Cambria Math" w:hAnsi="Cambria Math"/>
            <w:lang w:eastAsia="zh-CN"/>
          </w:rPr>
          <m:t>Ax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m:rPr/>
          <w:rPr>
            <w:rFonts w:ascii="Cambria Math" w:hAnsi="Cambria Math"/>
            <w:lang w:eastAsia="zh-CN"/>
          </w:rPr>
          <m:t>b</m:t>
        </m:r>
      </m:oMath>
      <w:r>
        <w:rPr>
          <w:lang w:eastAsia="zh-CN"/>
        </w:rPr>
        <w:t>。</w:t>
      </w:r>
    </w:p>
    <w:p w14:paraId="4C68E220">
      <w:pPr>
        <w:pStyle w:val="4"/>
        <w:spacing w:before="120"/>
      </w:pPr>
      <w:bookmarkStart w:id="10" w:name="_Toc2750"/>
      <w:bookmarkStart w:id="11" w:name="_Toc217225375"/>
      <w:bookmarkStart w:id="12" w:name="_Toc217222224"/>
      <w:r>
        <w:t>数据恢复与插值</w:t>
      </w:r>
      <w:bookmarkEnd w:id="10"/>
      <w:bookmarkEnd w:id="11"/>
      <w:bookmarkEnd w:id="12"/>
    </w:p>
    <w:p w14:paraId="6EB7C4A2">
      <w:pPr>
        <w:ind w:firstLine="480"/>
        <w:rPr>
          <w:lang w:eastAsia="zh-CN"/>
        </w:rPr>
      </w:pPr>
      <w:r>
        <w:rPr>
          <w:rFonts w:hint="eastAsia"/>
          <w:lang w:eastAsia="zh-CN"/>
        </w:rPr>
        <w:t>为保证插值的局部精度，选取缺失时段前后的四个有效数据点作为插值节点：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y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)=(</m:t>
        </m:r>
        <m:r>
          <m:rPr/>
          <w:rPr>
            <w:rFonts w:ascii="Cambria Math" w:hAnsi="Cambria Math"/>
            <w:lang w:eastAsia="zh-CN"/>
          </w:rPr>
          <m:t>4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m:rPr/>
          <w:rPr>
            <w:rFonts w:ascii="Cambria Math" w:hAnsi="Cambria Math"/>
            <w:lang w:eastAsia="zh-CN"/>
          </w:rPr>
          <m:t>479.10</m:t>
        </m:r>
        <m:r>
          <m:rPr>
            <m:sty m:val="p"/>
          </m:rPr>
          <w:rPr>
            <w:rFonts w:ascii="Cambria Math" w:hAnsi="Cambria Math"/>
            <w:lang w:eastAsia="zh-CN"/>
          </w:rPr>
          <m:t>)</m:t>
        </m:r>
      </m:oMath>
      <w:r>
        <w:rPr>
          <w:rFonts w:hint="eastAsia"/>
          <w:lang w:eastAsia="zh-CN"/>
        </w:rPr>
        <w:t>，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y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)=(</m:t>
        </m:r>
        <m:r>
          <m:rPr/>
          <w:rPr>
            <w:rFonts w:ascii="Cambria Math" w:hAnsi="Cambria Math"/>
            <w:lang w:eastAsia="zh-CN"/>
          </w:rPr>
          <m:t>5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m:rPr/>
          <w:rPr>
            <w:rFonts w:ascii="Cambria Math" w:hAnsi="Cambria Math"/>
            <w:lang w:eastAsia="zh-CN"/>
          </w:rPr>
          <m:t>494.50</m:t>
        </m:r>
        <m:r>
          <m:rPr>
            <m:sty m:val="p"/>
          </m:rPr>
          <w:rPr>
            <w:rFonts w:ascii="Cambria Math" w:hAnsi="Cambria Math"/>
            <w:lang w:eastAsia="zh-CN"/>
          </w:rPr>
          <m:t>)</m:t>
        </m:r>
      </m:oMath>
      <w:r>
        <w:rPr>
          <w:rFonts w:hint="eastAsia"/>
          <w:lang w:eastAsia="zh-CN"/>
        </w:rPr>
        <w:t>，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y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)=(</m:t>
        </m:r>
        <m:r>
          <m:rPr/>
          <w:rPr>
            <w:rFonts w:ascii="Cambria Math" w:hAnsi="Cambria Math"/>
            <w:lang w:eastAsia="zh-CN"/>
          </w:rPr>
          <m:t>9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m:rPr/>
          <w:rPr>
            <w:rFonts w:ascii="Cambria Math" w:hAnsi="Cambria Math"/>
            <w:lang w:eastAsia="zh-CN"/>
          </w:rPr>
          <m:t>455.80</m:t>
        </m:r>
        <m:r>
          <m:rPr>
            <m:sty m:val="p"/>
          </m:rPr>
          <w:rPr>
            <w:rFonts w:ascii="Cambria Math" w:hAnsi="Cambria Math"/>
            <w:lang w:eastAsia="zh-CN"/>
          </w:rPr>
          <m:t>)</m:t>
        </m:r>
      </m:oMath>
      <w:r>
        <w:rPr>
          <w:rFonts w:hint="eastAsia"/>
          <w:lang w:eastAsia="zh-CN"/>
        </w:rPr>
        <w:t>，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y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)=(</m:t>
        </m:r>
        <m:r>
          <m:rPr/>
          <w:rPr>
            <w:rFonts w:ascii="Cambria Math" w:hAnsi="Cambria Math"/>
            <w:lang w:eastAsia="zh-CN"/>
          </w:rPr>
          <m:t>10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m:rPr/>
          <w:rPr>
            <w:rFonts w:ascii="Cambria Math" w:hAnsi="Cambria Math"/>
            <w:lang w:eastAsia="zh-CN"/>
          </w:rPr>
          <m:t>419.50</m:t>
        </m:r>
        <m:r>
          <m:rPr>
            <m:sty m:val="p"/>
          </m:rPr>
          <w:rPr>
            <w:rFonts w:ascii="Cambria Math" w:hAnsi="Cambria Math"/>
            <w:lang w:eastAsia="zh-CN"/>
          </w:rPr>
          <m:t>)</m:t>
        </m:r>
      </m:oMath>
      <w:r>
        <w:rPr>
          <w:lang w:eastAsia="zh-CN"/>
        </w:rPr>
        <w:t xml:space="preserve">。 </w:t>
      </w:r>
      <w:r>
        <w:rPr>
          <w:rFonts w:hint="eastAsia"/>
          <w:lang w:eastAsia="zh-CN"/>
        </w:rPr>
        <w:t>构造三次拉格朗日插值多项式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L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(</m:t>
        </m:r>
        <m:r>
          <m:rPr/>
          <w:rPr>
            <w:rFonts w:ascii="Cambria Math" w:hAnsi="Cambria Math"/>
            <w:lang w:eastAsia="zh-CN"/>
          </w:rPr>
          <m:t>x</m:t>
        </m:r>
        <m:r>
          <m:rPr>
            <m:sty m:val="p"/>
          </m:rPr>
          <w:rPr>
            <w:rFonts w:ascii="Cambria Math" w:hAnsi="Cambria Math"/>
            <w:lang w:eastAsia="zh-CN"/>
          </w:rPr>
          <m:t>)</m:t>
        </m:r>
      </m:oMath>
      <w:r>
        <w:rPr>
          <w:rFonts w:hint="eastAsia"/>
          <w:lang w:eastAsia="zh-CN"/>
        </w:rPr>
        <w:t>：</w:t>
      </w:r>
    </w:p>
    <w:p w14:paraId="1AFF60FB">
      <w:pPr>
        <w:ind w:firstLine="48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L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3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m:rPr/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/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3</m:t>
              </m:r>
              <m:ctrlPr>
                <w:rPr>
                  <w:rFonts w:ascii="Cambria Math" w:hAnsi="Cambria Math"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y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i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ascii="Cambria Math" w:hAnsi="Cambria Math"/>
                </w:rPr>
              </m:ctrlP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l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m:rPr/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/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3</m:t>
              </m:r>
              <m:ctrlPr>
                <w:rPr>
                  <w:rFonts w:ascii="Cambria Math" w:hAnsi="Cambria Math"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y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i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ascii="Cambria Math" w:hAnsi="Cambria Math"/>
                </w:rPr>
              </m:ctrlP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m:rPr/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m:rPr/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m:rPr/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≠</m:t>
                  </m:r>
                  <m:r>
                    <m:rPr/>
                    <w:rPr>
                      <w:rFonts w:ascii="Cambria Math" w:hAnsi="Cambria Math"/>
                    </w:rPr>
                    <m:t>i</m:t>
                  </m:r>
                  <m:ctrlPr>
                    <w:rPr>
                      <w:rFonts w:ascii="Cambria Math" w:hAnsi="Cambria Math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</w:rPr>
                  </m:ctrlPr>
                </m:sup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t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</w:rPr>
                            <m:t>j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t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t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</w:rPr>
                            <m:t>j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</w:rPr>
                  </m:ctrlPr>
                </m:e>
              </m:nary>
              <m:ctrlPr>
                <w:rPr>
                  <w:rFonts w:ascii="Cambria Math" w:hAnsi="Cambria Math"/>
                </w:rPr>
              </m:ctrlPr>
            </m:e>
          </m:d>
        </m:oMath>
      </m:oMathPara>
    </w:p>
    <w:p w14:paraId="523846D6">
      <w:pPr>
        <w:ind w:firstLine="480"/>
        <w:rPr>
          <w:lang w:eastAsia="zh-CN"/>
        </w:rPr>
      </w:pPr>
      <w:r>
        <w:rPr>
          <w:rFonts w:hint="eastAsia"/>
          <w:lang w:eastAsia="zh-CN"/>
        </w:rPr>
        <w:t>代入</w:t>
      </w:r>
      <w:r>
        <w:rPr>
          <w:lang w:eastAsia="zh-CN"/>
        </w:rPr>
        <w:t xml:space="preserve"> </w:t>
      </w:r>
      <m:oMath>
        <m:r>
          <m:rPr/>
          <w:rPr>
            <w:rFonts w:ascii="Cambria Math" w:hAnsi="Cambria Math"/>
            <w:lang w:eastAsia="zh-CN"/>
          </w:rPr>
          <m:t>t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m:rPr/>
          <w:rPr>
            <w:rFonts w:ascii="Cambria Math" w:hAnsi="Cambria Math"/>
            <w:lang w:eastAsia="zh-CN"/>
          </w:rPr>
          <m:t>6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m:rPr/>
          <w:rPr>
            <w:rFonts w:ascii="Cambria Math" w:hAnsi="Cambria Math"/>
            <w:lang w:eastAsia="zh-CN"/>
          </w:rPr>
          <m:t>7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m:rPr/>
          <w:rPr>
            <w:rFonts w:ascii="Cambria Math" w:hAnsi="Cambria Math"/>
            <w:lang w:eastAsia="zh-CN"/>
          </w:rPr>
          <m:t>8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进行计算，得到恢复后的数据如表</w:t>
      </w:r>
      <w:r>
        <w:rPr>
          <w:lang w:eastAsia="zh-CN"/>
        </w:rPr>
        <w:t xml:space="preserve"> 2.1 </w:t>
      </w:r>
      <w:r>
        <w:rPr>
          <w:rFonts w:hint="eastAsia"/>
          <w:lang w:eastAsia="zh-CN"/>
        </w:rPr>
        <w:t>所示。</w:t>
      </w:r>
    </w:p>
    <w:p w14:paraId="78FB74F3">
      <w:pPr>
        <w:ind w:firstLine="0" w:firstLineChars="0"/>
        <w:jc w:val="center"/>
        <w:rPr>
          <w:sz w:val="21"/>
          <w:lang w:eastAsia="zh-CN"/>
        </w:rPr>
      </w:pPr>
      <w:r>
        <w:rPr>
          <w:sz w:val="21"/>
          <w:lang w:eastAsia="zh-CN"/>
        </w:rPr>
        <w:t xml:space="preserve">表 </w:t>
      </w:r>
      <w:r>
        <w:rPr>
          <w:rFonts w:hint="eastAsia"/>
          <w:sz w:val="21"/>
          <w:lang w:val="en-US" w:eastAsia="zh-CN"/>
        </w:rPr>
        <w:t>1</w:t>
      </w:r>
      <w:r>
        <w:rPr>
          <w:sz w:val="21"/>
          <w:lang w:eastAsia="zh-CN"/>
        </w:rPr>
        <w:t>.1 恢复后的高度数据</w:t>
      </w:r>
    </w:p>
    <w:tbl>
      <w:tblPr>
        <w:tblStyle w:val="158"/>
        <w:tblW w:w="9360" w:type="dxa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1D008DB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auto" w:sz="12" w:space="0"/>
              <w:bottom w:val="single" w:color="000000" w:sz="6" w:space="0"/>
              <w:tl2br w:val="nil"/>
              <w:tr2bl w:val="nil"/>
            </w:tcBorders>
            <w:shd w:val="clear" w:color="auto" w:fill="FFFFFF"/>
          </w:tcPr>
          <w:p w14:paraId="7CC1BA61">
            <w:pPr>
              <w:ind w:firstLine="0" w:firstLineChars="0"/>
              <w:jc w:val="center"/>
              <w:rPr>
                <w:sz w:val="21"/>
                <w:lang w:eastAsia="zh-CN"/>
              </w:rPr>
            </w:pPr>
            <w:r>
              <w:rPr>
                <w:rFonts w:hint="eastAsia" w:ascii="宋体" w:hAnsi="宋体" w:cs="宋体"/>
                <w:sz w:val="21"/>
                <w:lang w:eastAsia="zh-CN"/>
              </w:rPr>
              <w:t>时间</w:t>
            </w:r>
            <w:r>
              <w:rPr>
                <w:sz w:val="21"/>
                <w:lang w:eastAsia="zh-CN"/>
              </w:rPr>
              <w:t xml:space="preserve"> t (s)</w:t>
            </w:r>
          </w:p>
        </w:tc>
        <w:tc>
          <w:tcPr>
            <w:tcW w:w="3120" w:type="dxa"/>
            <w:tcBorders>
              <w:top w:val="single" w:color="auto" w:sz="12" w:space="0"/>
              <w:bottom w:val="single" w:color="000000" w:sz="6" w:space="0"/>
              <w:tl2br w:val="nil"/>
              <w:tr2bl w:val="nil"/>
            </w:tcBorders>
            <w:shd w:val="clear" w:color="auto" w:fill="FFFFFF"/>
          </w:tcPr>
          <w:p w14:paraId="2F181CB7">
            <w:pPr>
              <w:ind w:firstLine="0" w:firstLineChars="0"/>
              <w:jc w:val="center"/>
              <w:rPr>
                <w:sz w:val="21"/>
                <w:lang w:eastAsia="zh-CN"/>
              </w:rPr>
            </w:pPr>
            <w:r>
              <w:rPr>
                <w:rFonts w:hint="eastAsia" w:ascii="宋体" w:hAnsi="宋体" w:cs="宋体"/>
                <w:sz w:val="21"/>
                <w:lang w:eastAsia="zh-CN"/>
              </w:rPr>
              <w:t>恢复高度</w:t>
            </w:r>
            <w:r>
              <w:rPr>
                <w:sz w:val="21"/>
                <w:lang w:eastAsia="zh-CN"/>
              </w:rPr>
              <w:t xml:space="preserve"> h (m)</w:t>
            </w:r>
          </w:p>
        </w:tc>
        <w:tc>
          <w:tcPr>
            <w:tcW w:w="3120" w:type="dxa"/>
            <w:tcBorders>
              <w:top w:val="single" w:color="auto" w:sz="12" w:space="0"/>
              <w:bottom w:val="single" w:color="000000" w:sz="6" w:space="0"/>
              <w:tl2br w:val="nil"/>
              <w:tr2bl w:val="nil"/>
            </w:tcBorders>
            <w:shd w:val="clear" w:color="auto" w:fill="FFFFFF"/>
          </w:tcPr>
          <w:p w14:paraId="4B126D86">
            <w:pPr>
              <w:ind w:firstLine="0" w:firstLineChars="0"/>
              <w:jc w:val="center"/>
              <w:rPr>
                <w:sz w:val="21"/>
                <w:lang w:eastAsia="zh-CN"/>
              </w:rPr>
            </w:pPr>
            <w:r>
              <w:rPr>
                <w:rFonts w:hint="eastAsia" w:ascii="宋体" w:hAnsi="宋体" w:cs="宋体"/>
                <w:sz w:val="21"/>
                <w:lang w:eastAsia="zh-CN"/>
              </w:rPr>
              <w:t>备注</w:t>
            </w:r>
          </w:p>
        </w:tc>
      </w:tr>
      <w:tr w14:paraId="558F48F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000000" w:sz="6" w:space="0"/>
            </w:tcBorders>
            <w:shd w:val="clear" w:color="auto" w:fill="FFFFFF"/>
          </w:tcPr>
          <w:p w14:paraId="394A6041">
            <w:pPr>
              <w:ind w:firstLine="0" w:firstLineChars="0"/>
              <w:jc w:val="center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6</w:t>
            </w:r>
          </w:p>
        </w:tc>
        <w:tc>
          <w:tcPr>
            <w:tcW w:w="3120" w:type="dxa"/>
            <w:tcBorders>
              <w:top w:val="single" w:color="000000" w:sz="6" w:space="0"/>
            </w:tcBorders>
            <w:shd w:val="clear" w:color="auto" w:fill="FFFFFF"/>
          </w:tcPr>
          <w:p w14:paraId="755B7A39">
            <w:pPr>
              <w:ind w:firstLine="0" w:firstLineChars="0"/>
              <w:jc w:val="center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500.18</w:t>
            </w:r>
          </w:p>
        </w:tc>
        <w:tc>
          <w:tcPr>
            <w:tcW w:w="3120" w:type="dxa"/>
            <w:tcBorders>
              <w:top w:val="single" w:color="000000" w:sz="6" w:space="0"/>
            </w:tcBorders>
            <w:shd w:val="clear" w:color="auto" w:fill="FFFFFF"/>
          </w:tcPr>
          <w:p w14:paraId="516CCA07">
            <w:pPr>
              <w:ind w:firstLine="0" w:firstLineChars="0"/>
              <w:jc w:val="center"/>
              <w:rPr>
                <w:sz w:val="21"/>
                <w:lang w:eastAsia="zh-CN"/>
              </w:rPr>
            </w:pPr>
            <w:r>
              <w:rPr>
                <w:rFonts w:hint="eastAsia" w:ascii="宋体" w:hAnsi="宋体" w:cs="宋体"/>
                <w:sz w:val="21"/>
                <w:lang w:eastAsia="zh-CN"/>
              </w:rPr>
              <w:t>拉格朗日插值所得</w:t>
            </w:r>
          </w:p>
        </w:tc>
      </w:tr>
      <w:tr w14:paraId="42B76F8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shd w:val="clear" w:color="auto" w:fill="FFFFFF"/>
          </w:tcPr>
          <w:p w14:paraId="74EFA83C">
            <w:pPr>
              <w:ind w:firstLine="0" w:firstLineChars="0"/>
              <w:jc w:val="center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7</w:t>
            </w:r>
          </w:p>
        </w:tc>
        <w:tc>
          <w:tcPr>
            <w:tcW w:w="3120" w:type="dxa"/>
            <w:shd w:val="clear" w:color="auto" w:fill="FFFFFF"/>
          </w:tcPr>
          <w:p w14:paraId="29160AF2">
            <w:pPr>
              <w:ind w:firstLine="0" w:firstLineChars="0"/>
              <w:jc w:val="center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495.83</w:t>
            </w:r>
          </w:p>
        </w:tc>
        <w:tc>
          <w:tcPr>
            <w:tcW w:w="3120" w:type="dxa"/>
            <w:shd w:val="clear" w:color="auto" w:fill="FFFFFF"/>
          </w:tcPr>
          <w:p w14:paraId="4DAEB736">
            <w:pPr>
              <w:ind w:firstLine="0" w:firstLineChars="0"/>
              <w:jc w:val="center"/>
              <w:rPr>
                <w:sz w:val="21"/>
                <w:lang w:eastAsia="zh-CN"/>
              </w:rPr>
            </w:pPr>
            <w:r>
              <w:rPr>
                <w:rFonts w:hint="eastAsia" w:ascii="宋体" w:hAnsi="宋体" w:cs="宋体"/>
                <w:sz w:val="21"/>
                <w:lang w:eastAsia="zh-CN"/>
              </w:rPr>
              <w:t>拉格朗日插值所得</w:t>
            </w:r>
          </w:p>
        </w:tc>
      </w:tr>
      <w:tr w14:paraId="35996B5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shd w:val="clear" w:color="auto" w:fill="FFFFFF"/>
          </w:tcPr>
          <w:p w14:paraId="123E70E0">
            <w:pPr>
              <w:ind w:firstLine="0" w:firstLineChars="0"/>
              <w:jc w:val="center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8</w:t>
            </w:r>
          </w:p>
        </w:tc>
        <w:tc>
          <w:tcPr>
            <w:tcW w:w="3120" w:type="dxa"/>
            <w:shd w:val="clear" w:color="auto" w:fill="FFFFFF"/>
          </w:tcPr>
          <w:p w14:paraId="007D0B42">
            <w:pPr>
              <w:ind w:firstLine="0" w:firstLineChars="0"/>
              <w:jc w:val="center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481.14</w:t>
            </w:r>
          </w:p>
        </w:tc>
        <w:tc>
          <w:tcPr>
            <w:tcW w:w="3120" w:type="dxa"/>
            <w:shd w:val="clear" w:color="auto" w:fill="FFFFFF"/>
          </w:tcPr>
          <w:p w14:paraId="58259A33">
            <w:pPr>
              <w:ind w:firstLine="0" w:firstLineChars="0"/>
              <w:jc w:val="center"/>
              <w:rPr>
                <w:sz w:val="21"/>
                <w:lang w:eastAsia="zh-CN"/>
              </w:rPr>
            </w:pPr>
            <w:r>
              <w:rPr>
                <w:rFonts w:hint="eastAsia" w:ascii="宋体" w:hAnsi="宋体" w:cs="宋体"/>
                <w:sz w:val="21"/>
                <w:lang w:eastAsia="zh-CN"/>
              </w:rPr>
              <w:t>拉格朗日插值所得</w:t>
            </w:r>
          </w:p>
        </w:tc>
      </w:tr>
    </w:tbl>
    <w:p w14:paraId="09F255A0">
      <w:pPr>
        <w:pStyle w:val="4"/>
        <w:spacing w:before="120"/>
      </w:pPr>
      <w:bookmarkStart w:id="13" w:name="_Toc4498"/>
      <w:bookmarkStart w:id="14" w:name="_Toc217222225"/>
      <w:bookmarkStart w:id="15" w:name="_Toc217225376"/>
      <w:r>
        <w:t>运动轨迹模型构建</w:t>
      </w:r>
      <w:bookmarkEnd w:id="13"/>
      <w:bookmarkEnd w:id="14"/>
      <w:bookmarkEnd w:id="15"/>
    </w:p>
    <w:p w14:paraId="30CB98B8">
      <w:pPr>
        <w:ind w:firstLine="480"/>
        <w:rPr>
          <w:lang w:eastAsia="zh-CN"/>
        </w:rPr>
      </w:pPr>
      <w:r>
        <w:rPr>
          <w:rFonts w:hint="eastAsia"/>
          <w:lang w:eastAsia="zh-CN"/>
        </w:rPr>
        <w:t>物理学表明，在忽略空气阻力剧烈变化的情况下，垂直抛射运动近似满足二次函数规律：</w:t>
      </w:r>
      <m:oMath>
        <m:r>
          <m:rPr/>
          <w:rPr>
            <w:rFonts w:ascii="Cambria Math" w:hAnsi="Cambria Math"/>
            <w:lang w:eastAsia="zh-CN"/>
          </w:rPr>
          <m:t>h</m:t>
        </m:r>
        <m:r>
          <m:rPr>
            <m:sty m:val="p"/>
          </m:rPr>
          <w:rPr>
            <w:rFonts w:ascii="Cambria Math" w:hAnsi="Cambria Math"/>
            <w:lang w:eastAsia="zh-CN"/>
          </w:rPr>
          <m:t>(</m:t>
        </m:r>
        <m:r>
          <m:rPr/>
          <w:rPr>
            <w:rFonts w:ascii="Cambria Math" w:hAnsi="Cambria Math"/>
            <w:lang w:eastAsia="zh-CN"/>
          </w:rPr>
          <m:t>t</m:t>
        </m:r>
        <m:r>
          <m:rPr>
            <m:sty m:val="p"/>
          </m:rPr>
          <w:rPr>
            <w:rFonts w:ascii="Cambria Math" w:hAnsi="Cambria Math"/>
            <w:lang w:eastAsia="zh-CN"/>
          </w:rPr>
          <m:t>)=</m:t>
        </m:r>
        <m:r>
          <m:rPr/>
          <w:rPr>
            <w:rFonts w:ascii="Cambria Math" w:hAnsi="Cambria Math"/>
            <w:lang w:eastAsia="zh-CN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  <w:lang w:eastAsia="zh-CN"/>
              </w:rPr>
              <m:t>t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  <w:lang w:eastAsia="zh-CN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  <w:lang w:eastAsia="zh-CN"/>
          </w:rPr>
          <m:t>+</m:t>
        </m:r>
        <m:r>
          <m:rPr/>
          <w:rPr>
            <w:rFonts w:ascii="Cambria Math" w:hAnsi="Cambria Math"/>
            <w:lang w:eastAsia="zh-CN"/>
          </w:rPr>
          <m:t>bt</m:t>
        </m:r>
        <m:r>
          <m:rPr>
            <m:sty m:val="p"/>
          </m:rPr>
          <w:rPr>
            <w:rFonts w:ascii="Cambria Math" w:hAnsi="Cambria Math"/>
            <w:lang w:eastAsia="zh-CN"/>
          </w:rPr>
          <m:t>+</m:t>
        </m:r>
        <m:r>
          <m:rPr/>
          <w:rPr>
            <w:rFonts w:ascii="Cambria Math" w:hAnsi="Cambria Math"/>
            <w:lang w:eastAsia="zh-CN"/>
          </w:rPr>
          <m:t>c</m:t>
        </m:r>
      </m:oMath>
      <w:r>
        <w:rPr>
          <w:rFonts w:hint="eastAsia"/>
          <w:lang w:eastAsia="zh-CN"/>
        </w:rPr>
        <w:t>。考虑到测量数据包含噪声，插值法可能引入误差，故采用最小二乘法利用全部15个数据点进行整体拟合。</w:t>
      </w:r>
    </w:p>
    <w:p w14:paraId="0DAE8A29">
      <w:pPr>
        <w:ind w:firstLine="480"/>
        <w:rPr>
          <w:lang w:eastAsia="zh-CN"/>
        </w:rPr>
      </w:pPr>
      <w:r>
        <w:rPr>
          <w:rFonts w:hint="eastAsia"/>
          <w:lang w:eastAsia="zh-CN"/>
        </w:rPr>
        <w:t>构建超定方程组的误差平方和函数：</w:t>
      </w:r>
    </w:p>
    <w:p w14:paraId="7BF70D06">
      <w:pPr>
        <w:ind w:firstLine="480"/>
      </w:pPr>
      <m:oMathPara>
        <m:oMathParaPr>
          <m:jc m:val="center"/>
        </m:oMathParaPr>
        <m:oMath>
          <m:r>
            <m:rPr/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/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/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m:rPr/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/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14</m:t>
              </m:r>
              <m:ctrlPr>
                <w:rPr>
                  <w:rFonts w:ascii="Cambria Math" w:hAnsi="Cambria Math"/>
                </w:rPr>
              </m:ctrlP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[</m:t>
              </m:r>
              <m:ctrlPr>
                <w:rPr>
                  <w:rFonts w:ascii="Cambria Math" w:hAnsi="Cambria Math"/>
                </w:rPr>
              </m:ctrlP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y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−(</m:t>
          </m:r>
          <m:r>
            <m:rPr/>
            <w:rPr>
              <w:rFonts w:ascii="Cambria Math" w:hAnsi="Cambria Math"/>
            </w:rPr>
            <m:t>a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/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/>
            <w:rPr>
              <w:rFonts w:ascii="Cambria Math" w:hAnsi="Cambria Math"/>
            </w:rPr>
            <m:t>b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/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p>
          </m:sSup>
        </m:oMath>
      </m:oMathPara>
    </w:p>
    <w:p w14:paraId="4FBB9FFB">
      <w:pPr>
        <w:ind w:firstLine="480"/>
        <w:rPr>
          <w:lang w:eastAsia="zh-CN"/>
        </w:rPr>
      </w:pPr>
      <w:r>
        <w:rPr>
          <w:rFonts w:hint="eastAsia"/>
          <w:lang w:eastAsia="zh-CN"/>
        </w:rPr>
        <w:t>使其最小化等价于求解正规方程组</w:t>
      </w:r>
      <w:r>
        <w:rPr>
          <w:lang w:eastAsia="zh-CN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  <w:lang w:eastAsia="zh-CN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  <w:lang w:eastAsia="zh-CN"/>
              </w:rPr>
              <m:t>T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  <w:lang w:eastAsia="zh-CN"/>
          </w:rPr>
          <m:t>Ax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  <w:lang w:eastAsia="zh-CN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  <w:lang w:eastAsia="zh-CN"/>
              </w:rPr>
              <m:t>T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  <w:lang w:eastAsia="zh-CN"/>
          </w:rPr>
          <m:t>b</m:t>
        </m:r>
      </m:oMath>
      <w:r>
        <w:rPr>
          <w:rFonts w:hint="eastAsia"/>
          <w:lang w:eastAsia="zh-CN"/>
        </w:rPr>
        <w:t>，其中：</w:t>
      </w:r>
    </w:p>
    <w:p w14:paraId="6BF54350">
      <w:pPr>
        <w:ind w:firstLine="480"/>
        <w:rPr>
          <w:lang w:eastAsia="zh-CN"/>
        </w:rPr>
      </w:pPr>
      <m:oMathPara>
        <m:oMathParaPr>
          <m:jc m:val="center"/>
        </m:oMathParaPr>
        <m:oMath>
          <m:r>
            <m:rPr/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plcHide m:val="1"/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/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t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</w:rPr>
                          <m:t>0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t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</w:rPr>
                          <m:t>0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bSup>
                    <m:ctrlPr>
                      <w:rPr>
                        <w:rFonts w:ascii="Cambria Math" w:hAnsi="Cambria Math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t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t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bSup>
                    <m:ctrlPr>
                      <w:rPr>
                        <w:rFonts w:ascii="Cambria Math" w:hAnsi="Cambria Math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t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</w:rPr>
                          <m:t>14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t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</w:rPr>
                          <m:t>14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bSup>
                    <m:ctrlPr>
                      <w:rPr>
                        <w:rFonts w:ascii="Cambria Math" w:hAnsi="Cambria Math"/>
                      </w:rPr>
                    </m:ctrlPr>
                  </m:e>
                </m:mr>
              </m:m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/>
            <w:rPr>
              <w:rFonts w:ascii="Cambria Math" w:hAnsi="Cambria Math"/>
            </w:rPr>
            <m:t> x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/>
                      <w:rPr>
                        <w:rFonts w:ascii="Cambria Math" w:hAnsi="Cambria Math"/>
                      </w:rPr>
                      <m:t>c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</w:rPr>
                      <m:t>b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mr>
              </m:m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/>
            <w:rPr>
              <w:rFonts w:ascii="Cambria Math" w:hAnsi="Cambria Math"/>
            </w:rPr>
            <m:t> b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y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</w:rPr>
                          <m:t>0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y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y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</w:rPr>
                          <m:t>14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</w:rPr>
                    </m:ctrlPr>
                  </m:e>
                </m:mr>
              </m:m>
              <m:ctrlPr>
                <w:rPr>
                  <w:rFonts w:ascii="Cambria Math" w:hAnsi="Cambria Math"/>
                </w:rPr>
              </m:ctrlPr>
            </m:e>
          </m:d>
        </m:oMath>
      </m:oMathPara>
    </w:p>
    <w:p w14:paraId="3B2439D1">
      <w:pPr>
        <w:ind w:firstLine="480"/>
        <w:rPr>
          <w:lang w:eastAsia="zh-CN"/>
        </w:rPr>
      </w:pPr>
    </w:p>
    <w:p w14:paraId="77CAD42C">
      <w:pPr>
        <w:ind w:firstLine="480"/>
      </w:pPr>
      <w:r>
        <w:rPr>
          <w:rFonts w:hint="eastAsia"/>
        </w:rPr>
        <w:t>对比分析：</w:t>
      </w:r>
    </w:p>
    <w:p w14:paraId="3B3AA69A">
      <w:pPr>
        <w:ind w:firstLine="482"/>
        <w:rPr>
          <w:lang w:eastAsia="zh-CN"/>
        </w:rPr>
      </w:pPr>
      <w:r>
        <w:rPr>
          <w:rFonts w:hint="eastAsia"/>
          <w:b/>
          <w:bCs/>
          <w:lang w:eastAsia="zh-CN"/>
        </w:rPr>
        <w:t>线性模型</w:t>
      </w:r>
      <w:r>
        <w:rPr>
          <w:b/>
          <w:bCs/>
          <w:lang w:eastAsia="zh-CN"/>
        </w:rPr>
        <w:t xml:space="preserve"> (</w:t>
      </w:r>
      <m:oMath>
        <m:r>
          <m:rPr/>
          <w:rPr>
            <w:rFonts w:ascii="Cambria Math" w:hAnsi="Cambria Math"/>
            <w:lang w:eastAsia="zh-CN"/>
          </w:rPr>
          <m:t>h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m:rPr/>
          <w:rPr>
            <w:rFonts w:ascii="Cambria Math" w:hAnsi="Cambria Math"/>
            <w:lang w:eastAsia="zh-CN"/>
          </w:rPr>
          <m:t>bt</m:t>
        </m:r>
        <m:r>
          <m:rPr>
            <m:sty m:val="p"/>
          </m:rPr>
          <w:rPr>
            <w:rFonts w:ascii="Cambria Math" w:hAnsi="Cambria Math"/>
            <w:lang w:eastAsia="zh-CN"/>
          </w:rPr>
          <m:t>+</m:t>
        </m:r>
        <m:r>
          <m:rPr/>
          <w:rPr>
            <w:rFonts w:ascii="Cambria Math" w:hAnsi="Cambria Math"/>
            <w:lang w:eastAsia="zh-CN"/>
          </w:rPr>
          <m:t>c</m:t>
        </m:r>
      </m:oMath>
      <w:r>
        <w:rPr>
          <w:b/>
          <w:bCs/>
          <w:lang w:eastAsia="zh-CN"/>
        </w:rPr>
        <w:t>)</w:t>
      </w:r>
      <w:r>
        <w:rPr>
          <w:rFonts w:hint="eastAsia"/>
          <w:lang w:eastAsia="zh-CN"/>
        </w:rPr>
        <w:t>：计算得均方误差</w:t>
      </w:r>
      <w:r>
        <w:rPr>
          <w:lang w:eastAsia="zh-CN"/>
        </w:rPr>
        <w:t xml:space="preserve"> (MSE)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≈</m:t>
        </m:r>
        <m:r>
          <m:rPr/>
          <w:rPr>
            <w:rFonts w:ascii="Cambria Math" w:hAnsi="Cambria Math"/>
            <w:lang w:eastAsia="zh-CN"/>
          </w:rPr>
          <m:t>11084.7</m:t>
        </m:r>
      </m:oMath>
      <w:r>
        <w:rPr>
          <w:rFonts w:hint="eastAsia"/>
          <w:lang w:eastAsia="zh-CN"/>
        </w:rPr>
        <w:t>，表明直线无法描述抛物线轨迹。</w:t>
      </w:r>
    </w:p>
    <w:p w14:paraId="54163D48">
      <w:pPr>
        <w:ind w:firstLine="482"/>
        <w:rPr>
          <w:lang w:eastAsia="zh-CN"/>
        </w:rPr>
      </w:pPr>
      <w:r>
        <w:rPr>
          <w:rFonts w:hint="eastAsia"/>
          <w:b/>
          <w:bCs/>
          <w:lang w:eastAsia="zh-CN"/>
        </w:rPr>
        <w:t>二次模型</w:t>
      </w:r>
      <w:r>
        <w:rPr>
          <w:b/>
          <w:bCs/>
          <w:lang w:eastAsia="zh-CN"/>
        </w:rPr>
        <w:t xml:space="preserve"> (</w:t>
      </w:r>
      <m:oMath>
        <m:r>
          <m:rPr/>
          <w:rPr>
            <w:rFonts w:ascii="Cambria Math" w:hAnsi="Cambria Math"/>
            <w:lang w:eastAsia="zh-CN"/>
          </w:rPr>
          <m:t>h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m:rPr/>
          <w:rPr>
            <w:rFonts w:ascii="Cambria Math" w:hAnsi="Cambria Math"/>
            <w:lang w:eastAsia="zh-CN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  <w:lang w:eastAsia="zh-CN"/>
              </w:rPr>
              <m:t>t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  <w:lang w:eastAsia="zh-CN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p"/>
          </m:rPr>
          <w:rPr>
            <w:rFonts w:ascii="Cambria Math" w:hAnsi="Cambria Math"/>
            <w:lang w:eastAsia="zh-CN"/>
          </w:rPr>
          <m:t>+</m:t>
        </m:r>
        <m:r>
          <m:rPr/>
          <w:rPr>
            <w:rFonts w:ascii="Cambria Math" w:hAnsi="Cambria Math"/>
            <w:lang w:eastAsia="zh-CN"/>
          </w:rPr>
          <m:t>bt</m:t>
        </m:r>
        <m:r>
          <m:rPr>
            <m:sty m:val="p"/>
          </m:rPr>
          <w:rPr>
            <w:rFonts w:ascii="Cambria Math" w:hAnsi="Cambria Math"/>
            <w:lang w:eastAsia="zh-CN"/>
          </w:rPr>
          <m:t>+</m:t>
        </m:r>
        <m:r>
          <m:rPr/>
          <w:rPr>
            <w:rFonts w:ascii="Cambria Math" w:hAnsi="Cambria Math"/>
            <w:lang w:eastAsia="zh-CN"/>
          </w:rPr>
          <m:t>c</m:t>
        </m:r>
      </m:oMath>
      <w:r>
        <w:rPr>
          <w:b/>
          <w:bCs/>
          <w:lang w:eastAsia="zh-CN"/>
        </w:rPr>
        <w:t>)</w:t>
      </w:r>
      <w:r>
        <w:rPr>
          <w:rFonts w:hint="eastAsia"/>
          <w:lang w:eastAsia="zh-CN"/>
        </w:rPr>
        <w:t>：计算得</w:t>
      </w:r>
      <w:r>
        <w:rPr>
          <w:lang w:eastAsia="zh-CN"/>
        </w:rPr>
        <w:t xml:space="preserve"> MSE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≈</m:t>
        </m:r>
        <m:r>
          <m:rPr/>
          <w:rPr>
            <w:rFonts w:ascii="Cambria Math" w:hAnsi="Cambria Math"/>
            <w:lang w:eastAsia="zh-CN"/>
          </w:rPr>
          <m:t>0.385</m:t>
        </m:r>
      </m:oMath>
      <w:r>
        <w:rPr>
          <w:rFonts w:hint="eastAsia"/>
          <w:lang w:eastAsia="zh-CN"/>
        </w:rPr>
        <w:t>，拟合精度极高。</w:t>
      </w:r>
    </w:p>
    <w:p w14:paraId="7439DD1A">
      <w:pPr>
        <w:ind w:firstLine="480"/>
        <w:rPr>
          <w:lang w:eastAsia="zh-CN"/>
        </w:rPr>
      </w:pPr>
      <w:r>
        <w:rPr>
          <w:rFonts w:hint="eastAsia"/>
          <w:lang w:eastAsia="zh-CN"/>
        </w:rPr>
        <w:t>最终求解得到的最佳拟合轨迹方程为：</w:t>
      </w:r>
    </w:p>
    <w:p w14:paraId="6AE42880">
      <w:pPr>
        <w:ind w:firstLine="480"/>
      </w:pPr>
      <m:oMathPara>
        <m:oMathParaPr>
          <m:jc m:val="center"/>
        </m:oMathParaPr>
        <m:oMath>
          <m:r>
            <m:rPr/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)=−</m:t>
          </m:r>
          <m:r>
            <m:rPr/>
            <w:rPr>
              <w:rFonts w:ascii="Cambria Math" w:hAnsi="Cambria Math"/>
            </w:rPr>
            <m:t>4.908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/>
            <w:rPr>
              <w:rFonts w:ascii="Cambria Math" w:hAnsi="Cambria Math"/>
            </w:rPr>
            <m:t>59.88t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/>
            <w:rPr>
              <w:rFonts w:ascii="Cambria Math" w:hAnsi="Cambria Math"/>
            </w:rPr>
            <m:t>320.65</m:t>
          </m:r>
        </m:oMath>
      </m:oMathPara>
    </w:p>
    <w:p w14:paraId="4DF2B2A8">
      <w:pPr>
        <w:ind w:firstLine="480"/>
        <w:rPr>
          <w:lang w:eastAsia="zh-CN"/>
        </w:rPr>
      </w:pPr>
      <w:r>
        <w:rPr>
          <w:rFonts w:hint="eastAsia"/>
          <w:lang w:eastAsia="zh-CN"/>
        </w:rPr>
        <w:t>其中二次项系数</w:t>
      </w:r>
      <w:r>
        <w:rPr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−</m:t>
        </m:r>
        <m:r>
          <m:rPr/>
          <w:rPr>
            <w:rFonts w:ascii="Cambria Math" w:hAnsi="Cambria Math"/>
            <w:lang w:eastAsia="zh-CN"/>
          </w:rPr>
          <m:t>4.908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对应重力加速度项</w:t>
      </w:r>
      <w:r>
        <w:rPr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  <w:lang w:eastAsia="zh-CN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  <w:lang w:eastAsia="zh-CN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/>
            <w:lang w:eastAsia="zh-CN"/>
          </w:rPr>
          <m:t>g</m:t>
        </m:r>
      </m:oMath>
      <w:r>
        <w:rPr>
          <w:rFonts w:hint="eastAsia"/>
          <w:lang w:eastAsia="zh-CN"/>
        </w:rPr>
        <w:t>，推算出</w:t>
      </w:r>
      <w:r>
        <w:rPr>
          <w:lang w:eastAsia="zh-CN"/>
        </w:rPr>
        <w:t xml:space="preserve"> </w:t>
      </w:r>
      <m:oMath>
        <m:r>
          <m:rPr/>
          <w:rPr>
            <w:rFonts w:ascii="Cambria Math" w:hAnsi="Cambria Math"/>
            <w:lang w:eastAsia="zh-CN"/>
          </w:rPr>
          <m:t>g</m:t>
        </m:r>
        <m:r>
          <m:rPr>
            <m:sty m:val="p"/>
          </m:rPr>
          <w:rPr>
            <w:rFonts w:ascii="Cambria Math" w:hAnsi="Cambria Math"/>
            <w:lang w:eastAsia="zh-CN"/>
          </w:rPr>
          <m:t>≈</m:t>
        </m:r>
        <m:r>
          <m:rPr/>
          <w:rPr>
            <w:rFonts w:ascii="Cambria Math" w:hAnsi="Cambria Math"/>
            <w:lang w:eastAsia="zh-CN"/>
          </w:rPr>
          <m:t>9.816m</m:t>
        </m:r>
        <m:r>
          <m:rPr>
            <m:sty m:val="p"/>
          </m:rPr>
          <w:rPr>
            <w:rFonts w:ascii="Cambria Math" w:hAnsi="Cambria Math"/>
            <w:lang w:eastAsia="zh-CN"/>
          </w:rPr>
          <m:t>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  <w:lang w:eastAsia="zh-CN"/>
              </w:rPr>
              <m:t>s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  <w:lang w:eastAsia="zh-CN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eastAsia"/>
          <w:lang w:eastAsia="zh-CN"/>
        </w:rPr>
        <w:t>，符合物理常识。</w:t>
      </w:r>
    </w:p>
    <w:p w14:paraId="72BCB01E">
      <w:pPr>
        <w:pStyle w:val="4"/>
        <w:spacing w:before="120"/>
      </w:pPr>
      <w:bookmarkStart w:id="16" w:name="_Toc217222226"/>
      <w:bookmarkStart w:id="17" w:name="_Toc27931"/>
      <w:bookmarkStart w:id="18" w:name="_Toc217225377"/>
      <w:r>
        <w:t>落地时间预测与推力解算</w:t>
      </w:r>
      <w:bookmarkEnd w:id="16"/>
      <w:bookmarkEnd w:id="17"/>
      <w:bookmarkEnd w:id="18"/>
    </w:p>
    <w:p w14:paraId="4BBD6DFA">
      <w:pPr>
        <w:pStyle w:val="5"/>
        <w:numPr>
          <w:ilvl w:val="0"/>
          <w:numId w:val="0"/>
        </w:numPr>
        <w:ind w:firstLine="120" w:firstLineChars="50"/>
        <w:rPr>
          <w:lang w:eastAsia="zh-CN"/>
        </w:rPr>
      </w:pPr>
      <w:bookmarkStart w:id="19" w:name="_Toc217225378"/>
      <w:bookmarkStart w:id="20" w:name="_Toc217222227"/>
      <w:r>
        <w:t>(1)落地时间预测</w:t>
      </w:r>
      <w:bookmarkEnd w:id="19"/>
      <w:bookmarkEnd w:id="20"/>
    </w:p>
    <w:p w14:paraId="3D30EC0F">
      <w:pPr>
        <w:ind w:firstLine="480"/>
        <w:rPr>
          <w:lang w:eastAsia="zh-CN"/>
        </w:rPr>
      </w:pPr>
      <w:r>
        <w:rPr>
          <w:rFonts w:hint="eastAsia"/>
          <w:lang w:eastAsia="zh-CN"/>
        </w:rPr>
        <w:t>落地时刻即方程</w:t>
      </w:r>
      <w:r>
        <w:rPr>
          <w:lang w:eastAsia="zh-CN"/>
        </w:rPr>
        <w:t xml:space="preserve"> </w:t>
      </w:r>
      <m:oMath>
        <m:r>
          <m:rPr/>
          <w:rPr>
            <w:rFonts w:ascii="Cambria Math" w:hAnsi="Cambria Math"/>
            <w:lang w:eastAsia="zh-CN"/>
          </w:rPr>
          <m:t>h</m:t>
        </m:r>
        <m:r>
          <m:rPr>
            <m:sty m:val="p"/>
          </m:rPr>
          <w:rPr>
            <w:rFonts w:ascii="Cambria Math" w:hAnsi="Cambria Math"/>
            <w:lang w:eastAsia="zh-CN"/>
          </w:rPr>
          <m:t>(</m:t>
        </m:r>
        <m:r>
          <m:rPr/>
          <w:rPr>
            <w:rFonts w:ascii="Cambria Math" w:hAnsi="Cambria Math"/>
            <w:lang w:eastAsia="zh-CN"/>
          </w:rPr>
          <m:t>t</m:t>
        </m:r>
        <m:r>
          <m:rPr>
            <m:sty m:val="p"/>
          </m:rPr>
          <w:rPr>
            <w:rFonts w:ascii="Cambria Math" w:hAnsi="Cambria Math"/>
            <w:lang w:eastAsia="zh-CN"/>
          </w:rPr>
          <m:t>)=</m:t>
        </m:r>
        <m:r>
          <m:rPr/>
          <w:rPr>
            <w:rFonts w:ascii="Cambria Math" w:hAnsi="Cambria Math"/>
            <w:lang w:eastAsia="zh-CN"/>
          </w:rPr>
          <m:t>0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的正根。选用收敛速度为平方级的牛顿迭代法：</w:t>
      </w:r>
    </w:p>
    <w:p w14:paraId="18DCC5EE">
      <w:pPr>
        <w:ind w:firstLine="48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−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ctrlPr>
                <w:rPr>
                  <w:rFonts w:ascii="Cambria Math" w:hAnsi="Cambria Math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</w:rPr>
                    <m:t>h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−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−</m:t>
              </m:r>
              <m:r>
                <m:rPr/>
                <w:rPr>
                  <w:rFonts w:ascii="Cambria Math" w:hAnsi="Cambria Math"/>
                </w:rPr>
                <m:t>4.908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m:rPr/>
                <w:rPr>
                  <w:rFonts w:ascii="Cambria Math" w:hAnsi="Cambria Math"/>
                </w:rPr>
                <m:t>59.88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m:rPr/>
                <w:rPr>
                  <w:rFonts w:ascii="Cambria Math" w:hAnsi="Cambria Math"/>
                </w:rPr>
                <m:t>320.65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−</m:t>
              </m:r>
              <m:r>
                <m:rPr/>
                <w:rPr>
                  <w:rFonts w:ascii="Cambria Math" w:hAnsi="Cambria Math"/>
                </w:rPr>
                <m:t>9.816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m:rPr/>
                <w:rPr>
                  <w:rFonts w:ascii="Cambria Math" w:hAnsi="Cambria Math"/>
                </w:rPr>
                <m:t>59.88</m:t>
              </m:r>
              <m:ctrlPr>
                <w:rPr>
                  <w:rFonts w:ascii="Cambria Math" w:hAnsi="Cambria Math"/>
                </w:rPr>
              </m:ctrlPr>
            </m:den>
          </m:f>
        </m:oMath>
      </m:oMathPara>
    </w:p>
    <w:p w14:paraId="68A20410">
      <w:pPr>
        <w:ind w:firstLine="480"/>
        <w:rPr>
          <w:lang w:eastAsia="zh-CN"/>
        </w:rPr>
      </w:pPr>
      <w:r>
        <w:rPr>
          <w:rFonts w:hint="eastAsia"/>
          <w:lang w:eastAsia="zh-CN"/>
        </w:rPr>
        <w:t>选取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m:rPr/>
          <w:rPr>
            <w:rFonts w:ascii="Cambria Math" w:hAnsi="Cambria Math"/>
            <w:lang w:eastAsia="zh-CN"/>
          </w:rPr>
          <m:t>14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作为初值，迭代过程如下：</w:t>
      </w:r>
    </w:p>
    <w:p w14:paraId="2A82DA64">
      <w:pPr>
        <w:ind w:firstLine="480"/>
      </w:pPr>
      <m:oMathPara>
        <m:oMath>
          <m:r>
            <m:rPr/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/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:</m:t>
          </m:r>
          <m:r>
            <m:rPr/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/>
            <w:rPr>
              <w:rFonts w:ascii="Cambria Math" w:hAnsi="Cambria Math"/>
            </w:rPr>
            <m:t>14.0000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/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/>
            <w:rPr>
              <w:rFonts w:ascii="Cambria Math" w:hAnsi="Cambria Math"/>
            </w:rPr>
            <m:t>196.87</m:t>
          </m:r>
        </m:oMath>
      </m:oMathPara>
    </w:p>
    <w:p w14:paraId="7900FC7A">
      <w:pPr>
        <w:ind w:firstLine="480"/>
      </w:pPr>
      <m:oMathPara>
        <m:oMath>
          <m:r>
            <m:rPr/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/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:</m:t>
          </m:r>
          <m:r>
            <m:rPr/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/>
            <w:rPr>
              <w:rFonts w:ascii="Cambria Math" w:hAnsi="Cambria Math"/>
            </w:rPr>
            <m:t>16.5392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/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=−</m:t>
          </m:r>
          <m:r>
            <m:rPr/>
            <w:rPr>
              <w:rFonts w:ascii="Cambria Math" w:hAnsi="Cambria Math"/>
            </w:rPr>
            <m:t>20.91</m:t>
          </m:r>
        </m:oMath>
      </m:oMathPara>
    </w:p>
    <w:p w14:paraId="35E2BF78">
      <w:pPr>
        <w:ind w:firstLine="480"/>
      </w:pPr>
      <m:oMathPara>
        <m:oMath>
          <m:r>
            <m:rPr/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/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:</m:t>
          </m:r>
          <m:r>
            <m:rPr/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/>
            <w:rPr>
              <w:rFonts w:ascii="Cambria Math" w:hAnsi="Cambria Math"/>
            </w:rPr>
            <m:t>16.2796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/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=−</m:t>
          </m:r>
          <m:r>
            <m:rPr/>
            <w:rPr>
              <w:rFonts w:ascii="Cambria Math" w:hAnsi="Cambria Math"/>
            </w:rPr>
            <m:t>0.37</m:t>
          </m:r>
        </m:oMath>
      </m:oMathPara>
    </w:p>
    <w:p w14:paraId="56D82ED7">
      <w:pPr>
        <w:ind w:firstLine="480"/>
        <w:rPr>
          <w:lang w:eastAsia="zh-CN"/>
        </w:rPr>
      </w:pPr>
      <m:oMath>
        <m:r>
          <m:rPr/>
          <w:rPr>
            <w:rFonts w:ascii="Cambria Math" w:hAnsi="Cambria Math"/>
            <w:lang w:eastAsia="zh-CN"/>
          </w:rPr>
          <m:t>k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m:rPr/>
          <w:rPr>
            <w:rFonts w:ascii="Cambria Math" w:hAnsi="Cambria Math"/>
            <w:lang w:eastAsia="zh-CN"/>
          </w:rPr>
          <m:t>3</m:t>
        </m:r>
        <m:r>
          <m:rPr>
            <m:sty m:val="p"/>
          </m:rPr>
          <w:rPr>
            <w:rFonts w:ascii="Cambria Math" w:hAnsi="Cambria Math"/>
            <w:lang w:eastAsia="zh-CN"/>
          </w:rPr>
          <m:t>:</m:t>
        </m:r>
        <m:r>
          <m:rPr/>
          <w:rPr>
            <w:rFonts w:ascii="Cambria Math" w:hAnsi="Cambria Math"/>
            <w:lang w:eastAsia="zh-CN"/>
          </w:rPr>
          <m:t>t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m:rPr/>
          <w:rPr>
            <w:rFonts w:ascii="Cambria Math" w:hAnsi="Cambria Math"/>
            <w:lang w:eastAsia="zh-CN"/>
          </w:rPr>
          <m:t>16.2748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m:rPr/>
          <w:rPr>
            <w:rFonts w:ascii="Cambria Math" w:hAnsi="Cambria Math"/>
            <w:lang w:eastAsia="zh-CN"/>
          </w:rPr>
          <m:t>h</m:t>
        </m:r>
        <m:r>
          <m:rPr>
            <m:sty m:val="p"/>
          </m:rPr>
          <w:rPr>
            <w:rFonts w:ascii="Cambria Math" w:hAnsi="Cambria Math"/>
            <w:lang w:eastAsia="zh-CN"/>
          </w:rPr>
          <m:t>≈</m:t>
        </m:r>
        <m:r>
          <m:rPr/>
          <w:rPr>
            <w:rFonts w:ascii="Cambria Math" w:hAnsi="Cambria Math"/>
            <w:lang w:eastAsia="zh-CN"/>
          </w:rPr>
          <m:t>0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最终预测落地时间为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16.27秒</w:t>
      </w:r>
      <w:r>
        <w:rPr>
          <w:lang w:eastAsia="zh-CN"/>
        </w:rPr>
        <w:t>。</w:t>
      </w:r>
    </w:p>
    <w:p w14:paraId="3E89DC8D">
      <w:pPr>
        <w:pStyle w:val="5"/>
        <w:numPr>
          <w:ilvl w:val="0"/>
          <w:numId w:val="0"/>
        </w:numPr>
        <w:ind w:firstLine="120" w:firstLineChars="50"/>
        <w:rPr>
          <w:lang w:eastAsia="zh-CN"/>
        </w:rPr>
      </w:pPr>
      <w:bookmarkStart w:id="21" w:name="_Toc217222228"/>
      <w:bookmarkStart w:id="22" w:name="_Toc217225379"/>
      <w:r>
        <w:t>(2)</w:t>
      </w:r>
      <w:r>
        <w:rPr>
          <w:rFonts w:hint="eastAsia"/>
          <w:lang w:val="en-US" w:eastAsia="zh-CN"/>
        </w:rPr>
        <w:t>计算</w:t>
      </w:r>
      <w:r>
        <w:t>引擎推力</w:t>
      </w:r>
      <w:bookmarkEnd w:id="21"/>
      <w:bookmarkEnd w:id="22"/>
    </w:p>
    <w:p w14:paraId="49DEDD05">
      <w:pPr>
        <w:ind w:firstLine="480"/>
        <w:rPr>
          <w:lang w:eastAsia="zh-CN"/>
        </w:rPr>
      </w:pPr>
      <w:r>
        <w:rPr>
          <w:rFonts w:hint="eastAsia"/>
          <w:lang w:eastAsia="zh-CN"/>
        </w:rPr>
        <w:t>引擎推力控制方程组</w:t>
      </w:r>
      <w:r>
        <w:rPr>
          <w:lang w:eastAsia="zh-CN"/>
        </w:rPr>
        <w:t xml:space="preserve"> </w:t>
      </w:r>
      <m:oMath>
        <m:r>
          <m:rPr/>
          <w:rPr>
            <w:rFonts w:ascii="Cambria Math" w:hAnsi="Cambria Math"/>
            <w:lang w:eastAsia="zh-CN"/>
          </w:rPr>
          <m:t>Ax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m:rPr/>
          <w:rPr>
            <w:rFonts w:ascii="Cambria Math" w:hAnsi="Cambria Math"/>
            <w:lang w:eastAsia="zh-CN"/>
          </w:rPr>
          <m:t>b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给定为：</w:t>
      </w:r>
    </w:p>
    <w:p w14:paraId="05D1F3D1">
      <w:pPr>
        <w:ind w:firstLine="480"/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plcHide m:val="1"/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/>
                      <w:rPr>
                        <w:rFonts w:ascii="Cambria Math" w:hAnsi="Cambria Math"/>
                      </w:rPr>
                      <m:t>4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e>
                    <m:r>
                      <m:rPr/>
                      <w:rPr>
                        <w:rFonts w:ascii="Cambria Math" w:hAnsi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e>
                    <m:r>
                      <m:rPr/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e>
                    <m:r>
                      <m:rPr/>
                      <w:rPr>
                        <w:rFonts w:ascii="Cambria Math" w:hAnsi="Cambria Math"/>
                      </w:rPr>
                      <m:t>4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−</m:t>
                    </m:r>
                    <m:r>
                      <m:rPr/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−</m:t>
                    </m:r>
                    <m:r>
                      <m:rPr/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e>
                    <m:r>
                      <m:rPr/>
                      <w:rPr>
                        <w:rFonts w:ascii="Cambria Math" w:hAnsi="Cambria Math"/>
                      </w:rPr>
                      <m:t>4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mr>
              </m:m>
              <m:ctrlPr>
                <w:rPr>
                  <w:rFonts w:ascii="Cambria Math" w:hAnsi="Cambria Math"/>
                </w:rPr>
              </m:ctrlP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</w:rPr>
                          <m:t>3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</w:rPr>
                    </m:ctrlPr>
                  </m:e>
                </m:mr>
              </m:m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/>
                      <w:rPr>
                        <w:rFonts w:ascii="Cambria Math" w:hAnsi="Cambria Math"/>
                      </w:rPr>
                      <m:t>24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</w:rPr>
                      <m:t>30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−</m:t>
                    </m:r>
                    <m:r>
                      <m:rPr/>
                      <w:rPr>
                        <w:rFonts w:ascii="Cambria Math" w:hAnsi="Cambria Math"/>
                      </w:rPr>
                      <m:t>24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mr>
              </m:m>
              <m:ctrlPr>
                <w:rPr>
                  <w:rFonts w:ascii="Cambria Math" w:hAnsi="Cambria Math"/>
                </w:rPr>
              </m:ctrlPr>
            </m:e>
          </m:d>
        </m:oMath>
      </m:oMathPara>
    </w:p>
    <w:p w14:paraId="62835B16">
      <w:pPr>
        <w:ind w:firstLine="480"/>
      </w:pPr>
      <w:r>
        <w:rPr>
          <w:rFonts w:hint="eastAsia"/>
          <w:lang w:eastAsia="zh-CN"/>
        </w:rPr>
        <w:t>系数矩阵</w:t>
      </w:r>
      <w:r>
        <w:rPr>
          <w:lang w:eastAsia="zh-CN"/>
        </w:rPr>
        <w:t xml:space="preserve"> </w:t>
      </w:r>
      <m:oMath>
        <m:r>
          <m:rPr/>
          <w:rPr>
            <w:rFonts w:ascii="Cambria Math" w:hAnsi="Cambria Math"/>
            <w:lang w:eastAsia="zh-CN"/>
          </w:rPr>
          <m:t>A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满足</w:t>
      </w:r>
      <w:r>
        <w:rPr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ii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|≥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m:rPr/>
              <w:rPr>
                <w:rFonts w:ascii="Cambria Math" w:hAnsi="Cambria Math"/>
                <w:lang w:eastAsia="zh-CN"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≠</m:t>
            </m:r>
            <m:r>
              <m:rPr/>
              <w:rPr>
                <w:rFonts w:ascii="Cambria Math" w:hAnsi="Cambria Math"/>
                <w:lang w:eastAsia="zh-CN"/>
              </w:rPr>
              <m:t>i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  <w:lang w:eastAsia="zh-CN"/>
              </w:rPr>
              <m:t>​</m:t>
            </m:r>
            <m:ctrlPr>
              <w:rPr>
                <w:rFonts w:ascii="Cambria Math" w:hAnsi="Cambria Math"/>
              </w:rPr>
            </m:ctrlPr>
          </m:sup>
          <m:e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|</m:t>
            </m:r>
            <m:ctrlPr>
              <w:rPr>
                <w:rFonts w:ascii="Cambria Math" w:hAnsi="Cambria Math"/>
              </w:rPr>
            </m:ctrlPr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ij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|</m:t>
        </m:r>
      </m:oMath>
      <w:r>
        <w:rPr>
          <w:rFonts w:hint="eastAsia"/>
          <w:lang w:eastAsia="zh-CN"/>
        </w:rPr>
        <w:t>，为对角占优矩阵，保证了迭代法的收敛性。采用超松弛迭代法（SOR），选取最佳松弛因子</w:t>
      </w:r>
      <w:r>
        <w:rPr>
          <w:lang w:eastAsia="zh-CN"/>
        </w:rPr>
        <w:t xml:space="preserve"> </w:t>
      </w:r>
      <m:oMath>
        <m:r>
          <m:rPr/>
          <w:rPr>
            <w:rFonts w:ascii="Cambria Math" w:hAnsi="Cambria Math"/>
            <w:lang w:eastAsia="zh-CN"/>
          </w:rPr>
          <m:t>ω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m:rPr/>
          <w:rPr>
            <w:rFonts w:ascii="Cambria Math" w:hAnsi="Cambria Math"/>
            <w:lang w:eastAsia="zh-CN"/>
          </w:rPr>
          <m:t>1.25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以加速收敛。</w:t>
      </w:r>
      <w:r>
        <w:rPr>
          <w:lang w:eastAsia="zh-CN"/>
        </w:rPr>
        <w:t xml:space="preserve"> </w:t>
      </w:r>
      <w:r>
        <w:rPr>
          <w:rFonts w:hint="eastAsia"/>
        </w:rPr>
        <w:t>迭代约</w:t>
      </w:r>
      <w:r>
        <w:t xml:space="preserve"> 14 </w:t>
      </w:r>
      <w:r>
        <w:rPr>
          <w:rFonts w:hint="eastAsia"/>
        </w:rPr>
        <w:t>次后达到误差限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10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6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eastAsia"/>
        </w:rPr>
        <w:t>，解得推力分配向量：</w:t>
      </w:r>
    </w:p>
    <w:p w14:paraId="644A43BD">
      <w:pPr>
        <w:ind w:firstLine="480"/>
        <w:rPr>
          <w:lang w:eastAsia="zh-CN"/>
        </w:rPr>
      </w:pPr>
      <m:oMathPara>
        <m:oMath>
          <m:r>
            <m:rPr/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=[</m:t>
          </m:r>
          <m:r>
            <m:rPr/>
            <w:rPr>
              <w:rFonts w:ascii="Cambria Math" w:hAnsi="Cambria Math"/>
            </w:rPr>
            <m:t>3.00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/>
            <w:rPr>
              <w:rFonts w:ascii="Cambria Math" w:hAnsi="Cambria Math"/>
            </w:rPr>
            <m:t>4.00</m:t>
          </m:r>
          <m:r>
            <m:rPr>
              <m:sty m:val="p"/>
            </m:rPr>
            <w:rPr>
              <w:rFonts w:ascii="Cambria Math" w:hAnsi="Cambria Math"/>
            </w:rPr>
            <m:t>,−</m:t>
          </m:r>
          <m:r>
            <m:rPr/>
            <w:rPr>
              <w:rFonts w:ascii="Cambria Math" w:hAnsi="Cambria Math"/>
            </w:rPr>
            <m:t>5.00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</w:rPr>
              </m:ctrlPr>
            </m:sup>
          </m:sSup>
        </m:oMath>
      </m:oMathPara>
    </w:p>
    <w:p w14:paraId="1015A751">
      <w:pPr>
        <w:pStyle w:val="4"/>
        <w:spacing w:before="120"/>
      </w:pPr>
      <w:bookmarkStart w:id="23" w:name="_Toc217225380"/>
      <w:bookmarkStart w:id="24" w:name="_Toc217222229"/>
      <w:bookmarkStart w:id="25" w:name="_Toc21477"/>
      <w:r>
        <w:t>Runge 现象分析</w:t>
      </w:r>
      <w:bookmarkEnd w:id="23"/>
      <w:bookmarkEnd w:id="24"/>
      <w:bookmarkEnd w:id="25"/>
    </w:p>
    <w:p w14:paraId="29C0995B">
      <w:pPr>
        <w:ind w:firstLine="480"/>
        <w:rPr>
          <w:lang w:eastAsia="zh-CN"/>
        </w:rPr>
      </w:pPr>
      <w:r>
        <w:rPr>
          <w:rFonts w:hint="eastAsia"/>
          <w:lang w:eastAsia="zh-CN"/>
        </w:rPr>
        <w:t>对函数</w:t>
      </w:r>
      <w:r>
        <w:rPr>
          <w:lang w:eastAsia="zh-CN"/>
        </w:rPr>
        <w:t xml:space="preserve"> </w:t>
      </w:r>
      <m:oMath>
        <m:r>
          <m:rPr/>
          <w:rPr>
            <w:rFonts w:ascii="Cambria Math" w:hAnsi="Cambria Math"/>
            <w:lang w:eastAsia="zh-CN"/>
          </w:rPr>
          <m:t>f</m:t>
        </m:r>
        <m:r>
          <m:rPr>
            <m:sty m:val="p"/>
          </m:rPr>
          <w:rPr>
            <w:rFonts w:ascii="Cambria Math" w:hAnsi="Cambria Math"/>
            <w:lang w:eastAsia="zh-CN"/>
          </w:rPr>
          <m:t>(</m:t>
        </m:r>
        <m:r>
          <m:rPr/>
          <w:rPr>
            <w:rFonts w:ascii="Cambria Math" w:hAnsi="Cambria Math"/>
            <w:lang w:eastAsia="zh-CN"/>
          </w:rPr>
          <m:t>x</m:t>
        </m:r>
        <m:r>
          <m:rPr>
            <m:sty m:val="p"/>
          </m:rPr>
          <w:rPr>
            <w:rFonts w:ascii="Cambria Math" w:hAnsi="Cambria Math"/>
            <w:lang w:eastAsia="zh-CN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  <w:lang w:eastAsia="zh-CN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  <w:lang w:eastAsia="zh-CN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+</m:t>
            </m:r>
            <m:r>
              <m:rPr/>
              <w:rPr>
                <w:rFonts w:ascii="Cambria Math" w:hAnsi="Cambria Math"/>
                <w:lang w:eastAsia="zh-CN"/>
              </w:rPr>
              <m:t>25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lang w:eastAsia="zh-CN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/>
                    <w:lang w:eastAsia="zh-CN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在区间</w:t>
      </w:r>
      <w:r>
        <w:rPr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[−</m:t>
        </m:r>
        <m:r>
          <m:rPr/>
          <w:rPr>
            <w:rFonts w:ascii="Cambria Math" w:hAnsi="Cambria Math"/>
            <w:lang w:eastAsia="zh-CN"/>
          </w:rPr>
          <m:t>5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m:rPr/>
          <w:rPr>
            <w:rFonts w:ascii="Cambria Math" w:hAnsi="Cambria Math"/>
            <w:lang w:eastAsia="zh-CN"/>
          </w:rPr>
          <m:t>5</m:t>
        </m:r>
        <m:r>
          <m:rPr>
            <m:sty m:val="p"/>
          </m:rPr>
          <w:rPr>
            <w:rFonts w:ascii="Cambria Math" w:hAnsi="Cambria Math"/>
            <w:lang w:eastAsia="zh-CN"/>
          </w:rPr>
          <m:t>]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上进行插值实验。结果表明，在使用</w:t>
      </w:r>
      <w:r>
        <w:rPr>
          <w:lang w:eastAsia="zh-CN"/>
        </w:rPr>
        <w:t xml:space="preserve"> Lagrange </w:t>
      </w:r>
      <w:r>
        <w:rPr>
          <w:rFonts w:hint="eastAsia"/>
          <w:lang w:eastAsia="zh-CN"/>
        </w:rPr>
        <w:t>等高次多项式插值时，随着节点数</w:t>
      </w:r>
      <w:r>
        <w:rPr>
          <w:lang w:eastAsia="zh-CN"/>
        </w:rPr>
        <w:t xml:space="preserve"> </w:t>
      </w:r>
      <m:oMath>
        <m:r>
          <m:rPr/>
          <w:rPr>
            <w:rFonts w:ascii="Cambria Math" w:hAnsi="Cambria Math"/>
            <w:lang w:eastAsia="zh-CN"/>
          </w:rPr>
          <m:t>n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的增加，插值多项式在区间边缘出现剧烈的振荡，这种现象被称为</w:t>
      </w:r>
      <w:r>
        <w:rPr>
          <w:lang w:eastAsia="zh-CN"/>
        </w:rPr>
        <w:t xml:space="preserve"> Runge </w:t>
      </w:r>
      <w:r>
        <w:rPr>
          <w:rFonts w:hint="eastAsia"/>
          <w:lang w:eastAsia="zh-CN"/>
        </w:rPr>
        <w:t>现象。</w:t>
      </w:r>
    </w:p>
    <w:p w14:paraId="5CC8041C">
      <w:pPr>
        <w:ind w:firstLine="480"/>
        <w:rPr>
          <w:lang w:eastAsia="zh-CN"/>
        </w:rPr>
      </w:pPr>
      <w:r>
        <w:rPr>
          <w:rFonts w:hint="eastAsia"/>
          <w:lang w:eastAsia="zh-CN"/>
        </w:rPr>
        <w:t>解决方案是采用分段插值或三次样条插值。样条插值利用低次多项式分段逼近，保证了二阶导数连续性，有效避免了高次多项式的边缘振荡问题。</w:t>
      </w:r>
    </w:p>
    <w:p w14:paraId="2381FA4B">
      <w:pPr>
        <w:pStyle w:val="3"/>
        <w:numPr>
          <w:ilvl w:val="1"/>
          <w:numId w:val="3"/>
        </w:numPr>
        <w:spacing w:before="120"/>
      </w:pPr>
      <w:r>
        <w:rPr>
          <w:rFonts w:hint="eastAsia"/>
        </w:rPr>
        <w:t xml:space="preserve"> </w:t>
      </w:r>
      <w:bookmarkStart w:id="26" w:name="_Toc5894"/>
      <w:r>
        <w:rPr>
          <w:rFonts w:hint="eastAsia"/>
        </w:rPr>
        <w:t>结果运行图</w:t>
      </w:r>
      <w:bookmarkEnd w:id="26"/>
    </w:p>
    <w:p w14:paraId="663C53C0">
      <w:pPr>
        <w:ind w:firstLine="480"/>
        <w:rPr>
          <w:lang w:eastAsia="zh-CN"/>
        </w:rPr>
      </w:pPr>
      <w:r>
        <w:rPr>
          <w:lang w:eastAsia="zh-CN"/>
        </w:rPr>
        <w:drawing>
          <wp:inline distT="0" distB="0" distL="0" distR="0">
            <wp:extent cx="5759450" cy="4669790"/>
            <wp:effectExtent l="0" t="0" r="0" b="0"/>
            <wp:docPr id="4041018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101856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66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BC3B2">
      <w:pPr>
        <w:pStyle w:val="3"/>
        <w:numPr>
          <w:ilvl w:val="1"/>
          <w:numId w:val="3"/>
        </w:numPr>
        <w:spacing w:before="120"/>
      </w:pPr>
      <w:r>
        <w:rPr>
          <w:rFonts w:hint="eastAsia"/>
        </w:rPr>
        <w:t xml:space="preserve"> </w:t>
      </w:r>
      <w:bookmarkStart w:id="27" w:name="_Toc31762"/>
      <w:r>
        <w:rPr>
          <w:rFonts w:hint="eastAsia"/>
        </w:rPr>
        <w:t>源代码</w:t>
      </w:r>
      <w:bookmarkEnd w:id="27"/>
    </w:p>
    <w:p w14:paraId="179B8C5F">
      <w:pPr>
        <w:bidi w:val="0"/>
        <w:rPr>
          <w:lang w:eastAsia="zh-CN"/>
        </w:rPr>
      </w:pPr>
      <w:r>
        <w:rPr>
          <w:lang w:eastAsia="zh-CN"/>
        </w:rPr>
        <w:t>#include &lt;iostream&gt;</w:t>
      </w:r>
    </w:p>
    <w:p w14:paraId="4564DAD3">
      <w:pPr>
        <w:bidi w:val="0"/>
        <w:rPr>
          <w:lang w:eastAsia="zh-CN"/>
        </w:rPr>
      </w:pPr>
      <w:r>
        <w:rPr>
          <w:lang w:eastAsia="zh-CN"/>
        </w:rPr>
        <w:t>#include &lt;vector&gt;</w:t>
      </w:r>
    </w:p>
    <w:p w14:paraId="492BA0FA">
      <w:pPr>
        <w:bidi w:val="0"/>
        <w:rPr>
          <w:lang w:eastAsia="zh-CN"/>
        </w:rPr>
      </w:pPr>
      <w:r>
        <w:rPr>
          <w:lang w:eastAsia="zh-CN"/>
        </w:rPr>
        <w:t>#include &lt;cmath&gt;</w:t>
      </w:r>
    </w:p>
    <w:p w14:paraId="29CB65DF">
      <w:pPr>
        <w:bidi w:val="0"/>
        <w:rPr>
          <w:lang w:eastAsia="zh-CN"/>
        </w:rPr>
      </w:pPr>
      <w:r>
        <w:rPr>
          <w:lang w:eastAsia="zh-CN"/>
        </w:rPr>
        <w:t>#include &lt;fstream&gt;</w:t>
      </w:r>
    </w:p>
    <w:p w14:paraId="7B0FE7B0">
      <w:pPr>
        <w:bidi w:val="0"/>
        <w:rPr>
          <w:lang w:eastAsia="zh-CN"/>
        </w:rPr>
      </w:pPr>
      <w:r>
        <w:rPr>
          <w:lang w:eastAsia="zh-CN"/>
        </w:rPr>
        <w:t>#include &lt;sstream&gt;</w:t>
      </w:r>
    </w:p>
    <w:p w14:paraId="2C383650">
      <w:pPr>
        <w:bidi w:val="0"/>
        <w:rPr>
          <w:lang w:eastAsia="zh-CN"/>
        </w:rPr>
      </w:pPr>
      <w:r>
        <w:rPr>
          <w:lang w:eastAsia="zh-CN"/>
        </w:rPr>
        <w:t>#include &lt;iomanip&gt;</w:t>
      </w:r>
    </w:p>
    <w:p w14:paraId="038859C8">
      <w:pPr>
        <w:bidi w:val="0"/>
        <w:rPr>
          <w:lang w:eastAsia="zh-CN"/>
        </w:rPr>
      </w:pPr>
      <w:r>
        <w:rPr>
          <w:lang w:eastAsia="zh-CN"/>
        </w:rPr>
        <w:t>#include &lt;string&gt;</w:t>
      </w:r>
    </w:p>
    <w:p w14:paraId="20E90268">
      <w:pPr>
        <w:bidi w:val="0"/>
        <w:rPr>
          <w:lang w:eastAsia="zh-CN"/>
        </w:rPr>
      </w:pPr>
      <w:r>
        <w:rPr>
          <w:lang w:eastAsia="zh-CN"/>
        </w:rPr>
        <w:t>#include &lt;algorithm&gt;</w:t>
      </w:r>
    </w:p>
    <w:p w14:paraId="260E24D4">
      <w:pPr>
        <w:bidi w:val="0"/>
        <w:rPr>
          <w:lang w:eastAsia="zh-CN"/>
        </w:rPr>
      </w:pPr>
    </w:p>
    <w:p w14:paraId="07A792B7">
      <w:pPr>
        <w:bidi w:val="0"/>
        <w:rPr>
          <w:lang w:eastAsia="zh-CN"/>
        </w:rPr>
      </w:pPr>
      <w:r>
        <w:rPr>
          <w:lang w:eastAsia="zh-CN"/>
        </w:rPr>
        <w:t>using namespace std;</w:t>
      </w:r>
    </w:p>
    <w:p w14:paraId="42B424B6">
      <w:pPr>
        <w:bidi w:val="0"/>
        <w:rPr>
          <w:lang w:eastAsia="zh-CN"/>
        </w:rPr>
      </w:pPr>
    </w:p>
    <w:p w14:paraId="13F136BB">
      <w:pPr>
        <w:bidi w:val="0"/>
        <w:rPr>
          <w:lang w:eastAsia="zh-CN"/>
        </w:rPr>
      </w:pPr>
      <w:r>
        <w:rPr>
          <w:lang w:eastAsia="zh-CN"/>
        </w:rPr>
        <w:t>// ==========================================</w:t>
      </w:r>
    </w:p>
    <w:p w14:paraId="27CD6AE4">
      <w:pPr>
        <w:bidi w:val="0"/>
        <w:rPr>
          <w:lang w:eastAsia="zh-CN"/>
        </w:rPr>
      </w:pPr>
      <w:r>
        <w:rPr>
          <w:lang w:eastAsia="zh-CN"/>
        </w:rPr>
        <w:t xml:space="preserve">// 0. </w:t>
      </w:r>
      <w:r>
        <w:rPr>
          <w:rFonts w:hint="eastAsia"/>
          <w:lang w:eastAsia="zh-CN"/>
        </w:rPr>
        <w:t>基础数据结构与工具函数</w:t>
      </w:r>
    </w:p>
    <w:p w14:paraId="0E8A8732">
      <w:pPr>
        <w:bidi w:val="0"/>
        <w:rPr>
          <w:lang w:eastAsia="zh-CN"/>
        </w:rPr>
      </w:pPr>
      <w:r>
        <w:rPr>
          <w:lang w:eastAsia="zh-CN"/>
        </w:rPr>
        <w:t>// ==========================================</w:t>
      </w:r>
    </w:p>
    <w:p w14:paraId="73713EE3">
      <w:pPr>
        <w:bidi w:val="0"/>
        <w:rPr>
          <w:lang w:eastAsia="zh-CN"/>
        </w:rPr>
      </w:pPr>
    </w:p>
    <w:p w14:paraId="5A866D5E">
      <w:pPr>
        <w:bidi w:val="0"/>
        <w:rPr>
          <w:lang w:eastAsia="zh-CN"/>
        </w:rPr>
      </w:pPr>
      <w:r>
        <w:rPr>
          <w:lang w:eastAsia="zh-CN"/>
        </w:rPr>
        <w:t xml:space="preserve">// </w:t>
      </w:r>
      <w:r>
        <w:rPr>
          <w:rFonts w:hint="eastAsia"/>
          <w:lang w:eastAsia="zh-CN"/>
        </w:rPr>
        <w:t>简单的矩阵类</w:t>
      </w:r>
    </w:p>
    <w:p w14:paraId="721EA65B">
      <w:pPr>
        <w:bidi w:val="0"/>
        <w:rPr>
          <w:lang w:eastAsia="zh-CN"/>
        </w:rPr>
      </w:pPr>
      <w:r>
        <w:rPr>
          <w:lang w:eastAsia="zh-CN"/>
        </w:rPr>
        <w:t>class Matrix {</w:t>
      </w:r>
    </w:p>
    <w:p w14:paraId="1CE0F0E4">
      <w:pPr>
        <w:bidi w:val="0"/>
        <w:rPr>
          <w:lang w:eastAsia="zh-CN"/>
        </w:rPr>
      </w:pPr>
      <w:r>
        <w:rPr>
          <w:lang w:eastAsia="zh-CN"/>
        </w:rPr>
        <w:t>public:</w:t>
      </w:r>
    </w:p>
    <w:p w14:paraId="7C8609CE">
      <w:pPr>
        <w:bidi w:val="0"/>
        <w:rPr>
          <w:lang w:eastAsia="zh-CN"/>
        </w:rPr>
      </w:pPr>
      <w:r>
        <w:rPr>
          <w:lang w:eastAsia="zh-CN"/>
        </w:rPr>
        <w:t xml:space="preserve">    int rows, cols;</w:t>
      </w:r>
    </w:p>
    <w:p w14:paraId="3D331FC5">
      <w:pPr>
        <w:bidi w:val="0"/>
        <w:rPr>
          <w:lang w:eastAsia="zh-CN"/>
        </w:rPr>
      </w:pPr>
      <w:r>
        <w:rPr>
          <w:lang w:eastAsia="zh-CN"/>
        </w:rPr>
        <w:t xml:space="preserve">    vector&lt;vector&lt;double&gt;&gt; data;</w:t>
      </w:r>
    </w:p>
    <w:p w14:paraId="6D568CD3">
      <w:pPr>
        <w:bidi w:val="0"/>
        <w:rPr>
          <w:lang w:eastAsia="zh-CN"/>
        </w:rPr>
      </w:pPr>
    </w:p>
    <w:p w14:paraId="2C6566B3">
      <w:pPr>
        <w:bidi w:val="0"/>
        <w:rPr>
          <w:lang w:eastAsia="zh-CN"/>
        </w:rPr>
      </w:pPr>
      <w:r>
        <w:rPr>
          <w:lang w:eastAsia="zh-CN"/>
        </w:rPr>
        <w:t xml:space="preserve">    Matrix(int r, int c, double initVal = 0.0) : rows(r), cols(c) {</w:t>
      </w:r>
    </w:p>
    <w:p w14:paraId="4921B82B">
      <w:pPr>
        <w:bidi w:val="0"/>
        <w:rPr>
          <w:lang w:eastAsia="zh-CN"/>
        </w:rPr>
      </w:pPr>
      <w:r>
        <w:rPr>
          <w:lang w:eastAsia="zh-CN"/>
        </w:rPr>
        <w:t xml:space="preserve">        data.resize(r, vector&lt;double&gt;(c, initVal));</w:t>
      </w:r>
    </w:p>
    <w:p w14:paraId="2DA32CFA">
      <w:pPr>
        <w:bidi w:val="0"/>
        <w:rPr>
          <w:lang w:eastAsia="zh-CN"/>
        </w:rPr>
      </w:pPr>
      <w:r>
        <w:rPr>
          <w:lang w:eastAsia="zh-CN"/>
        </w:rPr>
        <w:t xml:space="preserve">    }</w:t>
      </w:r>
    </w:p>
    <w:p w14:paraId="6801471D">
      <w:pPr>
        <w:bidi w:val="0"/>
        <w:rPr>
          <w:lang w:eastAsia="zh-CN"/>
        </w:rPr>
      </w:pPr>
    </w:p>
    <w:p w14:paraId="14120AA4">
      <w:pPr>
        <w:bidi w:val="0"/>
        <w:rPr>
          <w:lang w:eastAsia="zh-CN"/>
        </w:rPr>
      </w:pPr>
      <w:r>
        <w:rPr>
          <w:lang w:eastAsia="zh-CN"/>
        </w:rPr>
        <w:t xml:space="preserve">    // </w:t>
      </w:r>
      <w:r>
        <w:rPr>
          <w:rFonts w:hint="eastAsia"/>
          <w:lang w:eastAsia="zh-CN"/>
        </w:rPr>
        <w:t>矩阵乘法</w:t>
      </w:r>
    </w:p>
    <w:p w14:paraId="132EE6A9">
      <w:pPr>
        <w:bidi w:val="0"/>
        <w:rPr>
          <w:lang w:eastAsia="zh-CN"/>
        </w:rPr>
      </w:pPr>
      <w:r>
        <w:rPr>
          <w:lang w:eastAsia="zh-CN"/>
        </w:rPr>
        <w:t xml:space="preserve">    Matrix operator*(const Matrix&amp; other) const {</w:t>
      </w:r>
    </w:p>
    <w:p w14:paraId="095393E6">
      <w:pPr>
        <w:bidi w:val="0"/>
        <w:rPr>
          <w:lang w:eastAsia="zh-CN"/>
        </w:rPr>
      </w:pPr>
      <w:r>
        <w:rPr>
          <w:lang w:eastAsia="zh-CN"/>
        </w:rPr>
        <w:t xml:space="preserve">        Matrix res(rows, other.cols);</w:t>
      </w:r>
    </w:p>
    <w:p w14:paraId="665DA25D">
      <w:pPr>
        <w:bidi w:val="0"/>
        <w:rPr>
          <w:lang w:eastAsia="zh-CN"/>
        </w:rPr>
      </w:pPr>
      <w:r>
        <w:rPr>
          <w:lang w:eastAsia="zh-CN"/>
        </w:rPr>
        <w:t xml:space="preserve">        for (int i = 0; i &lt; rows; ++i)</w:t>
      </w:r>
    </w:p>
    <w:p w14:paraId="312AB263">
      <w:pPr>
        <w:bidi w:val="0"/>
        <w:rPr>
          <w:lang w:eastAsia="zh-CN"/>
        </w:rPr>
      </w:pPr>
      <w:r>
        <w:rPr>
          <w:lang w:eastAsia="zh-CN"/>
        </w:rPr>
        <w:t xml:space="preserve">            for (int j = 0; j &lt; other.cols; ++j)</w:t>
      </w:r>
    </w:p>
    <w:p w14:paraId="4E0A4952">
      <w:pPr>
        <w:bidi w:val="0"/>
        <w:rPr>
          <w:lang w:eastAsia="zh-CN"/>
        </w:rPr>
      </w:pPr>
      <w:r>
        <w:rPr>
          <w:lang w:eastAsia="zh-CN"/>
        </w:rPr>
        <w:t xml:space="preserve">                for (int k = 0; k &lt; cols; ++k)</w:t>
      </w:r>
    </w:p>
    <w:p w14:paraId="7BABA1F5">
      <w:pPr>
        <w:bidi w:val="0"/>
        <w:rPr>
          <w:lang w:eastAsia="zh-CN"/>
        </w:rPr>
      </w:pPr>
      <w:r>
        <w:rPr>
          <w:lang w:eastAsia="zh-CN"/>
        </w:rPr>
        <w:t xml:space="preserve">                    res.data[i][j] += data[i][k] * other.data[k][j];</w:t>
      </w:r>
    </w:p>
    <w:p w14:paraId="027125AD">
      <w:pPr>
        <w:bidi w:val="0"/>
        <w:rPr>
          <w:lang w:eastAsia="zh-CN"/>
        </w:rPr>
      </w:pPr>
      <w:r>
        <w:rPr>
          <w:lang w:eastAsia="zh-CN"/>
        </w:rPr>
        <w:t xml:space="preserve">        return res;</w:t>
      </w:r>
    </w:p>
    <w:p w14:paraId="49BF0017">
      <w:pPr>
        <w:bidi w:val="0"/>
        <w:rPr>
          <w:lang w:eastAsia="zh-CN"/>
        </w:rPr>
      </w:pPr>
      <w:r>
        <w:rPr>
          <w:lang w:eastAsia="zh-CN"/>
        </w:rPr>
        <w:t xml:space="preserve">    }</w:t>
      </w:r>
    </w:p>
    <w:p w14:paraId="3F734C92">
      <w:pPr>
        <w:bidi w:val="0"/>
        <w:rPr>
          <w:lang w:eastAsia="zh-CN"/>
        </w:rPr>
      </w:pPr>
    </w:p>
    <w:p w14:paraId="454D6231">
      <w:pPr>
        <w:bidi w:val="0"/>
        <w:rPr>
          <w:lang w:eastAsia="zh-CN"/>
        </w:rPr>
      </w:pPr>
      <w:r>
        <w:rPr>
          <w:lang w:eastAsia="zh-CN"/>
        </w:rPr>
        <w:t xml:space="preserve">    // </w:t>
      </w:r>
      <w:r>
        <w:rPr>
          <w:rFonts w:hint="eastAsia"/>
          <w:lang w:eastAsia="zh-CN"/>
        </w:rPr>
        <w:t>转置</w:t>
      </w:r>
    </w:p>
    <w:p w14:paraId="44BCD3E2">
      <w:pPr>
        <w:bidi w:val="0"/>
        <w:rPr>
          <w:lang w:eastAsia="zh-CN"/>
        </w:rPr>
      </w:pPr>
      <w:r>
        <w:rPr>
          <w:lang w:eastAsia="zh-CN"/>
        </w:rPr>
        <w:t xml:space="preserve">    Matrix transpose() const {</w:t>
      </w:r>
    </w:p>
    <w:p w14:paraId="1B195607">
      <w:pPr>
        <w:bidi w:val="0"/>
        <w:rPr>
          <w:lang w:eastAsia="zh-CN"/>
        </w:rPr>
      </w:pPr>
      <w:r>
        <w:rPr>
          <w:lang w:eastAsia="zh-CN"/>
        </w:rPr>
        <w:t xml:space="preserve">        Matrix res(cols, rows);</w:t>
      </w:r>
    </w:p>
    <w:p w14:paraId="3606049D">
      <w:pPr>
        <w:bidi w:val="0"/>
        <w:rPr>
          <w:lang w:eastAsia="zh-CN"/>
        </w:rPr>
      </w:pPr>
      <w:r>
        <w:rPr>
          <w:lang w:eastAsia="zh-CN"/>
        </w:rPr>
        <w:t xml:space="preserve">        for (int i = 0; i &lt; rows; ++i)</w:t>
      </w:r>
    </w:p>
    <w:p w14:paraId="1FEBCC1C">
      <w:pPr>
        <w:bidi w:val="0"/>
        <w:rPr>
          <w:lang w:eastAsia="zh-CN"/>
        </w:rPr>
      </w:pPr>
      <w:r>
        <w:rPr>
          <w:lang w:eastAsia="zh-CN"/>
        </w:rPr>
        <w:t xml:space="preserve">            for (int j = 0; j &lt; cols; ++j)</w:t>
      </w:r>
    </w:p>
    <w:p w14:paraId="3402162E">
      <w:pPr>
        <w:bidi w:val="0"/>
        <w:rPr>
          <w:lang w:eastAsia="zh-CN"/>
        </w:rPr>
      </w:pPr>
      <w:r>
        <w:rPr>
          <w:lang w:eastAsia="zh-CN"/>
        </w:rPr>
        <w:t xml:space="preserve">                res.data[j][i] = data[i][j];</w:t>
      </w:r>
    </w:p>
    <w:p w14:paraId="4F19AB8A">
      <w:pPr>
        <w:bidi w:val="0"/>
        <w:rPr>
          <w:lang w:eastAsia="zh-CN"/>
        </w:rPr>
      </w:pPr>
      <w:r>
        <w:rPr>
          <w:lang w:eastAsia="zh-CN"/>
        </w:rPr>
        <w:t xml:space="preserve">        return res;</w:t>
      </w:r>
    </w:p>
    <w:p w14:paraId="26D6BC41">
      <w:pPr>
        <w:bidi w:val="0"/>
        <w:rPr>
          <w:lang w:eastAsia="zh-CN"/>
        </w:rPr>
      </w:pPr>
      <w:r>
        <w:rPr>
          <w:lang w:eastAsia="zh-CN"/>
        </w:rPr>
        <w:t xml:space="preserve">    }</w:t>
      </w:r>
    </w:p>
    <w:p w14:paraId="1700CB67">
      <w:pPr>
        <w:bidi w:val="0"/>
        <w:rPr>
          <w:lang w:eastAsia="zh-CN"/>
        </w:rPr>
      </w:pPr>
    </w:p>
    <w:p w14:paraId="1487F454">
      <w:pPr>
        <w:bidi w:val="0"/>
        <w:rPr>
          <w:lang w:eastAsia="zh-CN"/>
        </w:rPr>
      </w:pPr>
      <w:r>
        <w:rPr>
          <w:lang w:eastAsia="zh-CN"/>
        </w:rPr>
        <w:t xml:space="preserve">    // </w:t>
      </w:r>
      <w:r>
        <w:rPr>
          <w:rFonts w:hint="eastAsia"/>
          <w:lang w:eastAsia="zh-CN"/>
        </w:rPr>
        <w:t>打印矩阵</w:t>
      </w:r>
    </w:p>
    <w:p w14:paraId="3EB5000D">
      <w:pPr>
        <w:bidi w:val="0"/>
        <w:rPr>
          <w:lang w:eastAsia="zh-CN"/>
        </w:rPr>
      </w:pPr>
      <w:r>
        <w:rPr>
          <w:lang w:eastAsia="zh-CN"/>
        </w:rPr>
        <w:t xml:space="preserve">    void print() const {</w:t>
      </w:r>
    </w:p>
    <w:p w14:paraId="40CFBBC7">
      <w:pPr>
        <w:bidi w:val="0"/>
        <w:rPr>
          <w:lang w:eastAsia="zh-CN"/>
        </w:rPr>
      </w:pPr>
      <w:r>
        <w:rPr>
          <w:lang w:eastAsia="zh-CN"/>
        </w:rPr>
        <w:t xml:space="preserve">        for (const auto&amp; row : data) {</w:t>
      </w:r>
    </w:p>
    <w:p w14:paraId="7C639EF3">
      <w:pPr>
        <w:bidi w:val="0"/>
        <w:rPr>
          <w:lang w:eastAsia="zh-CN"/>
        </w:rPr>
      </w:pPr>
      <w:r>
        <w:rPr>
          <w:lang w:eastAsia="zh-CN"/>
        </w:rPr>
        <w:t xml:space="preserve">            for (double val : row) cout &lt;&lt; setw(10) &lt;&lt; val &lt;&lt; " ";</w:t>
      </w:r>
    </w:p>
    <w:p w14:paraId="14D5D26E">
      <w:pPr>
        <w:bidi w:val="0"/>
        <w:rPr>
          <w:lang w:eastAsia="zh-CN"/>
        </w:rPr>
      </w:pPr>
      <w:r>
        <w:rPr>
          <w:lang w:eastAsia="zh-CN"/>
        </w:rPr>
        <w:t xml:space="preserve">            cout &lt;&lt; endl;</w:t>
      </w:r>
    </w:p>
    <w:p w14:paraId="69F68D11">
      <w:pPr>
        <w:bidi w:val="0"/>
        <w:rPr>
          <w:lang w:eastAsia="zh-CN"/>
        </w:rPr>
      </w:pPr>
      <w:r>
        <w:rPr>
          <w:lang w:eastAsia="zh-CN"/>
        </w:rPr>
        <w:t xml:space="preserve">        }</w:t>
      </w:r>
    </w:p>
    <w:p w14:paraId="328EAD7A">
      <w:pPr>
        <w:bidi w:val="0"/>
        <w:rPr>
          <w:lang w:eastAsia="zh-CN"/>
        </w:rPr>
      </w:pPr>
      <w:r>
        <w:rPr>
          <w:lang w:eastAsia="zh-CN"/>
        </w:rPr>
        <w:t xml:space="preserve">    }</w:t>
      </w:r>
    </w:p>
    <w:p w14:paraId="26A1F52B">
      <w:pPr>
        <w:bidi w:val="0"/>
        <w:rPr>
          <w:lang w:eastAsia="zh-CN"/>
        </w:rPr>
      </w:pPr>
      <w:r>
        <w:rPr>
          <w:lang w:eastAsia="zh-CN"/>
        </w:rPr>
        <w:t>};</w:t>
      </w:r>
    </w:p>
    <w:p w14:paraId="2E472FEA">
      <w:pPr>
        <w:bidi w:val="0"/>
        <w:rPr>
          <w:lang w:eastAsia="zh-CN"/>
        </w:rPr>
      </w:pPr>
    </w:p>
    <w:p w14:paraId="7C05EDCF">
      <w:pPr>
        <w:bidi w:val="0"/>
        <w:rPr>
          <w:lang w:eastAsia="zh-CN"/>
        </w:rPr>
      </w:pPr>
      <w:r>
        <w:rPr>
          <w:lang w:eastAsia="zh-CN"/>
        </w:rPr>
        <w:t xml:space="preserve">// </w:t>
      </w:r>
      <w:r>
        <w:rPr>
          <w:rFonts w:hint="eastAsia"/>
          <w:lang w:eastAsia="zh-CN"/>
        </w:rPr>
        <w:t>高斯消元法解线性方程组</w:t>
      </w:r>
      <w:r>
        <w:rPr>
          <w:lang w:eastAsia="zh-CN"/>
        </w:rPr>
        <w:t xml:space="preserve"> Ax = b</w:t>
      </w:r>
    </w:p>
    <w:p w14:paraId="0A811B2F">
      <w:pPr>
        <w:bidi w:val="0"/>
        <w:rPr>
          <w:lang w:eastAsia="zh-CN"/>
        </w:rPr>
      </w:pPr>
      <w:r>
        <w:rPr>
          <w:lang w:eastAsia="zh-CN"/>
        </w:rPr>
        <w:t>vector&lt;double&gt; solveLinearSystem(Matrix A, vector&lt;double&gt; b) {</w:t>
      </w:r>
    </w:p>
    <w:p w14:paraId="15FC8CA7">
      <w:pPr>
        <w:bidi w:val="0"/>
        <w:rPr>
          <w:lang w:eastAsia="zh-CN"/>
        </w:rPr>
      </w:pPr>
      <w:r>
        <w:rPr>
          <w:lang w:eastAsia="zh-CN"/>
        </w:rPr>
        <w:t xml:space="preserve">    int n = A.rows;</w:t>
      </w:r>
    </w:p>
    <w:p w14:paraId="14ACAD73">
      <w:pPr>
        <w:bidi w:val="0"/>
        <w:rPr>
          <w:lang w:eastAsia="zh-CN"/>
        </w:rPr>
      </w:pPr>
      <w:r>
        <w:rPr>
          <w:lang w:eastAsia="zh-CN"/>
        </w:rPr>
        <w:t xml:space="preserve">    // </w:t>
      </w:r>
      <w:r>
        <w:rPr>
          <w:rFonts w:hint="eastAsia"/>
          <w:lang w:eastAsia="zh-CN"/>
        </w:rPr>
        <w:t>增广矩阵</w:t>
      </w:r>
      <w:r>
        <w:rPr>
          <w:lang w:eastAsia="zh-CN"/>
        </w:rPr>
        <w:t xml:space="preserve"> [A|b]</w:t>
      </w:r>
    </w:p>
    <w:p w14:paraId="3F86D2E5">
      <w:pPr>
        <w:bidi w:val="0"/>
        <w:rPr>
          <w:lang w:eastAsia="zh-CN"/>
        </w:rPr>
      </w:pPr>
      <w:r>
        <w:rPr>
          <w:lang w:eastAsia="zh-CN"/>
        </w:rPr>
        <w:t xml:space="preserve">    for (int i = 0; i &lt; n; i++) {</w:t>
      </w:r>
    </w:p>
    <w:p w14:paraId="325564EC">
      <w:pPr>
        <w:bidi w:val="0"/>
        <w:rPr>
          <w:lang w:eastAsia="zh-CN"/>
        </w:rPr>
      </w:pPr>
      <w:r>
        <w:rPr>
          <w:lang w:eastAsia="zh-CN"/>
        </w:rPr>
        <w:t xml:space="preserve">        // </w:t>
      </w:r>
      <w:r>
        <w:rPr>
          <w:rFonts w:hint="eastAsia"/>
          <w:lang w:eastAsia="zh-CN"/>
        </w:rPr>
        <w:t>选主元</w:t>
      </w:r>
    </w:p>
    <w:p w14:paraId="110D8163">
      <w:pPr>
        <w:bidi w:val="0"/>
        <w:rPr>
          <w:lang w:eastAsia="zh-CN"/>
        </w:rPr>
      </w:pPr>
      <w:r>
        <w:rPr>
          <w:lang w:eastAsia="zh-CN"/>
        </w:rPr>
        <w:t xml:space="preserve">        int maxRow = i;</w:t>
      </w:r>
    </w:p>
    <w:p w14:paraId="4E2969A9">
      <w:pPr>
        <w:bidi w:val="0"/>
        <w:rPr>
          <w:lang w:eastAsia="zh-CN"/>
        </w:rPr>
      </w:pPr>
      <w:r>
        <w:rPr>
          <w:lang w:eastAsia="zh-CN"/>
        </w:rPr>
        <w:t xml:space="preserve">        for (int k = i + 1; k &lt; n; k++)</w:t>
      </w:r>
    </w:p>
    <w:p w14:paraId="25C7692A">
      <w:pPr>
        <w:bidi w:val="0"/>
        <w:rPr>
          <w:lang w:eastAsia="zh-CN"/>
        </w:rPr>
      </w:pPr>
      <w:r>
        <w:rPr>
          <w:lang w:eastAsia="zh-CN"/>
        </w:rPr>
        <w:t xml:space="preserve">            if (abs(A.data[k][i]) &gt; abs(A.data[maxRow][i])) maxRow = k;</w:t>
      </w:r>
    </w:p>
    <w:p w14:paraId="6E1A31E4">
      <w:pPr>
        <w:bidi w:val="0"/>
        <w:rPr>
          <w:lang w:eastAsia="zh-CN"/>
        </w:rPr>
      </w:pPr>
    </w:p>
    <w:p w14:paraId="7DF8FC86">
      <w:pPr>
        <w:bidi w:val="0"/>
        <w:rPr>
          <w:lang w:eastAsia="zh-CN"/>
        </w:rPr>
      </w:pPr>
      <w:r>
        <w:rPr>
          <w:lang w:eastAsia="zh-CN"/>
        </w:rPr>
        <w:t xml:space="preserve">        swap(A.data[i], A.data[maxRow]);</w:t>
      </w:r>
    </w:p>
    <w:p w14:paraId="53FC94E5">
      <w:pPr>
        <w:bidi w:val="0"/>
        <w:rPr>
          <w:lang w:eastAsia="zh-CN"/>
        </w:rPr>
      </w:pPr>
      <w:r>
        <w:rPr>
          <w:lang w:eastAsia="zh-CN"/>
        </w:rPr>
        <w:t xml:space="preserve">        swap(b[i], b[maxRow]);</w:t>
      </w:r>
    </w:p>
    <w:p w14:paraId="1BE8E48B">
      <w:pPr>
        <w:bidi w:val="0"/>
        <w:rPr>
          <w:lang w:eastAsia="zh-CN"/>
        </w:rPr>
      </w:pPr>
    </w:p>
    <w:p w14:paraId="509469AF">
      <w:pPr>
        <w:bidi w:val="0"/>
        <w:rPr>
          <w:lang w:eastAsia="zh-CN"/>
        </w:rPr>
      </w:pPr>
      <w:r>
        <w:rPr>
          <w:lang w:eastAsia="zh-CN"/>
        </w:rPr>
        <w:t xml:space="preserve">        // </w:t>
      </w:r>
      <w:r>
        <w:rPr>
          <w:rFonts w:hint="eastAsia"/>
          <w:lang w:eastAsia="zh-CN"/>
        </w:rPr>
        <w:t>消元</w:t>
      </w:r>
    </w:p>
    <w:p w14:paraId="68A73976">
      <w:pPr>
        <w:bidi w:val="0"/>
        <w:rPr>
          <w:lang w:eastAsia="zh-CN"/>
        </w:rPr>
      </w:pPr>
      <w:r>
        <w:rPr>
          <w:lang w:eastAsia="zh-CN"/>
        </w:rPr>
        <w:t xml:space="preserve">        for (int k = i + 1; k &lt; n; k++) {</w:t>
      </w:r>
    </w:p>
    <w:p w14:paraId="72544A5E">
      <w:pPr>
        <w:bidi w:val="0"/>
        <w:rPr>
          <w:lang w:eastAsia="zh-CN"/>
        </w:rPr>
      </w:pPr>
      <w:r>
        <w:rPr>
          <w:lang w:eastAsia="zh-CN"/>
        </w:rPr>
        <w:t xml:space="preserve">            double c = -A.data[k][i] / A.data[i][i];</w:t>
      </w:r>
    </w:p>
    <w:p w14:paraId="26B5E492">
      <w:pPr>
        <w:bidi w:val="0"/>
        <w:rPr>
          <w:lang w:eastAsia="zh-CN"/>
        </w:rPr>
      </w:pPr>
      <w:r>
        <w:rPr>
          <w:lang w:eastAsia="zh-CN"/>
        </w:rPr>
        <w:t xml:space="preserve">            for (int j = i; j &lt; n; j++) {</w:t>
      </w:r>
    </w:p>
    <w:p w14:paraId="2B0E8896">
      <w:pPr>
        <w:bidi w:val="0"/>
        <w:rPr>
          <w:lang w:eastAsia="zh-CN"/>
        </w:rPr>
      </w:pPr>
      <w:r>
        <w:rPr>
          <w:lang w:eastAsia="zh-CN"/>
        </w:rPr>
        <w:t xml:space="preserve">                if (i == j) A.data[k][j] = 0;</w:t>
      </w:r>
    </w:p>
    <w:p w14:paraId="679AAA45">
      <w:pPr>
        <w:bidi w:val="0"/>
        <w:rPr>
          <w:lang w:eastAsia="zh-CN"/>
        </w:rPr>
      </w:pPr>
      <w:r>
        <w:rPr>
          <w:lang w:eastAsia="zh-CN"/>
        </w:rPr>
        <w:t xml:space="preserve">                else A.data[k][j] += c * A.data[i][j];</w:t>
      </w:r>
    </w:p>
    <w:p w14:paraId="338319B8">
      <w:pPr>
        <w:bidi w:val="0"/>
        <w:rPr>
          <w:lang w:eastAsia="zh-CN"/>
        </w:rPr>
      </w:pPr>
      <w:r>
        <w:rPr>
          <w:lang w:eastAsia="zh-CN"/>
        </w:rPr>
        <w:t xml:space="preserve">            }</w:t>
      </w:r>
    </w:p>
    <w:p w14:paraId="477E7CF6">
      <w:pPr>
        <w:bidi w:val="0"/>
        <w:rPr>
          <w:lang w:eastAsia="zh-CN"/>
        </w:rPr>
      </w:pPr>
      <w:r>
        <w:rPr>
          <w:lang w:eastAsia="zh-CN"/>
        </w:rPr>
        <w:t xml:space="preserve">            b[k] += c * b[i];</w:t>
      </w:r>
    </w:p>
    <w:p w14:paraId="5A8CD064">
      <w:pPr>
        <w:bidi w:val="0"/>
        <w:rPr>
          <w:lang w:eastAsia="zh-CN"/>
        </w:rPr>
      </w:pPr>
      <w:r>
        <w:rPr>
          <w:lang w:eastAsia="zh-CN"/>
        </w:rPr>
        <w:t xml:space="preserve">        }</w:t>
      </w:r>
    </w:p>
    <w:p w14:paraId="6723832A">
      <w:pPr>
        <w:bidi w:val="0"/>
        <w:rPr>
          <w:lang w:eastAsia="zh-CN"/>
        </w:rPr>
      </w:pPr>
      <w:r>
        <w:rPr>
          <w:lang w:eastAsia="zh-CN"/>
        </w:rPr>
        <w:t xml:space="preserve">    }</w:t>
      </w:r>
    </w:p>
    <w:p w14:paraId="586BBF3E">
      <w:pPr>
        <w:bidi w:val="0"/>
        <w:rPr>
          <w:lang w:eastAsia="zh-CN"/>
        </w:rPr>
      </w:pPr>
    </w:p>
    <w:p w14:paraId="38949753">
      <w:pPr>
        <w:bidi w:val="0"/>
        <w:rPr>
          <w:lang w:eastAsia="zh-CN"/>
        </w:rPr>
      </w:pPr>
      <w:r>
        <w:rPr>
          <w:lang w:eastAsia="zh-CN"/>
        </w:rPr>
        <w:t xml:space="preserve">    // </w:t>
      </w:r>
      <w:r>
        <w:rPr>
          <w:rFonts w:hint="eastAsia"/>
          <w:lang w:eastAsia="zh-CN"/>
        </w:rPr>
        <w:t>回代</w:t>
      </w:r>
    </w:p>
    <w:p w14:paraId="377E10E9">
      <w:pPr>
        <w:bidi w:val="0"/>
        <w:rPr>
          <w:lang w:eastAsia="zh-CN"/>
        </w:rPr>
      </w:pPr>
      <w:r>
        <w:rPr>
          <w:lang w:eastAsia="zh-CN"/>
        </w:rPr>
        <w:t xml:space="preserve">    vector&lt;double&gt; x(n);</w:t>
      </w:r>
    </w:p>
    <w:p w14:paraId="7A5B989A">
      <w:pPr>
        <w:bidi w:val="0"/>
        <w:rPr>
          <w:lang w:eastAsia="zh-CN"/>
        </w:rPr>
      </w:pPr>
      <w:r>
        <w:rPr>
          <w:lang w:eastAsia="zh-CN"/>
        </w:rPr>
        <w:t xml:space="preserve">    for (int i = n - 1; i &gt;= 0; i--) {</w:t>
      </w:r>
    </w:p>
    <w:p w14:paraId="26FA439C">
      <w:pPr>
        <w:bidi w:val="0"/>
        <w:rPr>
          <w:lang w:eastAsia="zh-CN"/>
        </w:rPr>
      </w:pPr>
      <w:r>
        <w:rPr>
          <w:lang w:eastAsia="zh-CN"/>
        </w:rPr>
        <w:t xml:space="preserve">        double sum = 0;</w:t>
      </w:r>
    </w:p>
    <w:p w14:paraId="6A006E4B">
      <w:pPr>
        <w:bidi w:val="0"/>
        <w:rPr>
          <w:lang w:eastAsia="zh-CN"/>
        </w:rPr>
      </w:pPr>
      <w:r>
        <w:rPr>
          <w:lang w:eastAsia="zh-CN"/>
        </w:rPr>
        <w:t xml:space="preserve">        for (int j = i + 1; j &lt; n; j++) sum += A.data[i][j] * x[j];</w:t>
      </w:r>
    </w:p>
    <w:p w14:paraId="2D941D0C">
      <w:pPr>
        <w:bidi w:val="0"/>
        <w:rPr>
          <w:lang w:eastAsia="zh-CN"/>
        </w:rPr>
      </w:pPr>
      <w:r>
        <w:rPr>
          <w:lang w:eastAsia="zh-CN"/>
        </w:rPr>
        <w:t xml:space="preserve">        x[i] = (b[i] - sum) / A.data[i][i];</w:t>
      </w:r>
    </w:p>
    <w:p w14:paraId="262B1B1F">
      <w:pPr>
        <w:bidi w:val="0"/>
        <w:rPr>
          <w:lang w:eastAsia="zh-CN"/>
        </w:rPr>
      </w:pPr>
      <w:r>
        <w:rPr>
          <w:lang w:eastAsia="zh-CN"/>
        </w:rPr>
        <w:t xml:space="preserve">    }</w:t>
      </w:r>
    </w:p>
    <w:p w14:paraId="5EBC2BDB">
      <w:pPr>
        <w:bidi w:val="0"/>
        <w:rPr>
          <w:lang w:eastAsia="zh-CN"/>
        </w:rPr>
      </w:pPr>
      <w:r>
        <w:rPr>
          <w:lang w:eastAsia="zh-CN"/>
        </w:rPr>
        <w:t xml:space="preserve">    return x;</w:t>
      </w:r>
    </w:p>
    <w:p w14:paraId="73EB6837">
      <w:pPr>
        <w:bidi w:val="0"/>
        <w:rPr>
          <w:lang w:eastAsia="zh-CN"/>
        </w:rPr>
      </w:pPr>
      <w:r>
        <w:rPr>
          <w:lang w:eastAsia="zh-CN"/>
        </w:rPr>
        <w:t>}</w:t>
      </w:r>
    </w:p>
    <w:p w14:paraId="290A0942">
      <w:pPr>
        <w:bidi w:val="0"/>
        <w:rPr>
          <w:lang w:eastAsia="zh-CN"/>
        </w:rPr>
      </w:pPr>
    </w:p>
    <w:p w14:paraId="0111E573">
      <w:pPr>
        <w:bidi w:val="0"/>
        <w:rPr>
          <w:lang w:eastAsia="zh-CN"/>
        </w:rPr>
      </w:pPr>
      <w:r>
        <w:rPr>
          <w:lang w:eastAsia="zh-CN"/>
        </w:rPr>
        <w:t>// ==========================================</w:t>
      </w:r>
    </w:p>
    <w:p w14:paraId="269C104C">
      <w:pPr>
        <w:bidi w:val="0"/>
        <w:rPr>
          <w:lang w:eastAsia="zh-CN"/>
        </w:rPr>
      </w:pPr>
      <w:r>
        <w:rPr>
          <w:lang w:eastAsia="zh-CN"/>
        </w:rPr>
        <w:t xml:space="preserve">// </w:t>
      </w:r>
      <w:r>
        <w:rPr>
          <w:rFonts w:hint="eastAsia"/>
          <w:lang w:eastAsia="zh-CN"/>
        </w:rPr>
        <w:t>任务一：飞行器数据分析</w:t>
      </w:r>
    </w:p>
    <w:p w14:paraId="4C29EAD5">
      <w:pPr>
        <w:bidi w:val="0"/>
        <w:rPr>
          <w:lang w:eastAsia="zh-CN"/>
        </w:rPr>
      </w:pPr>
      <w:r>
        <w:rPr>
          <w:lang w:eastAsia="zh-CN"/>
        </w:rPr>
        <w:t>// ==========================================</w:t>
      </w:r>
    </w:p>
    <w:p w14:paraId="7F22CDB2">
      <w:pPr>
        <w:bidi w:val="0"/>
        <w:rPr>
          <w:lang w:eastAsia="zh-CN"/>
        </w:rPr>
      </w:pPr>
    </w:p>
    <w:p w14:paraId="753A25CA">
      <w:pPr>
        <w:bidi w:val="0"/>
        <w:rPr>
          <w:lang w:eastAsia="zh-CN"/>
        </w:rPr>
      </w:pPr>
      <w:r>
        <w:rPr>
          <w:lang w:eastAsia="zh-CN"/>
        </w:rPr>
        <w:t>struct DataPoint {</w:t>
      </w:r>
    </w:p>
    <w:p w14:paraId="52C8A799">
      <w:pPr>
        <w:bidi w:val="0"/>
        <w:rPr>
          <w:lang w:eastAsia="zh-CN"/>
        </w:rPr>
      </w:pPr>
      <w:r>
        <w:rPr>
          <w:lang w:eastAsia="zh-CN"/>
        </w:rPr>
        <w:t xml:space="preserve">    double t;</w:t>
      </w:r>
    </w:p>
    <w:p w14:paraId="76D2841A">
      <w:pPr>
        <w:bidi w:val="0"/>
        <w:rPr>
          <w:lang w:eastAsia="zh-CN"/>
        </w:rPr>
      </w:pPr>
      <w:r>
        <w:rPr>
          <w:lang w:eastAsia="zh-CN"/>
        </w:rPr>
        <w:t xml:space="preserve">    double h;</w:t>
      </w:r>
    </w:p>
    <w:p w14:paraId="0522CC64">
      <w:pPr>
        <w:bidi w:val="0"/>
        <w:rPr>
          <w:lang w:eastAsia="zh-CN"/>
        </w:rPr>
      </w:pPr>
      <w:r>
        <w:rPr>
          <w:lang w:eastAsia="zh-CN"/>
        </w:rPr>
        <w:t xml:space="preserve">    bool isMissing;</w:t>
      </w:r>
    </w:p>
    <w:p w14:paraId="2307BE05">
      <w:pPr>
        <w:bidi w:val="0"/>
        <w:rPr>
          <w:lang w:eastAsia="zh-CN"/>
        </w:rPr>
      </w:pPr>
      <w:r>
        <w:rPr>
          <w:lang w:eastAsia="zh-CN"/>
        </w:rPr>
        <w:t>};</w:t>
      </w:r>
    </w:p>
    <w:p w14:paraId="7B11874D">
      <w:pPr>
        <w:bidi w:val="0"/>
        <w:rPr>
          <w:lang w:eastAsia="zh-CN"/>
        </w:rPr>
      </w:pPr>
    </w:p>
    <w:p w14:paraId="6A808BBB">
      <w:pPr>
        <w:bidi w:val="0"/>
        <w:rPr>
          <w:lang w:eastAsia="zh-CN"/>
        </w:rPr>
      </w:pPr>
      <w:r>
        <w:rPr>
          <w:lang w:eastAsia="zh-CN"/>
        </w:rPr>
        <w:t xml:space="preserve">// 1. </w:t>
      </w:r>
      <w:r>
        <w:rPr>
          <w:rFonts w:hint="eastAsia"/>
          <w:lang w:eastAsia="zh-CN"/>
        </w:rPr>
        <w:t>数据读取</w:t>
      </w:r>
      <w:r>
        <w:rPr>
          <w:lang w:eastAsia="zh-CN"/>
        </w:rPr>
        <w:t xml:space="preserve"> (</w:t>
      </w:r>
      <w:r>
        <w:rPr>
          <w:rFonts w:hint="eastAsia"/>
          <w:lang w:eastAsia="zh-CN"/>
        </w:rPr>
        <w:t>支持文件读取与硬编码回退</w:t>
      </w:r>
      <w:r>
        <w:rPr>
          <w:lang w:eastAsia="zh-CN"/>
        </w:rPr>
        <w:t>)</w:t>
      </w:r>
    </w:p>
    <w:p w14:paraId="607D8163">
      <w:pPr>
        <w:bidi w:val="0"/>
        <w:rPr>
          <w:lang w:eastAsia="zh-CN"/>
        </w:rPr>
      </w:pPr>
      <w:r>
        <w:rPr>
          <w:lang w:eastAsia="zh-CN"/>
        </w:rPr>
        <w:t>vector&lt;DataPoint&gt; loadData() {</w:t>
      </w:r>
    </w:p>
    <w:p w14:paraId="49D9A7DA">
      <w:pPr>
        <w:bidi w:val="0"/>
        <w:rPr>
          <w:lang w:eastAsia="zh-CN"/>
        </w:rPr>
      </w:pPr>
      <w:r>
        <w:rPr>
          <w:lang w:eastAsia="zh-CN"/>
        </w:rPr>
        <w:t xml:space="preserve">    vector&lt;DataPoint&gt; dataset;</w:t>
      </w:r>
    </w:p>
    <w:p w14:paraId="3E093DD2">
      <w:pPr>
        <w:bidi w:val="0"/>
        <w:rPr>
          <w:lang w:eastAsia="zh-CN"/>
        </w:rPr>
      </w:pPr>
      <w:r>
        <w:rPr>
          <w:lang w:eastAsia="zh-CN"/>
        </w:rPr>
        <w:t xml:space="preserve">    ifstream file("data.csv");</w:t>
      </w:r>
    </w:p>
    <w:p w14:paraId="03958326">
      <w:pPr>
        <w:bidi w:val="0"/>
        <w:rPr>
          <w:lang w:eastAsia="zh-CN"/>
        </w:rPr>
      </w:pPr>
    </w:p>
    <w:p w14:paraId="19D504D3">
      <w:pPr>
        <w:bidi w:val="0"/>
        <w:rPr>
          <w:lang w:eastAsia="zh-CN"/>
        </w:rPr>
      </w:pPr>
      <w:r>
        <w:rPr>
          <w:lang w:eastAsia="zh-CN"/>
        </w:rPr>
        <w:t xml:space="preserve">    if (file.is_open()) {</w:t>
      </w:r>
    </w:p>
    <w:p w14:paraId="1C26D916">
      <w:pPr>
        <w:bidi w:val="0"/>
        <w:rPr>
          <w:lang w:eastAsia="zh-CN"/>
        </w:rPr>
      </w:pPr>
      <w:r>
        <w:rPr>
          <w:lang w:eastAsia="zh-CN"/>
        </w:rPr>
        <w:t xml:space="preserve">        cout &lt;&lt; "[INFO] </w:t>
      </w:r>
      <w:r>
        <w:rPr>
          <w:rFonts w:hint="eastAsia"/>
          <w:lang w:eastAsia="zh-CN"/>
        </w:rPr>
        <w:t>正在读取</w:t>
      </w:r>
      <w:r>
        <w:rPr>
          <w:lang w:eastAsia="zh-CN"/>
        </w:rPr>
        <w:t xml:space="preserve"> data.csv..." &lt;&lt; endl;</w:t>
      </w:r>
    </w:p>
    <w:p w14:paraId="1962F0F1">
      <w:pPr>
        <w:bidi w:val="0"/>
        <w:rPr>
          <w:lang w:eastAsia="zh-CN"/>
        </w:rPr>
      </w:pPr>
      <w:r>
        <w:rPr>
          <w:lang w:eastAsia="zh-CN"/>
        </w:rPr>
        <w:t xml:space="preserve">        string line;</w:t>
      </w:r>
    </w:p>
    <w:p w14:paraId="03C22020">
      <w:pPr>
        <w:bidi w:val="0"/>
        <w:rPr>
          <w:lang w:eastAsia="zh-CN"/>
        </w:rPr>
      </w:pPr>
      <w:r>
        <w:rPr>
          <w:lang w:eastAsia="zh-CN"/>
        </w:rPr>
        <w:t xml:space="preserve">        // </w:t>
      </w:r>
      <w:r>
        <w:rPr>
          <w:rFonts w:hint="eastAsia"/>
          <w:lang w:eastAsia="zh-CN"/>
        </w:rPr>
        <w:t>跳过表头</w:t>
      </w:r>
    </w:p>
    <w:p w14:paraId="4957258B">
      <w:pPr>
        <w:bidi w:val="0"/>
        <w:rPr>
          <w:lang w:eastAsia="zh-CN"/>
        </w:rPr>
      </w:pPr>
      <w:r>
        <w:rPr>
          <w:lang w:eastAsia="zh-CN"/>
        </w:rPr>
        <w:t xml:space="preserve">        getline(file, line);</w:t>
      </w:r>
    </w:p>
    <w:p w14:paraId="2F482EFF">
      <w:pPr>
        <w:bidi w:val="0"/>
        <w:rPr>
          <w:lang w:eastAsia="zh-CN"/>
        </w:rPr>
      </w:pPr>
      <w:r>
        <w:rPr>
          <w:lang w:eastAsia="zh-CN"/>
        </w:rPr>
        <w:t xml:space="preserve">        while (getline(file, line)) {</w:t>
      </w:r>
    </w:p>
    <w:p w14:paraId="7F3FBCE2">
      <w:pPr>
        <w:bidi w:val="0"/>
        <w:rPr>
          <w:lang w:eastAsia="zh-CN"/>
        </w:rPr>
      </w:pPr>
      <w:r>
        <w:rPr>
          <w:lang w:eastAsia="zh-CN"/>
        </w:rPr>
        <w:t xml:space="preserve">            if (line.empty()) continue;</w:t>
      </w:r>
    </w:p>
    <w:p w14:paraId="4B3E188C">
      <w:pPr>
        <w:bidi w:val="0"/>
        <w:rPr>
          <w:lang w:eastAsia="zh-CN"/>
        </w:rPr>
      </w:pPr>
      <w:r>
        <w:rPr>
          <w:lang w:eastAsia="zh-CN"/>
        </w:rPr>
        <w:t xml:space="preserve">            stringstream ss(line);</w:t>
      </w:r>
    </w:p>
    <w:p w14:paraId="284082CF">
      <w:pPr>
        <w:bidi w:val="0"/>
        <w:rPr>
          <w:lang w:eastAsia="zh-CN"/>
        </w:rPr>
      </w:pPr>
      <w:r>
        <w:rPr>
          <w:lang w:eastAsia="zh-CN"/>
        </w:rPr>
        <w:t xml:space="preserve">            string t_str, h_str;</w:t>
      </w:r>
    </w:p>
    <w:p w14:paraId="4DE711C5">
      <w:pPr>
        <w:bidi w:val="0"/>
        <w:rPr>
          <w:lang w:eastAsia="zh-CN"/>
        </w:rPr>
      </w:pPr>
    </w:p>
    <w:p w14:paraId="34A192DA">
      <w:pPr>
        <w:bidi w:val="0"/>
        <w:rPr>
          <w:lang w:eastAsia="zh-CN"/>
        </w:rPr>
      </w:pPr>
      <w:r>
        <w:rPr>
          <w:lang w:eastAsia="zh-CN"/>
        </w:rPr>
        <w:t xml:space="preserve">            // </w:t>
      </w:r>
      <w:r>
        <w:rPr>
          <w:rFonts w:hint="eastAsia"/>
          <w:lang w:eastAsia="zh-CN"/>
        </w:rPr>
        <w:t>按逗号分割</w:t>
      </w:r>
    </w:p>
    <w:p w14:paraId="358B7855">
      <w:pPr>
        <w:bidi w:val="0"/>
        <w:rPr>
          <w:lang w:eastAsia="zh-CN"/>
        </w:rPr>
      </w:pPr>
      <w:r>
        <w:rPr>
          <w:lang w:eastAsia="zh-CN"/>
        </w:rPr>
        <w:t xml:space="preserve">            if (getline(ss, t_str, ',') &amp;&amp; getline(ss, h_str)) {</w:t>
      </w:r>
    </w:p>
    <w:p w14:paraId="42942521">
      <w:pPr>
        <w:bidi w:val="0"/>
        <w:rPr>
          <w:lang w:eastAsia="zh-CN"/>
        </w:rPr>
      </w:pPr>
      <w:r>
        <w:rPr>
          <w:lang w:eastAsia="zh-CN"/>
        </w:rPr>
        <w:t xml:space="preserve">                double t = stod(t_str);</w:t>
      </w:r>
    </w:p>
    <w:p w14:paraId="48612B12">
      <w:pPr>
        <w:bidi w:val="0"/>
        <w:rPr>
          <w:lang w:eastAsia="zh-CN"/>
        </w:rPr>
      </w:pPr>
    </w:p>
    <w:p w14:paraId="52BE2156">
      <w:pPr>
        <w:bidi w:val="0"/>
        <w:rPr>
          <w:lang w:eastAsia="zh-CN"/>
        </w:rPr>
      </w:pPr>
      <w:r>
        <w:rPr>
          <w:lang w:eastAsia="zh-CN"/>
        </w:rPr>
        <w:t xml:space="preserve">                // </w:t>
      </w:r>
      <w:r>
        <w:rPr>
          <w:rFonts w:hint="eastAsia"/>
          <w:lang w:eastAsia="zh-CN"/>
        </w:rPr>
        <w:t>去除</w:t>
      </w:r>
      <w:r>
        <w:rPr>
          <w:lang w:eastAsia="zh-CN"/>
        </w:rPr>
        <w:t xml:space="preserve"> h_str </w:t>
      </w:r>
      <w:r>
        <w:rPr>
          <w:rFonts w:hint="eastAsia"/>
          <w:lang w:eastAsia="zh-CN"/>
        </w:rPr>
        <w:t>可能的空白字符</w:t>
      </w:r>
    </w:p>
    <w:p w14:paraId="6311CB3D">
      <w:pPr>
        <w:bidi w:val="0"/>
        <w:rPr>
          <w:lang w:eastAsia="zh-CN"/>
        </w:rPr>
      </w:pPr>
      <w:r>
        <w:rPr>
          <w:lang w:eastAsia="zh-CN"/>
        </w:rPr>
        <w:t xml:space="preserve">                h_str.erase(0, h_str.find_first_not_of(" \t\r\n"));</w:t>
      </w:r>
    </w:p>
    <w:p w14:paraId="3CAECBB0">
      <w:pPr>
        <w:bidi w:val="0"/>
        <w:rPr>
          <w:lang w:eastAsia="zh-CN"/>
        </w:rPr>
      </w:pPr>
      <w:r>
        <w:rPr>
          <w:lang w:eastAsia="zh-CN"/>
        </w:rPr>
        <w:t xml:space="preserve">                h_str.erase(h_str.find_last_not_of(" \t\r\n") + 1);</w:t>
      </w:r>
    </w:p>
    <w:p w14:paraId="18C8E154">
      <w:pPr>
        <w:bidi w:val="0"/>
        <w:rPr>
          <w:lang w:eastAsia="zh-CN"/>
        </w:rPr>
      </w:pPr>
    </w:p>
    <w:p w14:paraId="6D790471">
      <w:pPr>
        <w:bidi w:val="0"/>
        <w:rPr>
          <w:lang w:eastAsia="zh-CN"/>
        </w:rPr>
      </w:pPr>
      <w:r>
        <w:rPr>
          <w:lang w:eastAsia="zh-CN"/>
        </w:rPr>
        <w:t xml:space="preserve">                if (h_str == "NaN" || h_str == "nan" || h_str == "NAN") {</w:t>
      </w:r>
    </w:p>
    <w:p w14:paraId="56AC5457">
      <w:pPr>
        <w:bidi w:val="0"/>
        <w:rPr>
          <w:lang w:eastAsia="zh-CN"/>
        </w:rPr>
      </w:pPr>
      <w:r>
        <w:rPr>
          <w:lang w:eastAsia="zh-CN"/>
        </w:rPr>
        <w:t xml:space="preserve">                    dataset.push_back({ t, 0.0, true });</w:t>
      </w:r>
    </w:p>
    <w:p w14:paraId="2C2C8006">
      <w:pPr>
        <w:bidi w:val="0"/>
        <w:rPr>
          <w:lang w:eastAsia="zh-CN"/>
        </w:rPr>
      </w:pPr>
      <w:r>
        <w:rPr>
          <w:lang w:eastAsia="zh-CN"/>
        </w:rPr>
        <w:t xml:space="preserve">                }</w:t>
      </w:r>
    </w:p>
    <w:p w14:paraId="423827AB">
      <w:pPr>
        <w:bidi w:val="0"/>
        <w:rPr>
          <w:lang w:eastAsia="zh-CN"/>
        </w:rPr>
      </w:pPr>
      <w:r>
        <w:rPr>
          <w:lang w:eastAsia="zh-CN"/>
        </w:rPr>
        <w:t xml:space="preserve">                else {</w:t>
      </w:r>
    </w:p>
    <w:p w14:paraId="7F569B84">
      <w:pPr>
        <w:bidi w:val="0"/>
        <w:rPr>
          <w:lang w:eastAsia="zh-CN"/>
        </w:rPr>
      </w:pPr>
      <w:r>
        <w:rPr>
          <w:lang w:eastAsia="zh-CN"/>
        </w:rPr>
        <w:t xml:space="preserve">                    dataset.push_back({ t, stod(h_str), false });</w:t>
      </w:r>
    </w:p>
    <w:p w14:paraId="38991356">
      <w:pPr>
        <w:bidi w:val="0"/>
        <w:rPr>
          <w:lang w:eastAsia="zh-CN"/>
        </w:rPr>
      </w:pPr>
      <w:r>
        <w:rPr>
          <w:lang w:eastAsia="zh-CN"/>
        </w:rPr>
        <w:t xml:space="preserve">                }</w:t>
      </w:r>
    </w:p>
    <w:p w14:paraId="638791CC">
      <w:pPr>
        <w:bidi w:val="0"/>
        <w:rPr>
          <w:lang w:eastAsia="zh-CN"/>
        </w:rPr>
      </w:pPr>
      <w:r>
        <w:rPr>
          <w:lang w:eastAsia="zh-CN"/>
        </w:rPr>
        <w:t xml:space="preserve">            }</w:t>
      </w:r>
    </w:p>
    <w:p w14:paraId="62F12ADB">
      <w:pPr>
        <w:bidi w:val="0"/>
        <w:rPr>
          <w:lang w:eastAsia="zh-CN"/>
        </w:rPr>
      </w:pPr>
      <w:r>
        <w:rPr>
          <w:lang w:eastAsia="zh-CN"/>
        </w:rPr>
        <w:t xml:space="preserve">        }</w:t>
      </w:r>
    </w:p>
    <w:p w14:paraId="5905F50A">
      <w:pPr>
        <w:bidi w:val="0"/>
        <w:rPr>
          <w:lang w:eastAsia="zh-CN"/>
        </w:rPr>
      </w:pPr>
      <w:r>
        <w:rPr>
          <w:lang w:eastAsia="zh-CN"/>
        </w:rPr>
        <w:t xml:space="preserve">        file.close();</w:t>
      </w:r>
    </w:p>
    <w:p w14:paraId="54966689">
      <w:pPr>
        <w:bidi w:val="0"/>
        <w:rPr>
          <w:lang w:eastAsia="zh-CN"/>
        </w:rPr>
      </w:pPr>
      <w:r>
        <w:rPr>
          <w:lang w:eastAsia="zh-CN"/>
        </w:rPr>
        <w:t xml:space="preserve">    }</w:t>
      </w:r>
    </w:p>
    <w:p w14:paraId="28E870CF">
      <w:pPr>
        <w:bidi w:val="0"/>
        <w:rPr>
          <w:lang w:eastAsia="zh-CN"/>
        </w:rPr>
      </w:pPr>
      <w:r>
        <w:rPr>
          <w:lang w:eastAsia="zh-CN"/>
        </w:rPr>
        <w:t xml:space="preserve">    else {</w:t>
      </w:r>
    </w:p>
    <w:p w14:paraId="783C8345">
      <w:pPr>
        <w:bidi w:val="0"/>
        <w:rPr>
          <w:lang w:eastAsia="zh-CN"/>
        </w:rPr>
      </w:pPr>
      <w:r>
        <w:rPr>
          <w:lang w:eastAsia="zh-CN"/>
        </w:rPr>
        <w:t xml:space="preserve">        cout &lt;&lt; "[WARN] </w:t>
      </w:r>
      <w:r>
        <w:rPr>
          <w:rFonts w:hint="eastAsia"/>
          <w:lang w:eastAsia="zh-CN"/>
        </w:rPr>
        <w:t>未找到</w:t>
      </w:r>
      <w:r>
        <w:rPr>
          <w:lang w:eastAsia="zh-CN"/>
        </w:rPr>
        <w:t xml:space="preserve"> data.csv</w:t>
      </w:r>
      <w:r>
        <w:rPr>
          <w:rFonts w:hint="eastAsia"/>
          <w:lang w:eastAsia="zh-CN"/>
        </w:rPr>
        <w:t>，使用实验题目提供的内置数据</w:t>
      </w:r>
      <w:r>
        <w:rPr>
          <w:lang w:eastAsia="zh-CN"/>
        </w:rPr>
        <w:t>..." &lt;&lt; endl;</w:t>
      </w:r>
    </w:p>
    <w:p w14:paraId="4484F89C">
      <w:pPr>
        <w:bidi w:val="0"/>
        <w:rPr>
          <w:lang w:eastAsia="zh-CN"/>
        </w:rPr>
      </w:pPr>
      <w:r>
        <w:rPr>
          <w:lang w:eastAsia="zh-CN"/>
        </w:rPr>
        <w:t xml:space="preserve">        // </w:t>
      </w:r>
      <w:r>
        <w:rPr>
          <w:rFonts w:hint="eastAsia"/>
          <w:lang w:eastAsia="zh-CN"/>
        </w:rPr>
        <w:t>题目提供的具体数据</w:t>
      </w:r>
    </w:p>
    <w:p w14:paraId="3C424CF7">
      <w:pPr>
        <w:bidi w:val="0"/>
        <w:rPr>
          <w:lang w:eastAsia="zh-CN"/>
        </w:rPr>
      </w:pPr>
      <w:r>
        <w:rPr>
          <w:lang w:eastAsia="zh-CN"/>
        </w:rPr>
        <w:t xml:space="preserve">        dataset = {</w:t>
      </w:r>
    </w:p>
    <w:p w14:paraId="568F86D5">
      <w:pPr>
        <w:bidi w:val="0"/>
        <w:rPr>
          <w:lang w:eastAsia="zh-CN"/>
        </w:rPr>
      </w:pPr>
      <w:r>
        <w:rPr>
          <w:lang w:eastAsia="zh-CN"/>
        </w:rPr>
        <w:t xml:space="preserve">            {0.0, 320.50, false},</w:t>
      </w:r>
    </w:p>
    <w:p w14:paraId="5B3470D2">
      <w:pPr>
        <w:bidi w:val="0"/>
        <w:rPr>
          <w:lang w:eastAsia="zh-CN"/>
        </w:rPr>
      </w:pPr>
      <w:r>
        <w:rPr>
          <w:lang w:eastAsia="zh-CN"/>
        </w:rPr>
        <w:t xml:space="preserve">            {1.0, 374.80, false},</w:t>
      </w:r>
    </w:p>
    <w:p w14:paraId="05D90128">
      <w:pPr>
        <w:bidi w:val="0"/>
        <w:rPr>
          <w:lang w:eastAsia="zh-CN"/>
        </w:rPr>
      </w:pPr>
      <w:r>
        <w:rPr>
          <w:lang w:eastAsia="zh-CN"/>
        </w:rPr>
        <w:t xml:space="preserve">            {2.0, 419.20, false},</w:t>
      </w:r>
    </w:p>
    <w:p w14:paraId="710E1F57">
      <w:pPr>
        <w:bidi w:val="0"/>
        <w:rPr>
          <w:lang w:eastAsia="zh-CN"/>
        </w:rPr>
      </w:pPr>
      <w:r>
        <w:rPr>
          <w:lang w:eastAsia="zh-CN"/>
        </w:rPr>
        <w:t xml:space="preserve">            {3.0, 455.60, false},</w:t>
      </w:r>
    </w:p>
    <w:p w14:paraId="45D53535">
      <w:pPr>
        <w:bidi w:val="0"/>
        <w:rPr>
          <w:lang w:eastAsia="zh-CN"/>
        </w:rPr>
      </w:pPr>
      <w:r>
        <w:rPr>
          <w:lang w:eastAsia="zh-CN"/>
        </w:rPr>
        <w:t xml:space="preserve">            {4.0, 479.10, false},</w:t>
      </w:r>
    </w:p>
    <w:p w14:paraId="1F66FB9C">
      <w:pPr>
        <w:bidi w:val="0"/>
        <w:rPr>
          <w:lang w:eastAsia="zh-CN"/>
        </w:rPr>
      </w:pPr>
      <w:r>
        <w:rPr>
          <w:lang w:eastAsia="zh-CN"/>
        </w:rPr>
        <w:t xml:space="preserve">            {5.0, 494.50, false},</w:t>
      </w:r>
    </w:p>
    <w:p w14:paraId="4CCF62D8">
      <w:pPr>
        <w:bidi w:val="0"/>
        <w:rPr>
          <w:lang w:eastAsia="zh-CN"/>
        </w:rPr>
      </w:pPr>
      <w:r>
        <w:rPr>
          <w:lang w:eastAsia="zh-CN"/>
        </w:rPr>
        <w:t xml:space="preserve">            {6.0, 0.0, true},    // NaN</w:t>
      </w:r>
    </w:p>
    <w:p w14:paraId="4B0FC3C5">
      <w:pPr>
        <w:bidi w:val="0"/>
        <w:rPr>
          <w:lang w:eastAsia="zh-CN"/>
        </w:rPr>
      </w:pPr>
      <w:r>
        <w:rPr>
          <w:lang w:eastAsia="zh-CN"/>
        </w:rPr>
        <w:t xml:space="preserve">            {7.0, 0.0, true},    // NaN</w:t>
      </w:r>
    </w:p>
    <w:p w14:paraId="36D64B76">
      <w:pPr>
        <w:bidi w:val="0"/>
        <w:rPr>
          <w:lang w:eastAsia="zh-CN"/>
        </w:rPr>
      </w:pPr>
      <w:r>
        <w:rPr>
          <w:lang w:eastAsia="zh-CN"/>
        </w:rPr>
        <w:t xml:space="preserve">            {8.0, 0.0, true},    // NaN</w:t>
      </w:r>
    </w:p>
    <w:p w14:paraId="5619C11D">
      <w:pPr>
        <w:bidi w:val="0"/>
        <w:rPr>
          <w:lang w:eastAsia="zh-CN"/>
        </w:rPr>
      </w:pPr>
      <w:r>
        <w:rPr>
          <w:lang w:eastAsia="zh-CN"/>
        </w:rPr>
        <w:t xml:space="preserve">            {9.0, 455.80, false},</w:t>
      </w:r>
    </w:p>
    <w:p w14:paraId="351247CF">
      <w:pPr>
        <w:bidi w:val="0"/>
        <w:rPr>
          <w:lang w:eastAsia="zh-CN"/>
        </w:rPr>
      </w:pPr>
      <w:r>
        <w:rPr>
          <w:lang w:eastAsia="zh-CN"/>
        </w:rPr>
        <w:t xml:space="preserve">            {10.0, 419.50, false},</w:t>
      </w:r>
    </w:p>
    <w:p w14:paraId="1959949D">
      <w:pPr>
        <w:bidi w:val="0"/>
        <w:rPr>
          <w:lang w:eastAsia="zh-CN"/>
        </w:rPr>
      </w:pPr>
      <w:r>
        <w:rPr>
          <w:lang w:eastAsia="zh-CN"/>
        </w:rPr>
        <w:t xml:space="preserve">            {11.0, 376.20, false},</w:t>
      </w:r>
    </w:p>
    <w:p w14:paraId="1CA6F84B">
      <w:pPr>
        <w:bidi w:val="0"/>
        <w:rPr>
          <w:lang w:eastAsia="zh-CN"/>
        </w:rPr>
      </w:pPr>
      <w:r>
        <w:rPr>
          <w:lang w:eastAsia="zh-CN"/>
        </w:rPr>
        <w:t xml:space="preserve">            {12.0, 319.80, false},</w:t>
      </w:r>
    </w:p>
    <w:p w14:paraId="4C9023FF">
      <w:pPr>
        <w:bidi w:val="0"/>
        <w:rPr>
          <w:lang w:eastAsia="zh-CN"/>
        </w:rPr>
      </w:pPr>
      <w:r>
        <w:rPr>
          <w:lang w:eastAsia="zh-CN"/>
        </w:rPr>
        <w:t xml:space="preserve">            {13.0, 256.40, false},</w:t>
      </w:r>
    </w:p>
    <w:p w14:paraId="50C1C3CE">
      <w:pPr>
        <w:bidi w:val="0"/>
        <w:rPr>
          <w:lang w:eastAsia="zh-CN"/>
        </w:rPr>
      </w:pPr>
      <w:r>
        <w:rPr>
          <w:lang w:eastAsia="zh-CN"/>
        </w:rPr>
        <w:t xml:space="preserve">            {14.0, 178.90, false}</w:t>
      </w:r>
    </w:p>
    <w:p w14:paraId="34818B55">
      <w:pPr>
        <w:bidi w:val="0"/>
        <w:rPr>
          <w:lang w:eastAsia="zh-CN"/>
        </w:rPr>
      </w:pPr>
      <w:r>
        <w:rPr>
          <w:lang w:eastAsia="zh-CN"/>
        </w:rPr>
        <w:t xml:space="preserve">        };</w:t>
      </w:r>
    </w:p>
    <w:p w14:paraId="68CAF905">
      <w:pPr>
        <w:bidi w:val="0"/>
        <w:rPr>
          <w:lang w:eastAsia="zh-CN"/>
        </w:rPr>
      </w:pPr>
      <w:r>
        <w:rPr>
          <w:lang w:eastAsia="zh-CN"/>
        </w:rPr>
        <w:t xml:space="preserve">    }</w:t>
      </w:r>
    </w:p>
    <w:p w14:paraId="4DC0170C">
      <w:pPr>
        <w:bidi w:val="0"/>
        <w:rPr>
          <w:lang w:eastAsia="zh-CN"/>
        </w:rPr>
      </w:pPr>
      <w:r>
        <w:rPr>
          <w:lang w:eastAsia="zh-CN"/>
        </w:rPr>
        <w:t xml:space="preserve">    return dataset;</w:t>
      </w:r>
    </w:p>
    <w:p w14:paraId="5D410638">
      <w:pPr>
        <w:bidi w:val="0"/>
        <w:rPr>
          <w:lang w:eastAsia="zh-CN"/>
        </w:rPr>
      </w:pPr>
      <w:r>
        <w:rPr>
          <w:lang w:eastAsia="zh-CN"/>
        </w:rPr>
        <w:t>}</w:t>
      </w:r>
    </w:p>
    <w:p w14:paraId="22986A89">
      <w:pPr>
        <w:bidi w:val="0"/>
        <w:rPr>
          <w:lang w:eastAsia="zh-CN"/>
        </w:rPr>
      </w:pPr>
    </w:p>
    <w:p w14:paraId="4C3BDB97">
      <w:pPr>
        <w:bidi w:val="0"/>
        <w:rPr>
          <w:lang w:eastAsia="zh-CN"/>
        </w:rPr>
      </w:pPr>
      <w:r>
        <w:rPr>
          <w:lang w:eastAsia="zh-CN"/>
        </w:rPr>
        <w:t xml:space="preserve">// 2. </w:t>
      </w:r>
      <w:r>
        <w:rPr>
          <w:rFonts w:hint="eastAsia"/>
          <w:lang w:eastAsia="zh-CN"/>
        </w:rPr>
        <w:t>拉格朗日插值恢复数据</w:t>
      </w:r>
    </w:p>
    <w:p w14:paraId="2F64172F">
      <w:pPr>
        <w:bidi w:val="0"/>
        <w:rPr>
          <w:lang w:eastAsia="zh-CN"/>
        </w:rPr>
      </w:pPr>
      <w:r>
        <w:rPr>
          <w:lang w:eastAsia="zh-CN"/>
        </w:rPr>
        <w:t>double lagrangeInterpolate(const vector&lt;DataPoint&gt;&amp; points, double x_target) {</w:t>
      </w:r>
    </w:p>
    <w:p w14:paraId="2DDA2C0F">
      <w:pPr>
        <w:bidi w:val="0"/>
        <w:rPr>
          <w:lang w:eastAsia="zh-CN"/>
        </w:rPr>
      </w:pPr>
      <w:r>
        <w:rPr>
          <w:lang w:eastAsia="zh-CN"/>
        </w:rPr>
        <w:t xml:space="preserve">    double result = 0.0;</w:t>
      </w:r>
    </w:p>
    <w:p w14:paraId="25D907F4">
      <w:pPr>
        <w:bidi w:val="0"/>
        <w:rPr>
          <w:lang w:eastAsia="zh-CN"/>
        </w:rPr>
      </w:pPr>
      <w:r>
        <w:rPr>
          <w:lang w:eastAsia="zh-CN"/>
        </w:rPr>
        <w:t xml:space="preserve">    for (size_t i = 0; i &lt; points.size(); ++i) {</w:t>
      </w:r>
    </w:p>
    <w:p w14:paraId="1212E094">
      <w:pPr>
        <w:bidi w:val="0"/>
        <w:rPr>
          <w:lang w:eastAsia="zh-CN"/>
        </w:rPr>
      </w:pPr>
      <w:r>
        <w:rPr>
          <w:lang w:eastAsia="zh-CN"/>
        </w:rPr>
        <w:t xml:space="preserve">        double term = points[i].h;</w:t>
      </w:r>
    </w:p>
    <w:p w14:paraId="793E456F">
      <w:pPr>
        <w:bidi w:val="0"/>
        <w:rPr>
          <w:lang w:eastAsia="zh-CN"/>
        </w:rPr>
      </w:pPr>
      <w:r>
        <w:rPr>
          <w:lang w:eastAsia="zh-CN"/>
        </w:rPr>
        <w:t xml:space="preserve">        for (size_t j = 0; j &lt; points.size(); ++j) {</w:t>
      </w:r>
    </w:p>
    <w:p w14:paraId="64FAB1F3">
      <w:pPr>
        <w:bidi w:val="0"/>
        <w:rPr>
          <w:lang w:eastAsia="zh-CN"/>
        </w:rPr>
      </w:pPr>
      <w:r>
        <w:rPr>
          <w:lang w:eastAsia="zh-CN"/>
        </w:rPr>
        <w:t xml:space="preserve">            if (i != j) {</w:t>
      </w:r>
    </w:p>
    <w:p w14:paraId="0089B696">
      <w:pPr>
        <w:bidi w:val="0"/>
        <w:rPr>
          <w:lang w:eastAsia="zh-CN"/>
        </w:rPr>
      </w:pPr>
      <w:r>
        <w:rPr>
          <w:lang w:eastAsia="zh-CN"/>
        </w:rPr>
        <w:t xml:space="preserve">                term *= (x_target - points[j].t) / (points[i].t - points[j].t);</w:t>
      </w:r>
    </w:p>
    <w:p w14:paraId="3E2E3CE8">
      <w:pPr>
        <w:bidi w:val="0"/>
        <w:rPr>
          <w:lang w:eastAsia="zh-CN"/>
        </w:rPr>
      </w:pPr>
      <w:r>
        <w:rPr>
          <w:lang w:eastAsia="zh-CN"/>
        </w:rPr>
        <w:t xml:space="preserve">            }</w:t>
      </w:r>
    </w:p>
    <w:p w14:paraId="0EE374C4">
      <w:pPr>
        <w:bidi w:val="0"/>
        <w:rPr>
          <w:lang w:eastAsia="zh-CN"/>
        </w:rPr>
      </w:pPr>
      <w:r>
        <w:rPr>
          <w:lang w:eastAsia="zh-CN"/>
        </w:rPr>
        <w:t xml:space="preserve">        }</w:t>
      </w:r>
    </w:p>
    <w:p w14:paraId="47033209">
      <w:pPr>
        <w:bidi w:val="0"/>
        <w:rPr>
          <w:lang w:eastAsia="zh-CN"/>
        </w:rPr>
      </w:pPr>
      <w:r>
        <w:rPr>
          <w:lang w:eastAsia="zh-CN"/>
        </w:rPr>
        <w:t xml:space="preserve">        result += term;</w:t>
      </w:r>
    </w:p>
    <w:p w14:paraId="60A34AE6">
      <w:pPr>
        <w:bidi w:val="0"/>
        <w:rPr>
          <w:lang w:eastAsia="zh-CN"/>
        </w:rPr>
      </w:pPr>
      <w:r>
        <w:rPr>
          <w:lang w:eastAsia="zh-CN"/>
        </w:rPr>
        <w:t xml:space="preserve">    }</w:t>
      </w:r>
    </w:p>
    <w:p w14:paraId="737D4C44">
      <w:pPr>
        <w:bidi w:val="0"/>
        <w:rPr>
          <w:lang w:eastAsia="zh-CN"/>
        </w:rPr>
      </w:pPr>
      <w:r>
        <w:rPr>
          <w:lang w:eastAsia="zh-CN"/>
        </w:rPr>
        <w:t xml:space="preserve">    return result;</w:t>
      </w:r>
    </w:p>
    <w:p w14:paraId="28E3D06E">
      <w:pPr>
        <w:bidi w:val="0"/>
        <w:rPr>
          <w:lang w:eastAsia="zh-CN"/>
        </w:rPr>
      </w:pPr>
      <w:r>
        <w:rPr>
          <w:lang w:eastAsia="zh-CN"/>
        </w:rPr>
        <w:t>}</w:t>
      </w:r>
    </w:p>
    <w:p w14:paraId="46BFCC06">
      <w:pPr>
        <w:bidi w:val="0"/>
        <w:rPr>
          <w:lang w:eastAsia="zh-CN"/>
        </w:rPr>
      </w:pPr>
    </w:p>
    <w:p w14:paraId="4702E7A2">
      <w:pPr>
        <w:bidi w:val="0"/>
        <w:rPr>
          <w:lang w:eastAsia="zh-CN"/>
        </w:rPr>
      </w:pPr>
      <w:r>
        <w:rPr>
          <w:lang w:eastAsia="zh-CN"/>
        </w:rPr>
        <w:t xml:space="preserve">// 3. </w:t>
      </w:r>
      <w:r>
        <w:rPr>
          <w:rFonts w:hint="eastAsia"/>
          <w:lang w:eastAsia="zh-CN"/>
        </w:rPr>
        <w:t>多项式回归</w:t>
      </w:r>
      <w:r>
        <w:rPr>
          <w:lang w:eastAsia="zh-CN"/>
        </w:rPr>
        <w:t xml:space="preserve"> (Least Squares)</w:t>
      </w:r>
    </w:p>
    <w:p w14:paraId="557D0971">
      <w:pPr>
        <w:bidi w:val="0"/>
        <w:rPr>
          <w:lang w:eastAsia="zh-CN"/>
        </w:rPr>
      </w:pPr>
      <w:r>
        <w:rPr>
          <w:lang w:eastAsia="zh-CN"/>
        </w:rPr>
        <w:t>vector&lt;double&gt; polynomialRegression(const vector&lt;DataPoint&gt;&amp; data, int degree) {</w:t>
      </w:r>
    </w:p>
    <w:p w14:paraId="38E01ADA">
      <w:pPr>
        <w:bidi w:val="0"/>
        <w:rPr>
          <w:lang w:eastAsia="zh-CN"/>
        </w:rPr>
      </w:pPr>
      <w:r>
        <w:rPr>
          <w:lang w:eastAsia="zh-CN"/>
        </w:rPr>
        <w:t xml:space="preserve">    int n = data.size();</w:t>
      </w:r>
    </w:p>
    <w:p w14:paraId="0872FF21">
      <w:pPr>
        <w:bidi w:val="0"/>
        <w:rPr>
          <w:lang w:eastAsia="zh-CN"/>
        </w:rPr>
      </w:pPr>
      <w:r>
        <w:rPr>
          <w:lang w:eastAsia="zh-CN"/>
        </w:rPr>
        <w:t xml:space="preserve">    int m = degree + 1;</w:t>
      </w:r>
    </w:p>
    <w:p w14:paraId="3EB257F9">
      <w:pPr>
        <w:bidi w:val="0"/>
        <w:rPr>
          <w:lang w:eastAsia="zh-CN"/>
        </w:rPr>
      </w:pPr>
      <w:r>
        <w:rPr>
          <w:lang w:eastAsia="zh-CN"/>
        </w:rPr>
        <w:t xml:space="preserve">    Matrix A(n, m);</w:t>
      </w:r>
    </w:p>
    <w:p w14:paraId="5AE5D421">
      <w:pPr>
        <w:bidi w:val="0"/>
        <w:rPr>
          <w:lang w:eastAsia="zh-CN"/>
        </w:rPr>
      </w:pPr>
      <w:r>
        <w:rPr>
          <w:lang w:eastAsia="zh-CN"/>
        </w:rPr>
        <w:t xml:space="preserve">    vector&lt;double&gt; b(n);</w:t>
      </w:r>
    </w:p>
    <w:p w14:paraId="3E07ECAD">
      <w:pPr>
        <w:bidi w:val="0"/>
        <w:rPr>
          <w:lang w:eastAsia="zh-CN"/>
        </w:rPr>
      </w:pPr>
    </w:p>
    <w:p w14:paraId="510F77E5">
      <w:pPr>
        <w:bidi w:val="0"/>
        <w:rPr>
          <w:lang w:eastAsia="zh-CN"/>
        </w:rPr>
      </w:pPr>
      <w:r>
        <w:rPr>
          <w:lang w:eastAsia="zh-CN"/>
        </w:rPr>
        <w:t xml:space="preserve">    for (int i = 0; i &lt; n; ++i) {</w:t>
      </w:r>
    </w:p>
    <w:p w14:paraId="59777E3B">
      <w:pPr>
        <w:bidi w:val="0"/>
        <w:rPr>
          <w:lang w:eastAsia="zh-CN"/>
        </w:rPr>
      </w:pPr>
      <w:r>
        <w:rPr>
          <w:lang w:eastAsia="zh-CN"/>
        </w:rPr>
        <w:t xml:space="preserve">        b[i] = data[i].h;</w:t>
      </w:r>
    </w:p>
    <w:p w14:paraId="583288CE">
      <w:pPr>
        <w:bidi w:val="0"/>
        <w:rPr>
          <w:lang w:eastAsia="zh-CN"/>
        </w:rPr>
      </w:pPr>
      <w:r>
        <w:rPr>
          <w:lang w:eastAsia="zh-CN"/>
        </w:rPr>
        <w:t xml:space="preserve">        for (int j = 0; j &lt; m; ++j) {</w:t>
      </w:r>
    </w:p>
    <w:p w14:paraId="25B72BD7">
      <w:pPr>
        <w:bidi w:val="0"/>
        <w:rPr>
          <w:lang w:eastAsia="zh-CN"/>
        </w:rPr>
      </w:pPr>
      <w:r>
        <w:rPr>
          <w:lang w:eastAsia="zh-CN"/>
        </w:rPr>
        <w:t xml:space="preserve">            // </w:t>
      </w:r>
      <w:r>
        <w:rPr>
          <w:rFonts w:hint="eastAsia"/>
          <w:lang w:eastAsia="zh-CN"/>
        </w:rPr>
        <w:t>系数顺序</w:t>
      </w:r>
      <w:r>
        <w:rPr>
          <w:lang w:eastAsia="zh-CN"/>
        </w:rPr>
        <w:t>: c0 + c1*t + c2*t^2</w:t>
      </w:r>
    </w:p>
    <w:p w14:paraId="7F19AB3F">
      <w:pPr>
        <w:bidi w:val="0"/>
        <w:rPr>
          <w:lang w:eastAsia="zh-CN"/>
        </w:rPr>
      </w:pPr>
      <w:r>
        <w:rPr>
          <w:lang w:eastAsia="zh-CN"/>
        </w:rPr>
        <w:t xml:space="preserve">            A.data[i][j] = pow(data[i].t, j);</w:t>
      </w:r>
    </w:p>
    <w:p w14:paraId="16CB8F6B">
      <w:pPr>
        <w:bidi w:val="0"/>
        <w:rPr>
          <w:lang w:eastAsia="zh-CN"/>
        </w:rPr>
      </w:pPr>
      <w:r>
        <w:rPr>
          <w:lang w:eastAsia="zh-CN"/>
        </w:rPr>
        <w:t xml:space="preserve">        }</w:t>
      </w:r>
    </w:p>
    <w:p w14:paraId="1A49B558">
      <w:pPr>
        <w:bidi w:val="0"/>
        <w:rPr>
          <w:lang w:eastAsia="zh-CN"/>
        </w:rPr>
      </w:pPr>
      <w:r>
        <w:rPr>
          <w:lang w:eastAsia="zh-CN"/>
        </w:rPr>
        <w:t xml:space="preserve">    }</w:t>
      </w:r>
    </w:p>
    <w:p w14:paraId="18BEB0A9">
      <w:pPr>
        <w:bidi w:val="0"/>
        <w:rPr>
          <w:lang w:eastAsia="zh-CN"/>
        </w:rPr>
      </w:pPr>
    </w:p>
    <w:p w14:paraId="668C0601">
      <w:pPr>
        <w:bidi w:val="0"/>
        <w:rPr>
          <w:lang w:eastAsia="zh-CN"/>
        </w:rPr>
      </w:pPr>
      <w:r>
        <w:rPr>
          <w:lang w:eastAsia="zh-CN"/>
        </w:rPr>
        <w:t xml:space="preserve">    Matrix At = A.transpose();</w:t>
      </w:r>
    </w:p>
    <w:p w14:paraId="24CF4090">
      <w:pPr>
        <w:bidi w:val="0"/>
        <w:rPr>
          <w:lang w:eastAsia="zh-CN"/>
        </w:rPr>
      </w:pPr>
      <w:r>
        <w:rPr>
          <w:lang w:eastAsia="zh-CN"/>
        </w:rPr>
        <w:t xml:space="preserve">    Matrix AtA = At * A;</w:t>
      </w:r>
    </w:p>
    <w:p w14:paraId="3DEC92E1">
      <w:pPr>
        <w:bidi w:val="0"/>
        <w:rPr>
          <w:lang w:eastAsia="zh-CN"/>
        </w:rPr>
      </w:pPr>
    </w:p>
    <w:p w14:paraId="37CB8EEA">
      <w:pPr>
        <w:bidi w:val="0"/>
        <w:rPr>
          <w:lang w:eastAsia="zh-CN"/>
        </w:rPr>
      </w:pPr>
      <w:r>
        <w:rPr>
          <w:lang w:eastAsia="zh-CN"/>
        </w:rPr>
        <w:t xml:space="preserve">    vector&lt;double&gt; Atb(m, 0.0);</w:t>
      </w:r>
    </w:p>
    <w:p w14:paraId="1736844C">
      <w:pPr>
        <w:bidi w:val="0"/>
        <w:rPr>
          <w:lang w:eastAsia="zh-CN"/>
        </w:rPr>
      </w:pPr>
      <w:r>
        <w:rPr>
          <w:lang w:eastAsia="zh-CN"/>
        </w:rPr>
        <w:t xml:space="preserve">    for (int i = 0; i &lt; m; ++i) {</w:t>
      </w:r>
    </w:p>
    <w:p w14:paraId="217E108F">
      <w:pPr>
        <w:bidi w:val="0"/>
        <w:rPr>
          <w:lang w:eastAsia="zh-CN"/>
        </w:rPr>
      </w:pPr>
      <w:r>
        <w:rPr>
          <w:lang w:eastAsia="zh-CN"/>
        </w:rPr>
        <w:t xml:space="preserve">        for (int j = 0; j &lt; n; ++j) {</w:t>
      </w:r>
    </w:p>
    <w:p w14:paraId="7C4DF338">
      <w:pPr>
        <w:bidi w:val="0"/>
        <w:rPr>
          <w:lang w:eastAsia="zh-CN"/>
        </w:rPr>
      </w:pPr>
      <w:r>
        <w:rPr>
          <w:lang w:eastAsia="zh-CN"/>
        </w:rPr>
        <w:t xml:space="preserve">            Atb[i] += At.data[i][j] * b[j];</w:t>
      </w:r>
    </w:p>
    <w:p w14:paraId="5578B12A">
      <w:pPr>
        <w:bidi w:val="0"/>
        <w:rPr>
          <w:lang w:eastAsia="zh-CN"/>
        </w:rPr>
      </w:pPr>
      <w:r>
        <w:rPr>
          <w:lang w:eastAsia="zh-CN"/>
        </w:rPr>
        <w:t xml:space="preserve">        }</w:t>
      </w:r>
    </w:p>
    <w:p w14:paraId="123181FC">
      <w:pPr>
        <w:bidi w:val="0"/>
        <w:rPr>
          <w:lang w:eastAsia="zh-CN"/>
        </w:rPr>
      </w:pPr>
      <w:r>
        <w:rPr>
          <w:lang w:eastAsia="zh-CN"/>
        </w:rPr>
        <w:t xml:space="preserve">    }</w:t>
      </w:r>
    </w:p>
    <w:p w14:paraId="10545F57">
      <w:pPr>
        <w:bidi w:val="0"/>
        <w:rPr>
          <w:lang w:eastAsia="zh-CN"/>
        </w:rPr>
      </w:pPr>
    </w:p>
    <w:p w14:paraId="0FDA4854">
      <w:pPr>
        <w:bidi w:val="0"/>
        <w:rPr>
          <w:lang w:eastAsia="zh-CN"/>
        </w:rPr>
      </w:pPr>
      <w:r>
        <w:rPr>
          <w:lang w:eastAsia="zh-CN"/>
        </w:rPr>
        <w:t xml:space="preserve">    return solveLinearSystem(AtA, Atb);</w:t>
      </w:r>
    </w:p>
    <w:p w14:paraId="44156913">
      <w:pPr>
        <w:bidi w:val="0"/>
        <w:rPr>
          <w:lang w:eastAsia="zh-CN"/>
        </w:rPr>
      </w:pPr>
      <w:r>
        <w:rPr>
          <w:lang w:eastAsia="zh-CN"/>
        </w:rPr>
        <w:t>}</w:t>
      </w:r>
    </w:p>
    <w:p w14:paraId="046CDE57">
      <w:pPr>
        <w:bidi w:val="0"/>
        <w:rPr>
          <w:lang w:eastAsia="zh-CN"/>
        </w:rPr>
      </w:pPr>
    </w:p>
    <w:p w14:paraId="5F9A5A50">
      <w:pPr>
        <w:bidi w:val="0"/>
        <w:rPr>
          <w:lang w:eastAsia="zh-CN"/>
        </w:rPr>
      </w:pPr>
      <w:r>
        <w:rPr>
          <w:lang w:eastAsia="zh-CN"/>
        </w:rPr>
        <w:t xml:space="preserve">// </w:t>
      </w:r>
      <w:r>
        <w:rPr>
          <w:rFonts w:hint="eastAsia"/>
          <w:lang w:eastAsia="zh-CN"/>
        </w:rPr>
        <w:t>计算均方误差</w:t>
      </w:r>
    </w:p>
    <w:p w14:paraId="3F879D6F">
      <w:pPr>
        <w:bidi w:val="0"/>
        <w:rPr>
          <w:lang w:eastAsia="zh-CN"/>
        </w:rPr>
      </w:pPr>
      <w:r>
        <w:rPr>
          <w:lang w:eastAsia="zh-CN"/>
        </w:rPr>
        <w:t>double calculateMSE(const vector&lt;DataPoint&gt;&amp; data, const vector&lt;double&gt;&amp; coeffs) {</w:t>
      </w:r>
    </w:p>
    <w:p w14:paraId="50AF7427">
      <w:pPr>
        <w:bidi w:val="0"/>
        <w:rPr>
          <w:lang w:eastAsia="zh-CN"/>
        </w:rPr>
      </w:pPr>
      <w:r>
        <w:rPr>
          <w:lang w:eastAsia="zh-CN"/>
        </w:rPr>
        <w:t xml:space="preserve">    double errorSum = 0.0;</w:t>
      </w:r>
    </w:p>
    <w:p w14:paraId="7607EB49">
      <w:pPr>
        <w:bidi w:val="0"/>
        <w:rPr>
          <w:lang w:eastAsia="zh-CN"/>
        </w:rPr>
      </w:pPr>
      <w:r>
        <w:rPr>
          <w:lang w:eastAsia="zh-CN"/>
        </w:rPr>
        <w:t xml:space="preserve">    for (const auto&amp; p : data) {</w:t>
      </w:r>
    </w:p>
    <w:p w14:paraId="28DA37AC">
      <w:pPr>
        <w:bidi w:val="0"/>
        <w:rPr>
          <w:lang w:eastAsia="zh-CN"/>
        </w:rPr>
      </w:pPr>
      <w:r>
        <w:rPr>
          <w:lang w:eastAsia="zh-CN"/>
        </w:rPr>
        <w:t xml:space="preserve">        double pred = 0.0;</w:t>
      </w:r>
    </w:p>
    <w:p w14:paraId="5696878B">
      <w:pPr>
        <w:bidi w:val="0"/>
        <w:rPr>
          <w:lang w:eastAsia="zh-CN"/>
        </w:rPr>
      </w:pPr>
      <w:r>
        <w:rPr>
          <w:lang w:eastAsia="zh-CN"/>
        </w:rPr>
        <w:t xml:space="preserve">        for (size_t i = 0; i &lt; coeffs.size(); ++i) {</w:t>
      </w:r>
    </w:p>
    <w:p w14:paraId="67DAB2F7">
      <w:pPr>
        <w:bidi w:val="0"/>
        <w:rPr>
          <w:lang w:eastAsia="zh-CN"/>
        </w:rPr>
      </w:pPr>
      <w:r>
        <w:rPr>
          <w:lang w:eastAsia="zh-CN"/>
        </w:rPr>
        <w:t xml:space="preserve">            pred += coeffs[i] * pow(p.t, i);</w:t>
      </w:r>
    </w:p>
    <w:p w14:paraId="4C1094E8">
      <w:pPr>
        <w:bidi w:val="0"/>
        <w:rPr>
          <w:lang w:eastAsia="zh-CN"/>
        </w:rPr>
      </w:pPr>
      <w:r>
        <w:rPr>
          <w:lang w:eastAsia="zh-CN"/>
        </w:rPr>
        <w:t xml:space="preserve">        }</w:t>
      </w:r>
    </w:p>
    <w:p w14:paraId="332D66B1">
      <w:pPr>
        <w:bidi w:val="0"/>
        <w:rPr>
          <w:lang w:eastAsia="zh-CN"/>
        </w:rPr>
      </w:pPr>
      <w:r>
        <w:rPr>
          <w:lang w:eastAsia="zh-CN"/>
        </w:rPr>
        <w:t xml:space="preserve">        errorSum += pow(p.h - pred, 2);</w:t>
      </w:r>
    </w:p>
    <w:p w14:paraId="6FC9690B">
      <w:pPr>
        <w:bidi w:val="0"/>
        <w:rPr>
          <w:lang w:eastAsia="zh-CN"/>
        </w:rPr>
      </w:pPr>
      <w:r>
        <w:rPr>
          <w:lang w:eastAsia="zh-CN"/>
        </w:rPr>
        <w:t xml:space="preserve">    }</w:t>
      </w:r>
    </w:p>
    <w:p w14:paraId="1CCFB58C">
      <w:pPr>
        <w:bidi w:val="0"/>
        <w:rPr>
          <w:lang w:eastAsia="zh-CN"/>
        </w:rPr>
      </w:pPr>
      <w:r>
        <w:rPr>
          <w:lang w:eastAsia="zh-CN"/>
        </w:rPr>
        <w:t xml:space="preserve">    return errorSum / data.size();</w:t>
      </w:r>
    </w:p>
    <w:p w14:paraId="67747AB9">
      <w:pPr>
        <w:bidi w:val="0"/>
        <w:rPr>
          <w:lang w:eastAsia="zh-CN"/>
        </w:rPr>
      </w:pPr>
      <w:r>
        <w:rPr>
          <w:lang w:eastAsia="zh-CN"/>
        </w:rPr>
        <w:t>}</w:t>
      </w:r>
    </w:p>
    <w:p w14:paraId="7A94F441">
      <w:pPr>
        <w:bidi w:val="0"/>
        <w:rPr>
          <w:lang w:eastAsia="zh-CN"/>
        </w:rPr>
      </w:pPr>
    </w:p>
    <w:p w14:paraId="3F6B54C7">
      <w:pPr>
        <w:bidi w:val="0"/>
        <w:rPr>
          <w:lang w:eastAsia="zh-CN"/>
        </w:rPr>
      </w:pPr>
      <w:r>
        <w:rPr>
          <w:lang w:eastAsia="zh-CN"/>
        </w:rPr>
        <w:t xml:space="preserve">// 4. </w:t>
      </w:r>
      <w:r>
        <w:rPr>
          <w:rFonts w:hint="eastAsia"/>
          <w:lang w:eastAsia="zh-CN"/>
        </w:rPr>
        <w:t>牛顿迭代法求根</w:t>
      </w:r>
    </w:p>
    <w:p w14:paraId="13A0372E">
      <w:pPr>
        <w:bidi w:val="0"/>
        <w:rPr>
          <w:lang w:eastAsia="zh-CN"/>
        </w:rPr>
      </w:pPr>
      <w:r>
        <w:rPr>
          <w:lang w:eastAsia="zh-CN"/>
        </w:rPr>
        <w:t>double h_func(double t, const vector&lt;double&gt;&amp; coeffs) {</w:t>
      </w:r>
    </w:p>
    <w:p w14:paraId="04718DDF">
      <w:pPr>
        <w:bidi w:val="0"/>
        <w:rPr>
          <w:lang w:eastAsia="zh-CN"/>
        </w:rPr>
      </w:pPr>
      <w:r>
        <w:rPr>
          <w:lang w:eastAsia="zh-CN"/>
        </w:rPr>
        <w:t xml:space="preserve">    // h(t) = c0 + c1*t + c2*t^2</w:t>
      </w:r>
    </w:p>
    <w:p w14:paraId="135C534B">
      <w:pPr>
        <w:bidi w:val="0"/>
        <w:rPr>
          <w:lang w:eastAsia="zh-CN"/>
        </w:rPr>
      </w:pPr>
      <w:r>
        <w:rPr>
          <w:lang w:eastAsia="zh-CN"/>
        </w:rPr>
        <w:t xml:space="preserve">    return coeffs[0] + coeffs[1] * t + coeffs[2] * t * t;</w:t>
      </w:r>
    </w:p>
    <w:p w14:paraId="57F42F53">
      <w:pPr>
        <w:bidi w:val="0"/>
        <w:rPr>
          <w:lang w:eastAsia="zh-CN"/>
        </w:rPr>
      </w:pPr>
      <w:r>
        <w:rPr>
          <w:lang w:eastAsia="zh-CN"/>
        </w:rPr>
        <w:t>}</w:t>
      </w:r>
    </w:p>
    <w:p w14:paraId="4DC85D24">
      <w:pPr>
        <w:bidi w:val="0"/>
        <w:rPr>
          <w:lang w:eastAsia="zh-CN"/>
        </w:rPr>
      </w:pPr>
    </w:p>
    <w:p w14:paraId="1AAA0DB0">
      <w:pPr>
        <w:bidi w:val="0"/>
        <w:rPr>
          <w:lang w:eastAsia="zh-CN"/>
        </w:rPr>
      </w:pPr>
      <w:r>
        <w:rPr>
          <w:lang w:eastAsia="zh-CN"/>
        </w:rPr>
        <w:t>double h_deriv(double t, const vector&lt;double&gt;&amp; coeffs) {</w:t>
      </w:r>
    </w:p>
    <w:p w14:paraId="08DBEA17">
      <w:pPr>
        <w:bidi w:val="0"/>
        <w:rPr>
          <w:lang w:eastAsia="zh-CN"/>
        </w:rPr>
      </w:pPr>
      <w:r>
        <w:rPr>
          <w:lang w:eastAsia="zh-CN"/>
        </w:rPr>
        <w:t xml:space="preserve">    // h'(t) = c1 + 2*c2*t</w:t>
      </w:r>
    </w:p>
    <w:p w14:paraId="77B01CF7">
      <w:pPr>
        <w:bidi w:val="0"/>
        <w:rPr>
          <w:lang w:eastAsia="zh-CN"/>
        </w:rPr>
      </w:pPr>
      <w:r>
        <w:rPr>
          <w:lang w:eastAsia="zh-CN"/>
        </w:rPr>
        <w:t xml:space="preserve">    return coeffs[1] + 2.0 * coeffs[2] * t;</w:t>
      </w:r>
    </w:p>
    <w:p w14:paraId="3A541ACE">
      <w:pPr>
        <w:bidi w:val="0"/>
        <w:rPr>
          <w:lang w:eastAsia="zh-CN"/>
        </w:rPr>
      </w:pPr>
      <w:r>
        <w:rPr>
          <w:lang w:eastAsia="zh-CN"/>
        </w:rPr>
        <w:t>}</w:t>
      </w:r>
    </w:p>
    <w:p w14:paraId="47951A0A">
      <w:pPr>
        <w:bidi w:val="0"/>
        <w:rPr>
          <w:lang w:eastAsia="zh-CN"/>
        </w:rPr>
      </w:pPr>
    </w:p>
    <w:p w14:paraId="3E14DD3B">
      <w:pPr>
        <w:bidi w:val="0"/>
        <w:rPr>
          <w:lang w:eastAsia="zh-CN"/>
        </w:rPr>
      </w:pPr>
      <w:r>
        <w:rPr>
          <w:lang w:eastAsia="zh-CN"/>
        </w:rPr>
        <w:t>double solveLandingTime(const vector&lt;double&gt;&amp; coeffs, double t0) {</w:t>
      </w:r>
    </w:p>
    <w:p w14:paraId="4177F3FB">
      <w:pPr>
        <w:bidi w:val="0"/>
        <w:rPr>
          <w:lang w:eastAsia="zh-CN"/>
        </w:rPr>
      </w:pPr>
      <w:r>
        <w:rPr>
          <w:lang w:eastAsia="zh-CN"/>
        </w:rPr>
        <w:t xml:space="preserve">    double t = t0;</w:t>
      </w:r>
    </w:p>
    <w:p w14:paraId="31D7ABF7">
      <w:pPr>
        <w:bidi w:val="0"/>
        <w:rPr>
          <w:lang w:eastAsia="zh-CN"/>
        </w:rPr>
      </w:pPr>
      <w:r>
        <w:rPr>
          <w:lang w:eastAsia="zh-CN"/>
        </w:rPr>
        <w:t xml:space="preserve">    int maxIter = 100;</w:t>
      </w:r>
    </w:p>
    <w:p w14:paraId="39ECFD05">
      <w:pPr>
        <w:bidi w:val="0"/>
        <w:rPr>
          <w:lang w:eastAsia="zh-CN"/>
        </w:rPr>
      </w:pPr>
      <w:r>
        <w:rPr>
          <w:lang w:eastAsia="zh-CN"/>
        </w:rPr>
        <w:t xml:space="preserve">    double tol = 1e-6;</w:t>
      </w:r>
    </w:p>
    <w:p w14:paraId="53B37DEF">
      <w:pPr>
        <w:bidi w:val="0"/>
        <w:rPr>
          <w:lang w:eastAsia="zh-CN"/>
        </w:rPr>
      </w:pPr>
    </w:p>
    <w:p w14:paraId="27F320DA">
      <w:pPr>
        <w:bidi w:val="0"/>
        <w:rPr>
          <w:lang w:eastAsia="zh-CN"/>
        </w:rPr>
      </w:pPr>
      <w:r>
        <w:rPr>
          <w:lang w:eastAsia="zh-CN"/>
        </w:rPr>
        <w:t xml:space="preserve">    cout &lt;&lt; "\n[</w:t>
      </w:r>
      <w:r>
        <w:rPr>
          <w:rFonts w:hint="eastAsia"/>
          <w:lang w:eastAsia="zh-CN"/>
        </w:rPr>
        <w:t>落地时间预测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牛顿法</w:t>
      </w:r>
      <w:r>
        <w:rPr>
          <w:lang w:eastAsia="zh-CN"/>
        </w:rPr>
        <w:t>]" &lt;&lt; endl;</w:t>
      </w:r>
    </w:p>
    <w:p w14:paraId="35401BAB">
      <w:pPr>
        <w:bidi w:val="0"/>
        <w:rPr>
          <w:lang w:eastAsia="zh-CN"/>
        </w:rPr>
      </w:pPr>
      <w:r>
        <w:rPr>
          <w:lang w:eastAsia="zh-CN"/>
        </w:rPr>
        <w:t xml:space="preserve">    cout &lt;&lt; "Iter\tTime\tHeight" &lt;&lt; endl;</w:t>
      </w:r>
    </w:p>
    <w:p w14:paraId="77724C1B">
      <w:pPr>
        <w:bidi w:val="0"/>
        <w:rPr>
          <w:lang w:eastAsia="zh-CN"/>
        </w:rPr>
      </w:pPr>
    </w:p>
    <w:p w14:paraId="76DE919B">
      <w:pPr>
        <w:bidi w:val="0"/>
        <w:rPr>
          <w:lang w:eastAsia="zh-CN"/>
        </w:rPr>
      </w:pPr>
      <w:r>
        <w:rPr>
          <w:lang w:eastAsia="zh-CN"/>
        </w:rPr>
        <w:t xml:space="preserve">    for (int i = 0; i &lt; maxIter; ++i) {</w:t>
      </w:r>
    </w:p>
    <w:p w14:paraId="5384D36E">
      <w:pPr>
        <w:bidi w:val="0"/>
        <w:rPr>
          <w:lang w:eastAsia="zh-CN"/>
        </w:rPr>
      </w:pPr>
      <w:r>
        <w:rPr>
          <w:lang w:eastAsia="zh-CN"/>
        </w:rPr>
        <w:t xml:space="preserve">        double y = h_func(t, coeffs);</w:t>
      </w:r>
    </w:p>
    <w:p w14:paraId="29B000FF">
      <w:pPr>
        <w:bidi w:val="0"/>
        <w:rPr>
          <w:lang w:eastAsia="zh-CN"/>
        </w:rPr>
      </w:pPr>
      <w:r>
        <w:rPr>
          <w:lang w:eastAsia="zh-CN"/>
        </w:rPr>
        <w:t xml:space="preserve">        double dy = h_deriv(t, coeffs);</w:t>
      </w:r>
    </w:p>
    <w:p w14:paraId="60230EE7">
      <w:pPr>
        <w:bidi w:val="0"/>
        <w:rPr>
          <w:lang w:eastAsia="zh-CN"/>
        </w:rPr>
      </w:pPr>
    </w:p>
    <w:p w14:paraId="3BFF8CB5">
      <w:pPr>
        <w:bidi w:val="0"/>
        <w:rPr>
          <w:lang w:eastAsia="zh-CN"/>
        </w:rPr>
      </w:pPr>
      <w:r>
        <w:rPr>
          <w:lang w:eastAsia="zh-CN"/>
        </w:rPr>
        <w:t xml:space="preserve">        cout &lt;&lt; i &lt;&lt; "\t" &lt;&lt; t &lt;&lt; "\t" &lt;&lt; y &lt;&lt; endl;</w:t>
      </w:r>
    </w:p>
    <w:p w14:paraId="55C5DEF5">
      <w:pPr>
        <w:bidi w:val="0"/>
        <w:rPr>
          <w:lang w:eastAsia="zh-CN"/>
        </w:rPr>
      </w:pPr>
    </w:p>
    <w:p w14:paraId="230749BA">
      <w:pPr>
        <w:bidi w:val="0"/>
        <w:rPr>
          <w:lang w:eastAsia="zh-CN"/>
        </w:rPr>
      </w:pPr>
      <w:r>
        <w:rPr>
          <w:lang w:eastAsia="zh-CN"/>
        </w:rPr>
        <w:t xml:space="preserve">        if (abs(y) &lt; tol) return t;</w:t>
      </w:r>
    </w:p>
    <w:p w14:paraId="69A42D8C">
      <w:pPr>
        <w:bidi w:val="0"/>
        <w:rPr>
          <w:lang w:eastAsia="zh-CN"/>
        </w:rPr>
      </w:pPr>
      <w:r>
        <w:rPr>
          <w:lang w:eastAsia="zh-CN"/>
        </w:rPr>
        <w:t xml:space="preserve">        if (abs(dy) &lt; 1e-9) {</w:t>
      </w:r>
    </w:p>
    <w:p w14:paraId="5A7450EA">
      <w:pPr>
        <w:bidi w:val="0"/>
        <w:rPr>
          <w:lang w:eastAsia="zh-CN"/>
        </w:rPr>
      </w:pPr>
      <w:r>
        <w:rPr>
          <w:lang w:eastAsia="zh-CN"/>
        </w:rPr>
        <w:t xml:space="preserve">            cerr &lt;&lt; "</w:t>
      </w:r>
      <w:r>
        <w:rPr>
          <w:rFonts w:hint="eastAsia"/>
          <w:lang w:eastAsia="zh-CN"/>
        </w:rPr>
        <w:t>导数过小，牛顿法失败</w:t>
      </w:r>
      <w:r>
        <w:rPr>
          <w:lang w:eastAsia="zh-CN"/>
        </w:rPr>
        <w:t>" &lt;&lt; endl;</w:t>
      </w:r>
    </w:p>
    <w:p w14:paraId="3B5100EB">
      <w:pPr>
        <w:bidi w:val="0"/>
        <w:rPr>
          <w:lang w:eastAsia="zh-CN"/>
        </w:rPr>
      </w:pPr>
      <w:r>
        <w:rPr>
          <w:lang w:eastAsia="zh-CN"/>
        </w:rPr>
        <w:t xml:space="preserve">            break;</w:t>
      </w:r>
    </w:p>
    <w:p w14:paraId="2D9CFE08">
      <w:pPr>
        <w:bidi w:val="0"/>
        <w:rPr>
          <w:lang w:eastAsia="zh-CN"/>
        </w:rPr>
      </w:pPr>
      <w:r>
        <w:rPr>
          <w:lang w:eastAsia="zh-CN"/>
        </w:rPr>
        <w:t xml:space="preserve">        }</w:t>
      </w:r>
    </w:p>
    <w:p w14:paraId="7ACA3765">
      <w:pPr>
        <w:bidi w:val="0"/>
        <w:rPr>
          <w:lang w:eastAsia="zh-CN"/>
        </w:rPr>
      </w:pPr>
    </w:p>
    <w:p w14:paraId="3ABC0A43">
      <w:pPr>
        <w:bidi w:val="0"/>
        <w:rPr>
          <w:lang w:eastAsia="zh-CN"/>
        </w:rPr>
      </w:pPr>
      <w:r>
        <w:rPr>
          <w:lang w:eastAsia="zh-CN"/>
        </w:rPr>
        <w:t xml:space="preserve">        t = t - y / dy;</w:t>
      </w:r>
    </w:p>
    <w:p w14:paraId="5AE28DD2">
      <w:pPr>
        <w:bidi w:val="0"/>
        <w:rPr>
          <w:lang w:eastAsia="zh-CN"/>
        </w:rPr>
      </w:pPr>
      <w:r>
        <w:rPr>
          <w:lang w:eastAsia="zh-CN"/>
        </w:rPr>
        <w:t xml:space="preserve">    }</w:t>
      </w:r>
    </w:p>
    <w:p w14:paraId="40679731">
      <w:pPr>
        <w:bidi w:val="0"/>
        <w:rPr>
          <w:lang w:eastAsia="zh-CN"/>
        </w:rPr>
      </w:pPr>
      <w:r>
        <w:rPr>
          <w:lang w:eastAsia="zh-CN"/>
        </w:rPr>
        <w:t xml:space="preserve">    return t;</w:t>
      </w:r>
    </w:p>
    <w:p w14:paraId="61200DD6">
      <w:pPr>
        <w:bidi w:val="0"/>
        <w:rPr>
          <w:lang w:eastAsia="zh-CN"/>
        </w:rPr>
      </w:pPr>
      <w:r>
        <w:rPr>
          <w:lang w:eastAsia="zh-CN"/>
        </w:rPr>
        <w:t>}</w:t>
      </w:r>
    </w:p>
    <w:p w14:paraId="25BFBF2F">
      <w:pPr>
        <w:bidi w:val="0"/>
        <w:rPr>
          <w:lang w:eastAsia="zh-CN"/>
        </w:rPr>
      </w:pPr>
    </w:p>
    <w:p w14:paraId="48162BE4">
      <w:pPr>
        <w:bidi w:val="0"/>
        <w:rPr>
          <w:lang w:eastAsia="zh-CN"/>
        </w:rPr>
      </w:pPr>
      <w:r>
        <w:rPr>
          <w:lang w:eastAsia="zh-CN"/>
        </w:rPr>
        <w:t>// 5. SOR</w:t>
      </w:r>
      <w:r>
        <w:rPr>
          <w:rFonts w:hint="eastAsia"/>
          <w:lang w:eastAsia="zh-CN"/>
        </w:rPr>
        <w:t>迭代法求解推力方程</w:t>
      </w:r>
    </w:p>
    <w:p w14:paraId="159E9E0D">
      <w:pPr>
        <w:bidi w:val="0"/>
        <w:rPr>
          <w:lang w:eastAsia="zh-CN"/>
        </w:rPr>
      </w:pPr>
      <w:r>
        <w:rPr>
          <w:lang w:eastAsia="zh-CN"/>
        </w:rPr>
        <w:t>void solveThrustEquation() {</w:t>
      </w:r>
    </w:p>
    <w:p w14:paraId="0122127F">
      <w:pPr>
        <w:bidi w:val="0"/>
        <w:rPr>
          <w:lang w:eastAsia="zh-CN"/>
        </w:rPr>
      </w:pPr>
      <w:r>
        <w:rPr>
          <w:lang w:eastAsia="zh-CN"/>
        </w:rPr>
        <w:t xml:space="preserve">    int n = 3;</w:t>
      </w:r>
    </w:p>
    <w:p w14:paraId="132C4757">
      <w:pPr>
        <w:bidi w:val="0"/>
        <w:rPr>
          <w:lang w:eastAsia="zh-CN"/>
        </w:rPr>
      </w:pPr>
      <w:r>
        <w:rPr>
          <w:lang w:eastAsia="zh-CN"/>
        </w:rPr>
        <w:t xml:space="preserve">    Matrix A(n, n);</w:t>
      </w:r>
    </w:p>
    <w:p w14:paraId="24B986BC">
      <w:pPr>
        <w:bidi w:val="0"/>
        <w:rPr>
          <w:lang w:eastAsia="zh-CN"/>
        </w:rPr>
      </w:pPr>
      <w:r>
        <w:rPr>
          <w:lang w:eastAsia="zh-CN"/>
        </w:rPr>
        <w:t xml:space="preserve">    A.data = { {4, 3, 0}, {3, 4, -1}, {0, -1, 4} };</w:t>
      </w:r>
    </w:p>
    <w:p w14:paraId="7C72AD20">
      <w:pPr>
        <w:bidi w:val="0"/>
        <w:rPr>
          <w:lang w:eastAsia="zh-CN"/>
        </w:rPr>
      </w:pPr>
      <w:r>
        <w:rPr>
          <w:lang w:eastAsia="zh-CN"/>
        </w:rPr>
        <w:t xml:space="preserve">    vector&lt;double&gt; b = { 24, 30, -24 };</w:t>
      </w:r>
    </w:p>
    <w:p w14:paraId="5668B07A">
      <w:pPr>
        <w:bidi w:val="0"/>
        <w:rPr>
          <w:lang w:eastAsia="zh-CN"/>
        </w:rPr>
      </w:pPr>
      <w:r>
        <w:rPr>
          <w:lang w:eastAsia="zh-CN"/>
        </w:rPr>
        <w:t xml:space="preserve">    vector&lt;double&gt; x = { 1, 1, 1 };</w:t>
      </w:r>
    </w:p>
    <w:p w14:paraId="094726B1">
      <w:pPr>
        <w:bidi w:val="0"/>
        <w:rPr>
          <w:lang w:eastAsia="zh-CN"/>
        </w:rPr>
      </w:pPr>
      <w:r>
        <w:rPr>
          <w:lang w:eastAsia="zh-CN"/>
        </w:rPr>
        <w:t xml:space="preserve">    double omega = 1.25;</w:t>
      </w:r>
    </w:p>
    <w:p w14:paraId="09A41D22">
      <w:pPr>
        <w:bidi w:val="0"/>
        <w:rPr>
          <w:lang w:eastAsia="zh-CN"/>
        </w:rPr>
      </w:pPr>
      <w:r>
        <w:rPr>
          <w:lang w:eastAsia="zh-CN"/>
        </w:rPr>
        <w:t xml:space="preserve">    double tol = 1e-6;</w:t>
      </w:r>
    </w:p>
    <w:p w14:paraId="77FE6A1B">
      <w:pPr>
        <w:bidi w:val="0"/>
        <w:rPr>
          <w:lang w:eastAsia="zh-CN"/>
        </w:rPr>
      </w:pPr>
      <w:r>
        <w:rPr>
          <w:lang w:eastAsia="zh-CN"/>
        </w:rPr>
        <w:t xml:space="preserve">    int maxIter = 100;</w:t>
      </w:r>
    </w:p>
    <w:p w14:paraId="763975F5">
      <w:pPr>
        <w:bidi w:val="0"/>
        <w:rPr>
          <w:lang w:eastAsia="zh-CN"/>
        </w:rPr>
      </w:pPr>
    </w:p>
    <w:p w14:paraId="156F246E">
      <w:pPr>
        <w:bidi w:val="0"/>
        <w:rPr>
          <w:lang w:eastAsia="zh-CN"/>
        </w:rPr>
      </w:pPr>
      <w:r>
        <w:rPr>
          <w:lang w:eastAsia="zh-CN"/>
        </w:rPr>
        <w:t xml:space="preserve">    cout &lt;&lt; "\n[</w:t>
      </w:r>
      <w:r>
        <w:rPr>
          <w:rFonts w:hint="eastAsia"/>
          <w:lang w:eastAsia="zh-CN"/>
        </w:rPr>
        <w:t>引擎推力解算</w:t>
      </w:r>
      <w:r>
        <w:rPr>
          <w:lang w:eastAsia="zh-CN"/>
        </w:rPr>
        <w:t xml:space="preserve"> - SOR</w:t>
      </w:r>
      <w:r>
        <w:rPr>
          <w:rFonts w:hint="eastAsia"/>
          <w:lang w:eastAsia="zh-CN"/>
        </w:rPr>
        <w:t>方法</w:t>
      </w:r>
      <w:r>
        <w:rPr>
          <w:lang w:eastAsia="zh-CN"/>
        </w:rPr>
        <w:t>]" &lt;&lt; endl;</w:t>
      </w:r>
    </w:p>
    <w:p w14:paraId="63D53D24">
      <w:pPr>
        <w:bidi w:val="0"/>
        <w:rPr>
          <w:lang w:eastAsia="zh-CN"/>
        </w:rPr>
      </w:pPr>
      <w:r>
        <w:rPr>
          <w:lang w:eastAsia="zh-CN"/>
        </w:rPr>
        <w:t xml:space="preserve">    cout &lt;&lt; "Iter\tx1\t\tx2\t\tx3\t\tError" &lt;&lt; endl;</w:t>
      </w:r>
    </w:p>
    <w:p w14:paraId="06977C3A">
      <w:pPr>
        <w:bidi w:val="0"/>
        <w:rPr>
          <w:lang w:eastAsia="zh-CN"/>
        </w:rPr>
      </w:pPr>
    </w:p>
    <w:p w14:paraId="7C8570FE">
      <w:pPr>
        <w:bidi w:val="0"/>
        <w:rPr>
          <w:lang w:eastAsia="zh-CN"/>
        </w:rPr>
      </w:pPr>
      <w:r>
        <w:rPr>
          <w:lang w:eastAsia="zh-CN"/>
        </w:rPr>
        <w:t xml:space="preserve">    for (int k = 0; k &lt; maxIter; ++k) {</w:t>
      </w:r>
    </w:p>
    <w:p w14:paraId="264CBBC2">
      <w:pPr>
        <w:bidi w:val="0"/>
        <w:rPr>
          <w:lang w:eastAsia="zh-CN"/>
        </w:rPr>
      </w:pPr>
      <w:r>
        <w:rPr>
          <w:lang w:eastAsia="zh-CN"/>
        </w:rPr>
        <w:t xml:space="preserve">        double maxDiff = 0.0;</w:t>
      </w:r>
    </w:p>
    <w:p w14:paraId="68CBC223">
      <w:pPr>
        <w:bidi w:val="0"/>
        <w:rPr>
          <w:lang w:eastAsia="zh-CN"/>
        </w:rPr>
      </w:pPr>
      <w:r>
        <w:rPr>
          <w:lang w:eastAsia="zh-CN"/>
        </w:rPr>
        <w:t xml:space="preserve">        vector&lt;double&gt; x_old = x;</w:t>
      </w:r>
    </w:p>
    <w:p w14:paraId="6BE3AF8C">
      <w:pPr>
        <w:bidi w:val="0"/>
        <w:rPr>
          <w:lang w:eastAsia="zh-CN"/>
        </w:rPr>
      </w:pPr>
    </w:p>
    <w:p w14:paraId="18D29136">
      <w:pPr>
        <w:bidi w:val="0"/>
        <w:rPr>
          <w:lang w:eastAsia="zh-CN"/>
        </w:rPr>
      </w:pPr>
      <w:r>
        <w:rPr>
          <w:lang w:eastAsia="zh-CN"/>
        </w:rPr>
        <w:t xml:space="preserve">        for (int i = 0; i &lt; n; ++i) {</w:t>
      </w:r>
    </w:p>
    <w:p w14:paraId="61198820">
      <w:pPr>
        <w:bidi w:val="0"/>
        <w:rPr>
          <w:lang w:eastAsia="zh-CN"/>
        </w:rPr>
      </w:pPr>
      <w:r>
        <w:rPr>
          <w:lang w:eastAsia="zh-CN"/>
        </w:rPr>
        <w:t xml:space="preserve">            double sum1 = 0.0;</w:t>
      </w:r>
    </w:p>
    <w:p w14:paraId="2B8826B7">
      <w:pPr>
        <w:bidi w:val="0"/>
        <w:rPr>
          <w:lang w:eastAsia="zh-CN"/>
        </w:rPr>
      </w:pPr>
      <w:r>
        <w:rPr>
          <w:lang w:eastAsia="zh-CN"/>
        </w:rPr>
        <w:t xml:space="preserve">            for (int j = 0; j &lt; i; ++j) sum1 += A.data[i][j] * x[j];</w:t>
      </w:r>
    </w:p>
    <w:p w14:paraId="21421452">
      <w:pPr>
        <w:bidi w:val="0"/>
        <w:rPr>
          <w:lang w:eastAsia="zh-CN"/>
        </w:rPr>
      </w:pPr>
      <w:r>
        <w:rPr>
          <w:lang w:eastAsia="zh-CN"/>
        </w:rPr>
        <w:t xml:space="preserve">            double sum2 = 0.0;</w:t>
      </w:r>
    </w:p>
    <w:p w14:paraId="7F125F75">
      <w:pPr>
        <w:bidi w:val="0"/>
        <w:rPr>
          <w:lang w:eastAsia="zh-CN"/>
        </w:rPr>
      </w:pPr>
      <w:r>
        <w:rPr>
          <w:lang w:eastAsia="zh-CN"/>
        </w:rPr>
        <w:t xml:space="preserve">            for (int j = i + 1; j &lt; n; ++j) sum2 += A.data[i][j] * x[j];</w:t>
      </w:r>
    </w:p>
    <w:p w14:paraId="7EE50B41">
      <w:pPr>
        <w:bidi w:val="0"/>
        <w:rPr>
          <w:lang w:eastAsia="zh-CN"/>
        </w:rPr>
      </w:pPr>
    </w:p>
    <w:p w14:paraId="33EDB147">
      <w:pPr>
        <w:bidi w:val="0"/>
        <w:rPr>
          <w:lang w:eastAsia="zh-CN"/>
        </w:rPr>
      </w:pPr>
      <w:r>
        <w:rPr>
          <w:lang w:eastAsia="zh-CN"/>
        </w:rPr>
        <w:t xml:space="preserve">            double x_new_GS = (b[i] - sum1 - sum2) / A.data[i][i];</w:t>
      </w:r>
    </w:p>
    <w:p w14:paraId="40B6C397">
      <w:pPr>
        <w:bidi w:val="0"/>
        <w:rPr>
          <w:lang w:eastAsia="zh-CN"/>
        </w:rPr>
      </w:pPr>
      <w:r>
        <w:rPr>
          <w:lang w:eastAsia="zh-CN"/>
        </w:rPr>
        <w:t xml:space="preserve">            double x_new_SOR = (1 - omega) * x[i] + omega * x_new_GS;</w:t>
      </w:r>
    </w:p>
    <w:p w14:paraId="3E7A46AE">
      <w:pPr>
        <w:bidi w:val="0"/>
        <w:rPr>
          <w:lang w:eastAsia="zh-CN"/>
        </w:rPr>
      </w:pPr>
    </w:p>
    <w:p w14:paraId="73F65E58">
      <w:pPr>
        <w:bidi w:val="0"/>
        <w:rPr>
          <w:lang w:eastAsia="zh-CN"/>
        </w:rPr>
      </w:pPr>
      <w:r>
        <w:rPr>
          <w:lang w:eastAsia="zh-CN"/>
        </w:rPr>
        <w:t xml:space="preserve">            double diff = abs(x_new_SOR - x[i]);</w:t>
      </w:r>
    </w:p>
    <w:p w14:paraId="4D8E4DB4">
      <w:pPr>
        <w:bidi w:val="0"/>
        <w:rPr>
          <w:lang w:eastAsia="zh-CN"/>
        </w:rPr>
      </w:pPr>
      <w:r>
        <w:rPr>
          <w:lang w:eastAsia="zh-CN"/>
        </w:rPr>
        <w:t xml:space="preserve">            if (diff &gt; maxDiff) maxDiff = diff;</w:t>
      </w:r>
    </w:p>
    <w:p w14:paraId="6747D66B">
      <w:pPr>
        <w:bidi w:val="0"/>
        <w:rPr>
          <w:lang w:eastAsia="zh-CN"/>
        </w:rPr>
      </w:pPr>
    </w:p>
    <w:p w14:paraId="49F9B384">
      <w:pPr>
        <w:bidi w:val="0"/>
        <w:rPr>
          <w:lang w:eastAsia="zh-CN"/>
        </w:rPr>
      </w:pPr>
      <w:r>
        <w:rPr>
          <w:lang w:eastAsia="zh-CN"/>
        </w:rPr>
        <w:t xml:space="preserve">            x[i] = x_new_SOR;</w:t>
      </w:r>
    </w:p>
    <w:p w14:paraId="0B68B755">
      <w:pPr>
        <w:bidi w:val="0"/>
        <w:rPr>
          <w:lang w:eastAsia="zh-CN"/>
        </w:rPr>
      </w:pPr>
      <w:r>
        <w:rPr>
          <w:lang w:eastAsia="zh-CN"/>
        </w:rPr>
        <w:t xml:space="preserve">        }</w:t>
      </w:r>
    </w:p>
    <w:p w14:paraId="4B4DEC54">
      <w:pPr>
        <w:bidi w:val="0"/>
        <w:rPr>
          <w:lang w:eastAsia="zh-CN"/>
        </w:rPr>
      </w:pPr>
    </w:p>
    <w:p w14:paraId="0770320E">
      <w:pPr>
        <w:bidi w:val="0"/>
        <w:rPr>
          <w:lang w:eastAsia="zh-CN"/>
        </w:rPr>
      </w:pPr>
      <w:r>
        <w:rPr>
          <w:lang w:eastAsia="zh-CN"/>
        </w:rPr>
        <w:t xml:space="preserve">        cout &lt;&lt; k + 1 &lt;&lt; "\t" &lt;&lt; x[0] &lt;&lt; "\t" &lt;&lt; x[1] &lt;&lt; "\t" &lt;&lt; x[2] &lt;&lt; "\t" &lt;&lt; maxDiff &lt;&lt; endl;</w:t>
      </w:r>
    </w:p>
    <w:p w14:paraId="763CE6E6">
      <w:pPr>
        <w:bidi w:val="0"/>
        <w:rPr>
          <w:lang w:eastAsia="zh-CN"/>
        </w:rPr>
      </w:pPr>
      <w:r>
        <w:rPr>
          <w:lang w:eastAsia="zh-CN"/>
        </w:rPr>
        <w:t xml:space="preserve">        if (maxDiff &lt; tol) break;</w:t>
      </w:r>
    </w:p>
    <w:p w14:paraId="1972FF04">
      <w:pPr>
        <w:bidi w:val="0"/>
        <w:rPr>
          <w:lang w:eastAsia="zh-CN"/>
        </w:rPr>
      </w:pPr>
      <w:r>
        <w:rPr>
          <w:lang w:eastAsia="zh-CN"/>
        </w:rPr>
        <w:t xml:space="preserve">    }</w:t>
      </w:r>
    </w:p>
    <w:p w14:paraId="6BAE00DC">
      <w:pPr>
        <w:bidi w:val="0"/>
        <w:rPr>
          <w:lang w:eastAsia="zh-CN"/>
        </w:rPr>
      </w:pPr>
    </w:p>
    <w:p w14:paraId="0D63F1E9">
      <w:pPr>
        <w:bidi w:val="0"/>
        <w:rPr>
          <w:lang w:eastAsia="zh-CN"/>
        </w:rPr>
      </w:pPr>
      <w:r>
        <w:rPr>
          <w:lang w:eastAsia="zh-CN"/>
        </w:rPr>
        <w:t xml:space="preserve">    cout &lt;&lt; "</w:t>
      </w:r>
      <w:r>
        <w:rPr>
          <w:rFonts w:hint="eastAsia"/>
          <w:lang w:eastAsia="zh-CN"/>
        </w:rPr>
        <w:t>最终推力分配</w:t>
      </w:r>
      <w:r>
        <w:rPr>
          <w:lang w:eastAsia="zh-CN"/>
        </w:rPr>
        <w:t>: x1=" &lt;&lt; x[0] &lt;&lt; ", x2=" &lt;&lt; x[1] &lt;&lt; ", x3=" &lt;&lt; x[2] &lt;&lt; endl;</w:t>
      </w:r>
    </w:p>
    <w:p w14:paraId="4E442008">
      <w:pPr>
        <w:bidi w:val="0"/>
        <w:rPr>
          <w:lang w:eastAsia="zh-CN"/>
        </w:rPr>
      </w:pPr>
      <w:r>
        <w:rPr>
          <w:lang w:eastAsia="zh-CN"/>
        </w:rPr>
        <w:t>}</w:t>
      </w:r>
    </w:p>
    <w:p w14:paraId="268DA913">
      <w:pPr>
        <w:bidi w:val="0"/>
        <w:rPr>
          <w:lang w:eastAsia="zh-CN"/>
        </w:rPr>
      </w:pPr>
    </w:p>
    <w:p w14:paraId="239C1366">
      <w:pPr>
        <w:bidi w:val="0"/>
        <w:rPr>
          <w:lang w:eastAsia="zh-CN"/>
        </w:rPr>
      </w:pPr>
      <w:r>
        <w:rPr>
          <w:lang w:eastAsia="zh-CN"/>
        </w:rPr>
        <w:t>int main() {</w:t>
      </w:r>
    </w:p>
    <w:p w14:paraId="35A0ED32">
      <w:pPr>
        <w:bidi w:val="0"/>
        <w:rPr>
          <w:lang w:eastAsia="zh-CN"/>
        </w:rPr>
      </w:pPr>
      <w:r>
        <w:rPr>
          <w:lang w:eastAsia="zh-CN"/>
        </w:rPr>
        <w:t xml:space="preserve">    // --- </w:t>
      </w:r>
      <w:r>
        <w:rPr>
          <w:rFonts w:hint="eastAsia"/>
          <w:lang w:eastAsia="zh-CN"/>
        </w:rPr>
        <w:t>任务</w:t>
      </w:r>
      <w:r>
        <w:rPr>
          <w:lang w:eastAsia="zh-CN"/>
        </w:rPr>
        <w:t xml:space="preserve">1: </w:t>
      </w:r>
      <w:r>
        <w:rPr>
          <w:rFonts w:hint="eastAsia"/>
          <w:lang w:eastAsia="zh-CN"/>
        </w:rPr>
        <w:t>读取与恢复</w:t>
      </w:r>
      <w:r>
        <w:rPr>
          <w:lang w:eastAsia="zh-CN"/>
        </w:rPr>
        <w:t xml:space="preserve"> ---</w:t>
      </w:r>
    </w:p>
    <w:p w14:paraId="79B87964">
      <w:pPr>
        <w:bidi w:val="0"/>
        <w:rPr>
          <w:lang w:eastAsia="zh-CN"/>
        </w:rPr>
      </w:pPr>
      <w:r>
        <w:rPr>
          <w:lang w:eastAsia="zh-CN"/>
        </w:rPr>
        <w:t xml:space="preserve">    vector&lt;DataPoint&gt; dataset = loadData();</w:t>
      </w:r>
    </w:p>
    <w:p w14:paraId="3515F68D">
      <w:pPr>
        <w:bidi w:val="0"/>
        <w:rPr>
          <w:lang w:eastAsia="zh-CN"/>
        </w:rPr>
      </w:pPr>
    </w:p>
    <w:p w14:paraId="26A05791">
      <w:pPr>
        <w:bidi w:val="0"/>
        <w:rPr>
          <w:lang w:eastAsia="zh-CN"/>
        </w:rPr>
      </w:pPr>
      <w:r>
        <w:rPr>
          <w:lang w:eastAsia="zh-CN"/>
        </w:rPr>
        <w:t xml:space="preserve">    // </w:t>
      </w:r>
      <w:r>
        <w:rPr>
          <w:rFonts w:hint="eastAsia"/>
          <w:lang w:eastAsia="zh-CN"/>
        </w:rPr>
        <w:t>选取参考点</w:t>
      </w:r>
      <w:r>
        <w:rPr>
          <w:lang w:eastAsia="zh-CN"/>
        </w:rPr>
        <w:t xml:space="preserve"> t=4,5,9,10</w:t>
      </w:r>
    </w:p>
    <w:p w14:paraId="704C0F11">
      <w:pPr>
        <w:bidi w:val="0"/>
        <w:rPr>
          <w:lang w:eastAsia="zh-CN"/>
        </w:rPr>
      </w:pPr>
      <w:r>
        <w:rPr>
          <w:lang w:eastAsia="zh-CN"/>
        </w:rPr>
        <w:t xml:space="preserve">    vector&lt;DataPoint&gt; refPoints;</w:t>
      </w:r>
    </w:p>
    <w:p w14:paraId="30EB04A0">
      <w:pPr>
        <w:bidi w:val="0"/>
        <w:rPr>
          <w:lang w:eastAsia="zh-CN"/>
        </w:rPr>
      </w:pPr>
      <w:r>
        <w:rPr>
          <w:lang w:eastAsia="zh-CN"/>
        </w:rPr>
        <w:t xml:space="preserve">    for (const auto&amp; p : dataset) {</w:t>
      </w:r>
    </w:p>
    <w:p w14:paraId="431D34EF">
      <w:pPr>
        <w:bidi w:val="0"/>
        <w:rPr>
          <w:lang w:eastAsia="zh-CN"/>
        </w:rPr>
      </w:pPr>
      <w:r>
        <w:rPr>
          <w:lang w:eastAsia="zh-CN"/>
        </w:rPr>
        <w:t xml:space="preserve">        if ((p.t == 4 || p.t == 5 || p.t == 9 || p.t == 10) &amp;&amp; !p.isMissing) {</w:t>
      </w:r>
    </w:p>
    <w:p w14:paraId="52848140">
      <w:pPr>
        <w:bidi w:val="0"/>
        <w:rPr>
          <w:lang w:eastAsia="zh-CN"/>
        </w:rPr>
      </w:pPr>
      <w:r>
        <w:rPr>
          <w:lang w:eastAsia="zh-CN"/>
        </w:rPr>
        <w:t xml:space="preserve">            refPoints.push_back(p);</w:t>
      </w:r>
    </w:p>
    <w:p w14:paraId="405F5894">
      <w:pPr>
        <w:bidi w:val="0"/>
        <w:rPr>
          <w:lang w:eastAsia="zh-CN"/>
        </w:rPr>
      </w:pPr>
      <w:r>
        <w:rPr>
          <w:lang w:eastAsia="zh-CN"/>
        </w:rPr>
        <w:t xml:space="preserve">        }</w:t>
      </w:r>
    </w:p>
    <w:p w14:paraId="24D607EC">
      <w:pPr>
        <w:bidi w:val="0"/>
        <w:rPr>
          <w:lang w:eastAsia="zh-CN"/>
        </w:rPr>
      </w:pPr>
      <w:r>
        <w:rPr>
          <w:lang w:eastAsia="zh-CN"/>
        </w:rPr>
        <w:t xml:space="preserve">    }</w:t>
      </w:r>
    </w:p>
    <w:p w14:paraId="41FAC0A0">
      <w:pPr>
        <w:bidi w:val="0"/>
        <w:rPr>
          <w:lang w:eastAsia="zh-CN"/>
        </w:rPr>
      </w:pPr>
    </w:p>
    <w:p w14:paraId="4BBC9670">
      <w:pPr>
        <w:bidi w:val="0"/>
        <w:rPr>
          <w:lang w:eastAsia="zh-CN"/>
        </w:rPr>
      </w:pPr>
      <w:r>
        <w:rPr>
          <w:lang w:eastAsia="zh-CN"/>
        </w:rPr>
        <w:t xml:space="preserve">    cout &lt;&lt; "\n[</w:t>
      </w:r>
      <w:r>
        <w:rPr>
          <w:rFonts w:hint="eastAsia"/>
          <w:lang w:eastAsia="zh-CN"/>
        </w:rPr>
        <w:t>数据恢复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插值结果</w:t>
      </w:r>
      <w:r>
        <w:rPr>
          <w:lang w:eastAsia="zh-CN"/>
        </w:rPr>
        <w:t>]" &lt;&lt; endl;</w:t>
      </w:r>
    </w:p>
    <w:p w14:paraId="1CE41823">
      <w:pPr>
        <w:bidi w:val="0"/>
        <w:rPr>
          <w:lang w:eastAsia="zh-CN"/>
        </w:rPr>
      </w:pPr>
      <w:r>
        <w:rPr>
          <w:lang w:eastAsia="zh-CN"/>
        </w:rPr>
        <w:t xml:space="preserve">    for (auto&amp; p : dataset) {</w:t>
      </w:r>
    </w:p>
    <w:p w14:paraId="757EBB32">
      <w:pPr>
        <w:bidi w:val="0"/>
        <w:rPr>
          <w:lang w:eastAsia="zh-CN"/>
        </w:rPr>
      </w:pPr>
      <w:r>
        <w:rPr>
          <w:lang w:eastAsia="zh-CN"/>
        </w:rPr>
        <w:t xml:space="preserve">        if (p.isMissing) {</w:t>
      </w:r>
    </w:p>
    <w:p w14:paraId="19E06E1E">
      <w:pPr>
        <w:bidi w:val="0"/>
        <w:rPr>
          <w:lang w:eastAsia="zh-CN"/>
        </w:rPr>
      </w:pPr>
      <w:r>
        <w:rPr>
          <w:lang w:eastAsia="zh-CN"/>
        </w:rPr>
        <w:t xml:space="preserve">            p.h = lagrangeInterpolate(refPoints, p.t);</w:t>
      </w:r>
    </w:p>
    <w:p w14:paraId="51ED3F9A">
      <w:pPr>
        <w:bidi w:val="0"/>
        <w:rPr>
          <w:lang w:eastAsia="zh-CN"/>
        </w:rPr>
      </w:pPr>
      <w:r>
        <w:rPr>
          <w:lang w:eastAsia="zh-CN"/>
        </w:rPr>
        <w:t xml:space="preserve">            p.isMissing = false;</w:t>
      </w:r>
    </w:p>
    <w:p w14:paraId="15ADD475">
      <w:pPr>
        <w:bidi w:val="0"/>
        <w:rPr>
          <w:lang w:eastAsia="zh-CN"/>
        </w:rPr>
      </w:pPr>
      <w:r>
        <w:rPr>
          <w:lang w:eastAsia="zh-CN"/>
        </w:rPr>
        <w:t xml:space="preserve">            cout &lt;&lt; "t=" &lt;&lt; p.t &lt;&lt; " </w:t>
      </w:r>
      <w:r>
        <w:rPr>
          <w:rFonts w:hint="eastAsia"/>
          <w:lang w:eastAsia="zh-CN"/>
        </w:rPr>
        <w:t>恢复高度</w:t>
      </w:r>
      <w:r>
        <w:rPr>
          <w:lang w:eastAsia="zh-CN"/>
        </w:rPr>
        <w:t>: " &lt;&lt; p.h &lt;&lt; endl;</w:t>
      </w:r>
    </w:p>
    <w:p w14:paraId="48BC5A5B">
      <w:pPr>
        <w:bidi w:val="0"/>
        <w:rPr>
          <w:lang w:eastAsia="zh-CN"/>
        </w:rPr>
      </w:pPr>
      <w:r>
        <w:rPr>
          <w:lang w:eastAsia="zh-CN"/>
        </w:rPr>
        <w:t xml:space="preserve">        }</w:t>
      </w:r>
    </w:p>
    <w:p w14:paraId="7CE32454">
      <w:pPr>
        <w:bidi w:val="0"/>
        <w:rPr>
          <w:lang w:eastAsia="zh-CN"/>
        </w:rPr>
      </w:pPr>
      <w:r>
        <w:rPr>
          <w:lang w:eastAsia="zh-CN"/>
        </w:rPr>
        <w:t xml:space="preserve">    }</w:t>
      </w:r>
    </w:p>
    <w:p w14:paraId="30F5B176">
      <w:pPr>
        <w:bidi w:val="0"/>
        <w:rPr>
          <w:lang w:eastAsia="zh-CN"/>
        </w:rPr>
      </w:pPr>
    </w:p>
    <w:p w14:paraId="5CA5DAF3">
      <w:pPr>
        <w:bidi w:val="0"/>
        <w:rPr>
          <w:lang w:eastAsia="zh-CN"/>
        </w:rPr>
      </w:pPr>
      <w:r>
        <w:rPr>
          <w:lang w:eastAsia="zh-CN"/>
        </w:rPr>
        <w:t xml:space="preserve">    // --- </w:t>
      </w:r>
      <w:r>
        <w:rPr>
          <w:rFonts w:hint="eastAsia"/>
          <w:lang w:eastAsia="zh-CN"/>
        </w:rPr>
        <w:t>任务</w:t>
      </w:r>
      <w:r>
        <w:rPr>
          <w:lang w:eastAsia="zh-CN"/>
        </w:rPr>
        <w:t xml:space="preserve">2: </w:t>
      </w:r>
      <w:r>
        <w:rPr>
          <w:rFonts w:hint="eastAsia"/>
          <w:lang w:eastAsia="zh-CN"/>
        </w:rPr>
        <w:t>回归分析</w:t>
      </w:r>
      <w:r>
        <w:rPr>
          <w:lang w:eastAsia="zh-CN"/>
        </w:rPr>
        <w:t xml:space="preserve"> ---</w:t>
      </w:r>
    </w:p>
    <w:p w14:paraId="61CD895F">
      <w:pPr>
        <w:bidi w:val="0"/>
        <w:rPr>
          <w:lang w:eastAsia="zh-CN"/>
        </w:rPr>
      </w:pPr>
      <w:r>
        <w:rPr>
          <w:lang w:eastAsia="zh-CN"/>
        </w:rPr>
        <w:t xml:space="preserve">    cout &lt;&lt; "\n[</w:t>
      </w:r>
      <w:r>
        <w:rPr>
          <w:rFonts w:hint="eastAsia"/>
          <w:lang w:eastAsia="zh-CN"/>
        </w:rPr>
        <w:t>模型回归</w:t>
      </w:r>
      <w:r>
        <w:rPr>
          <w:lang w:eastAsia="zh-CN"/>
        </w:rPr>
        <w:t>]" &lt;&lt; endl;</w:t>
      </w:r>
    </w:p>
    <w:p w14:paraId="251BED56">
      <w:pPr>
        <w:bidi w:val="0"/>
        <w:rPr>
          <w:lang w:eastAsia="zh-CN"/>
        </w:rPr>
      </w:pPr>
      <w:r>
        <w:rPr>
          <w:lang w:eastAsia="zh-CN"/>
        </w:rPr>
        <w:t xml:space="preserve">    // </w:t>
      </w:r>
      <w:r>
        <w:rPr>
          <w:rFonts w:hint="eastAsia"/>
          <w:lang w:eastAsia="zh-CN"/>
        </w:rPr>
        <w:t>线性</w:t>
      </w:r>
    </w:p>
    <w:p w14:paraId="3B6CBE54">
      <w:pPr>
        <w:bidi w:val="0"/>
        <w:rPr>
          <w:lang w:eastAsia="zh-CN"/>
        </w:rPr>
      </w:pPr>
      <w:r>
        <w:rPr>
          <w:lang w:eastAsia="zh-CN"/>
        </w:rPr>
        <w:t xml:space="preserve">    vector&lt;double&gt; coeff_linear = polynomialRegression(dataset, 1);</w:t>
      </w:r>
    </w:p>
    <w:p w14:paraId="55CE7E4C">
      <w:pPr>
        <w:bidi w:val="0"/>
        <w:rPr>
          <w:lang w:eastAsia="zh-CN"/>
        </w:rPr>
      </w:pPr>
      <w:r>
        <w:rPr>
          <w:lang w:eastAsia="zh-CN"/>
        </w:rPr>
        <w:t xml:space="preserve">    double mse_linear = calculateMSE(dataset, coeff_linear);</w:t>
      </w:r>
    </w:p>
    <w:p w14:paraId="6DD00505">
      <w:pPr>
        <w:bidi w:val="0"/>
        <w:rPr>
          <w:lang w:eastAsia="zh-CN"/>
        </w:rPr>
      </w:pPr>
      <w:r>
        <w:rPr>
          <w:lang w:eastAsia="zh-CN"/>
        </w:rPr>
        <w:t xml:space="preserve">    cout &lt;&lt; "</w:t>
      </w:r>
      <w:r>
        <w:rPr>
          <w:rFonts w:hint="eastAsia"/>
          <w:lang w:eastAsia="zh-CN"/>
        </w:rPr>
        <w:t>线性模型</w:t>
      </w:r>
      <w:r>
        <w:rPr>
          <w:lang w:eastAsia="zh-CN"/>
        </w:rPr>
        <w:t xml:space="preserve"> MSE: " &lt;&lt; mse_linear &lt;&lt; endl;</w:t>
      </w:r>
    </w:p>
    <w:p w14:paraId="605D81BB">
      <w:pPr>
        <w:bidi w:val="0"/>
        <w:rPr>
          <w:lang w:eastAsia="zh-CN"/>
        </w:rPr>
      </w:pPr>
    </w:p>
    <w:p w14:paraId="7E46D8F1">
      <w:pPr>
        <w:bidi w:val="0"/>
        <w:rPr>
          <w:lang w:eastAsia="zh-CN"/>
        </w:rPr>
      </w:pPr>
      <w:r>
        <w:rPr>
          <w:lang w:eastAsia="zh-CN"/>
        </w:rPr>
        <w:t xml:space="preserve">    // </w:t>
      </w:r>
      <w:r>
        <w:rPr>
          <w:rFonts w:hint="eastAsia"/>
          <w:lang w:eastAsia="zh-CN"/>
        </w:rPr>
        <w:t>二次</w:t>
      </w:r>
    </w:p>
    <w:p w14:paraId="7EFD98F9">
      <w:pPr>
        <w:bidi w:val="0"/>
        <w:rPr>
          <w:lang w:eastAsia="zh-CN"/>
        </w:rPr>
      </w:pPr>
      <w:r>
        <w:rPr>
          <w:lang w:eastAsia="zh-CN"/>
        </w:rPr>
        <w:t xml:space="preserve">    vector&lt;double&gt; coeff_quad = polynomialRegression(dataset, 2);</w:t>
      </w:r>
    </w:p>
    <w:p w14:paraId="61E2795F">
      <w:pPr>
        <w:bidi w:val="0"/>
        <w:rPr>
          <w:lang w:eastAsia="zh-CN"/>
        </w:rPr>
      </w:pPr>
      <w:r>
        <w:rPr>
          <w:lang w:eastAsia="zh-CN"/>
        </w:rPr>
        <w:t xml:space="preserve">    double mse_quad = calculateMSE(dataset, coeff_quad);</w:t>
      </w:r>
    </w:p>
    <w:p w14:paraId="48572786">
      <w:pPr>
        <w:bidi w:val="0"/>
        <w:rPr>
          <w:lang w:eastAsia="zh-CN"/>
        </w:rPr>
      </w:pPr>
      <w:r>
        <w:rPr>
          <w:lang w:eastAsia="zh-CN"/>
        </w:rPr>
        <w:t xml:space="preserve">    cout &lt;&lt; "</w:t>
      </w:r>
      <w:r>
        <w:rPr>
          <w:rFonts w:hint="eastAsia"/>
          <w:lang w:eastAsia="zh-CN"/>
        </w:rPr>
        <w:t>二次模型</w:t>
      </w:r>
      <w:r>
        <w:rPr>
          <w:lang w:eastAsia="zh-CN"/>
        </w:rPr>
        <w:t xml:space="preserve"> MSE: " &lt;&lt; mse_quad &lt;&lt; endl;</w:t>
      </w:r>
    </w:p>
    <w:p w14:paraId="52941CBD">
      <w:pPr>
        <w:bidi w:val="0"/>
        <w:rPr>
          <w:lang w:eastAsia="zh-CN"/>
        </w:rPr>
      </w:pPr>
      <w:r>
        <w:rPr>
          <w:lang w:eastAsia="zh-CN"/>
        </w:rPr>
        <w:t xml:space="preserve">    cout &lt;&lt; "</w:t>
      </w:r>
      <w:r>
        <w:rPr>
          <w:rFonts w:hint="eastAsia"/>
          <w:lang w:eastAsia="zh-CN"/>
        </w:rPr>
        <w:t>最佳拟合方程</w:t>
      </w:r>
      <w:r>
        <w:rPr>
          <w:lang w:eastAsia="zh-CN"/>
        </w:rPr>
        <w:t xml:space="preserve"> h(t) = " &lt;&lt; coeff_quad[2] &lt;&lt; "t^2 + " &lt;&lt; coeff_quad[1] &lt;&lt; "t + " &lt;&lt; coeff_quad[0] &lt;&lt; endl;</w:t>
      </w:r>
    </w:p>
    <w:p w14:paraId="171F6F6E">
      <w:pPr>
        <w:bidi w:val="0"/>
        <w:rPr>
          <w:lang w:eastAsia="zh-CN"/>
        </w:rPr>
      </w:pPr>
    </w:p>
    <w:p w14:paraId="2C02909A">
      <w:pPr>
        <w:bidi w:val="0"/>
        <w:rPr>
          <w:lang w:eastAsia="zh-CN"/>
        </w:rPr>
      </w:pPr>
      <w:r>
        <w:rPr>
          <w:lang w:eastAsia="zh-CN"/>
        </w:rPr>
        <w:t xml:space="preserve">    // --- </w:t>
      </w:r>
      <w:r>
        <w:rPr>
          <w:rFonts w:hint="eastAsia"/>
          <w:lang w:eastAsia="zh-CN"/>
        </w:rPr>
        <w:t>任务</w:t>
      </w:r>
      <w:r>
        <w:rPr>
          <w:lang w:eastAsia="zh-CN"/>
        </w:rPr>
        <w:t xml:space="preserve">3: </w:t>
      </w:r>
      <w:r>
        <w:rPr>
          <w:rFonts w:hint="eastAsia"/>
          <w:lang w:eastAsia="zh-CN"/>
        </w:rPr>
        <w:t>落地预测</w:t>
      </w:r>
      <w:r>
        <w:rPr>
          <w:lang w:eastAsia="zh-CN"/>
        </w:rPr>
        <w:t xml:space="preserve"> ---</w:t>
      </w:r>
    </w:p>
    <w:p w14:paraId="79721BEA">
      <w:pPr>
        <w:bidi w:val="0"/>
        <w:rPr>
          <w:lang w:eastAsia="zh-CN"/>
        </w:rPr>
      </w:pPr>
      <w:r>
        <w:rPr>
          <w:lang w:eastAsia="zh-CN"/>
        </w:rPr>
        <w:t xml:space="preserve">    double landingTime = solveLandingTime(coeff_quad, 14.0);</w:t>
      </w:r>
    </w:p>
    <w:p w14:paraId="29A5D426">
      <w:pPr>
        <w:bidi w:val="0"/>
        <w:rPr>
          <w:lang w:eastAsia="zh-CN"/>
        </w:rPr>
      </w:pPr>
      <w:r>
        <w:rPr>
          <w:lang w:eastAsia="zh-CN"/>
        </w:rPr>
        <w:t xml:space="preserve">    cout &lt;&lt; "</w:t>
      </w:r>
      <w:r>
        <w:rPr>
          <w:rFonts w:hint="eastAsia"/>
          <w:lang w:eastAsia="zh-CN"/>
        </w:rPr>
        <w:t>预测落地时间</w:t>
      </w:r>
      <w:r>
        <w:rPr>
          <w:lang w:eastAsia="zh-CN"/>
        </w:rPr>
        <w:t>: t = " &lt;&lt; landingTime &lt;&lt; " s" &lt;&lt; endl;</w:t>
      </w:r>
    </w:p>
    <w:p w14:paraId="59C87E42">
      <w:pPr>
        <w:bidi w:val="0"/>
        <w:rPr>
          <w:lang w:eastAsia="zh-CN"/>
        </w:rPr>
      </w:pPr>
    </w:p>
    <w:p w14:paraId="7BA09C9D">
      <w:pPr>
        <w:bidi w:val="0"/>
        <w:rPr>
          <w:lang w:eastAsia="zh-CN"/>
        </w:rPr>
      </w:pPr>
      <w:r>
        <w:rPr>
          <w:lang w:eastAsia="zh-CN"/>
        </w:rPr>
        <w:t xml:space="preserve">    // --- </w:t>
      </w:r>
      <w:r>
        <w:rPr>
          <w:rFonts w:hint="eastAsia"/>
          <w:lang w:eastAsia="zh-CN"/>
        </w:rPr>
        <w:t>任务</w:t>
      </w:r>
      <w:r>
        <w:rPr>
          <w:lang w:eastAsia="zh-CN"/>
        </w:rPr>
        <w:t xml:space="preserve">4: </w:t>
      </w:r>
      <w:r>
        <w:rPr>
          <w:rFonts w:hint="eastAsia"/>
          <w:lang w:eastAsia="zh-CN"/>
        </w:rPr>
        <w:t>推力方程</w:t>
      </w:r>
      <w:r>
        <w:rPr>
          <w:lang w:eastAsia="zh-CN"/>
        </w:rPr>
        <w:t xml:space="preserve"> ---</w:t>
      </w:r>
    </w:p>
    <w:p w14:paraId="5BA52FCA">
      <w:pPr>
        <w:bidi w:val="0"/>
        <w:rPr>
          <w:lang w:eastAsia="zh-CN"/>
        </w:rPr>
      </w:pPr>
      <w:r>
        <w:rPr>
          <w:lang w:eastAsia="zh-CN"/>
        </w:rPr>
        <w:t xml:space="preserve">    solveThrustEquation();</w:t>
      </w:r>
    </w:p>
    <w:p w14:paraId="6B2742DB">
      <w:pPr>
        <w:bidi w:val="0"/>
        <w:rPr>
          <w:lang w:eastAsia="zh-CN"/>
        </w:rPr>
      </w:pPr>
    </w:p>
    <w:p w14:paraId="5C3CA9AB">
      <w:pPr>
        <w:bidi w:val="0"/>
        <w:rPr>
          <w:lang w:eastAsia="zh-CN"/>
        </w:rPr>
      </w:pPr>
      <w:r>
        <w:rPr>
          <w:lang w:eastAsia="zh-CN"/>
        </w:rPr>
        <w:t xml:space="preserve">    return 0;</w:t>
      </w:r>
    </w:p>
    <w:p w14:paraId="52DEB42E">
      <w:pPr>
        <w:bidi w:val="0"/>
        <w:rPr>
          <w:lang w:eastAsia="zh-CN"/>
        </w:rPr>
      </w:pPr>
      <w:r>
        <w:rPr>
          <w:lang w:eastAsia="zh-CN"/>
        </w:rPr>
        <w:t>}</w:t>
      </w:r>
    </w:p>
    <w:p w14:paraId="5D3F6332">
      <w:pPr>
        <w:pStyle w:val="3"/>
        <w:numPr>
          <w:ilvl w:val="1"/>
          <w:numId w:val="3"/>
        </w:numPr>
        <w:spacing w:before="120"/>
      </w:pPr>
      <w:r>
        <w:t xml:space="preserve"> </w:t>
      </w:r>
      <w:bookmarkStart w:id="28" w:name="_Toc17106"/>
      <w:r>
        <w:rPr>
          <w:rFonts w:hint="eastAsia"/>
        </w:rPr>
        <w:t>其他说明</w:t>
      </w:r>
      <w:bookmarkEnd w:id="28"/>
    </w:p>
    <w:p w14:paraId="0E71D72F">
      <w:pPr>
        <w:ind w:firstLine="480"/>
        <w:rPr>
          <w:lang w:eastAsia="zh-CN"/>
        </w:rPr>
      </w:pPr>
      <w:r>
        <w:rPr>
          <w:rFonts w:hint="eastAsia"/>
          <w:lang w:eastAsia="zh-CN"/>
        </w:rPr>
        <w:t>本章完整实践了数值分析的核心流程。针对</w:t>
      </w:r>
      <w:r>
        <w:rPr>
          <w:lang w:eastAsia="zh-CN"/>
        </w:rPr>
        <w:t xml:space="preserve"> </w:t>
      </w:r>
      <m:oMath>
        <m:r>
          <m:rPr/>
          <w:rPr>
            <w:rFonts w:ascii="Cambria Math" w:hAnsi="Cambria Math"/>
            <w:lang w:eastAsia="zh-CN"/>
          </w:rPr>
          <m:t>t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m:rPr/>
          <w:rPr>
            <w:rFonts w:ascii="Cambria Math" w:hAnsi="Cambria Math"/>
            <w:lang w:eastAsia="zh-CN"/>
          </w:rPr>
          <m:t>6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m:rPr/>
          <w:rPr>
            <w:rFonts w:ascii="Cambria Math" w:hAnsi="Cambria Math"/>
            <w:lang w:eastAsia="zh-CN"/>
          </w:rPr>
          <m:t>7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m:rPr/>
          <w:rPr>
            <w:rFonts w:ascii="Cambria Math" w:hAnsi="Cambria Math"/>
            <w:lang w:eastAsia="zh-CN"/>
          </w:rPr>
          <m:t>8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的数据丢失，利用拉格朗日插值成功修复数据，且拟合出的运动轨迹符合物理规律。</w:t>
      </w:r>
    </w:p>
    <w:p w14:paraId="63CD65B4">
      <w:pPr>
        <w:ind w:left="0" w:leftChars="0" w:firstLine="0" w:firstLineChars="0"/>
        <w:rPr>
          <w:lang w:eastAsia="zh-CN"/>
        </w:rPr>
      </w:pPr>
    </w:p>
    <w:bookmarkEnd w:id="3"/>
    <w:p w14:paraId="067E5E20">
      <w:pPr>
        <w:pStyle w:val="2"/>
        <w:spacing w:after="240"/>
        <w:ind w:left="1" w:leftChars="0" w:firstLineChars="0"/>
      </w:pPr>
      <w:bookmarkStart w:id="29" w:name="_Toc18773"/>
      <w:r>
        <w:t>二维瞬态热传导数值模拟</w:t>
      </w:r>
      <w:bookmarkEnd w:id="29"/>
    </w:p>
    <w:p w14:paraId="4171A688">
      <w:pPr>
        <w:pStyle w:val="3"/>
        <w:numPr>
          <w:ilvl w:val="1"/>
          <w:numId w:val="3"/>
        </w:numPr>
        <w:spacing w:before="120"/>
      </w:pPr>
      <w:bookmarkStart w:id="30" w:name="_Toc12340"/>
      <w:r>
        <w:rPr>
          <w:rFonts w:hint="eastAsia"/>
        </w:rPr>
        <w:t>解题说明</w:t>
      </w:r>
      <w:bookmarkEnd w:id="30"/>
    </w:p>
    <w:p w14:paraId="7F30CB69">
      <w:pPr>
        <w:pStyle w:val="4"/>
        <w:spacing w:before="120"/>
      </w:pPr>
      <w:bookmarkStart w:id="31" w:name="_Toc217222232"/>
      <w:bookmarkStart w:id="32" w:name="_Toc11344"/>
      <w:bookmarkStart w:id="33" w:name="_Toc217225383"/>
      <w:bookmarkStart w:id="34" w:name="_Hlk217902781"/>
      <w:r>
        <w:t>控制方程与离散化</w:t>
      </w:r>
      <w:bookmarkEnd w:id="31"/>
      <w:bookmarkEnd w:id="32"/>
      <w:bookmarkEnd w:id="33"/>
    </w:p>
    <w:p w14:paraId="0DF872E2">
      <w:pPr>
        <w:ind w:firstLine="480"/>
        <w:rPr>
          <w:lang w:eastAsia="zh-CN"/>
        </w:rPr>
      </w:pPr>
      <w:r>
        <w:rPr>
          <w:rFonts w:hint="eastAsia"/>
          <w:lang w:eastAsia="zh-CN"/>
        </w:rPr>
        <w:t>对于瞬态热传导问题，控制方程为：</w:t>
      </w:r>
    </w:p>
    <w:p w14:paraId="0F5C05C5">
      <w:pPr>
        <w:ind w:firstLine="480"/>
      </w:pPr>
      <m:oMathPara>
        <m:oMathParaPr>
          <m:jc m:val="center"/>
        </m:oMathParaPr>
        <m:oMath>
          <m:r>
            <m:rPr/>
            <w:rPr>
              <w:rFonts w:ascii="Cambria Math" w:hAnsi="Cambria Math"/>
            </w:rPr>
            <m:t>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c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</w:rPr>
              </m:ctrlP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m:rPr/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m:rPr/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=∇⋅(</m:t>
          </m:r>
          <m:r>
            <m:rPr/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r>
            <m:rPr/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7A9D9934">
      <w:pPr>
        <w:pStyle w:val="4"/>
        <w:spacing w:before="120"/>
        <w:rPr>
          <w:lang w:eastAsia="zh-CN"/>
        </w:rPr>
      </w:pPr>
      <w:bookmarkStart w:id="35" w:name="_Toc217222233"/>
      <w:bookmarkStart w:id="36" w:name="_Toc217225384"/>
      <w:bookmarkStart w:id="37" w:name="_Toc1534"/>
      <w:r>
        <w:t>时间项离散</w:t>
      </w:r>
      <w:bookmarkEnd w:id="35"/>
      <w:bookmarkEnd w:id="36"/>
      <w:bookmarkEnd w:id="37"/>
    </w:p>
    <w:p w14:paraId="0B0B6112">
      <w:pPr>
        <w:ind w:firstLine="480"/>
      </w:pPr>
      <w:r>
        <w:rPr>
          <w:rFonts w:hint="eastAsia"/>
          <w:lang w:eastAsia="zh-CN"/>
        </w:rPr>
        <w:t>采用有限体积法</w:t>
      </w:r>
      <w:r>
        <w:rPr>
          <w:lang w:eastAsia="zh-CN"/>
        </w:rPr>
        <w:t xml:space="preserve"> (FVM) </w:t>
      </w:r>
      <w:r>
        <w:rPr>
          <w:rFonts w:hint="eastAsia"/>
          <w:lang w:eastAsia="zh-CN"/>
        </w:rPr>
        <w:t>对计算域进行离散，并使用隐式欧拉格式</w:t>
      </w:r>
      <w:r>
        <w:rPr>
          <w:lang w:eastAsia="zh-CN"/>
        </w:rPr>
        <w:t xml:space="preserve"> (Implicit Euler) </w:t>
      </w:r>
      <w:r>
        <w:rPr>
          <w:rFonts w:hint="eastAsia"/>
          <w:lang w:eastAsia="zh-CN"/>
        </w:rPr>
        <w:t>以保证计算的无条件稳定性。</w:t>
      </w:r>
      <w:r>
        <w:rPr>
          <w:rFonts w:hint="eastAsia"/>
        </w:rPr>
        <w:t>时间项的离散结果为：</w:t>
      </w:r>
    </w:p>
    <w:p w14:paraId="4E97A8B5">
      <w:pPr>
        <w:ind w:firstLine="480"/>
      </w:pPr>
      <m:oMathPara>
        <m:oMathParaPr>
          <m:jc m:val="center"/>
        </m:oMathParaPr>
        <m:oMath>
          <m:nary>
            <m:naryPr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V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P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​</m:t>
              </m:r>
              <m:ctrlPr>
                <w:rPr>
                  <w:rFonts w:ascii="Cambria Math" w:hAnsi="Cambria Math"/>
                </w:rPr>
              </m:ctrlP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∂(</m:t>
                  </m:r>
                  <m:r>
                    <m:rPr/>
                    <w:rPr>
                      <w:rFonts w:ascii="Cambria Math" w:hAnsi="Cambria Math"/>
                    </w:rPr>
                    <m:t>ρ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c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p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  <m:ctrlPr>
                    <w:rPr>
                      <w:rFonts w:ascii="Cambria Math" w:hAnsi="Cambria Math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m:rPr/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</w:rPr>
                  </m:ctrlPr>
                </m:den>
              </m:f>
              <m:ctrlPr>
                <w:rPr>
                  <w:rFonts w:ascii="Cambria Math" w:hAnsi="Cambria Math"/>
                </w:rPr>
              </m:ctrlPr>
            </m:e>
          </m:nary>
          <m:r>
            <m:rPr/>
            <w:rPr>
              <w:rFonts w:ascii="Cambria Math" w:hAnsi="Cambria Math"/>
            </w:rPr>
            <m:t>dV</m:t>
          </m:r>
          <m:r>
            <m:rPr>
              <m:sty m:val="p"/>
            </m:rPr>
            <w:rPr>
              <w:rFonts w:ascii="Cambria Math" w:hAnsi="Cambria Math"/>
            </w:rPr>
            <m:t>≈</m:t>
          </m:r>
          <m:r>
            <m:rPr/>
            <w:rPr>
              <w:rFonts w:ascii="Cambria Math" w:hAnsi="Cambria Math"/>
            </w:rPr>
            <m:t>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c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Δ</m:t>
          </m:r>
          <m:r>
            <m:rPr/>
            <w:rPr>
              <w:rFonts w:ascii="Cambria Math" w:hAnsi="Cambria Math"/>
            </w:rPr>
            <m:t>V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P</m:t>
                  </m:r>
                  <m:ctrlPr>
                    <w:rPr>
                      <w:rFonts w:ascii="Cambria Math" w:hAnsi="Cambria Math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−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P</m:t>
                  </m:r>
                  <m:ctrlPr>
                    <w:rPr>
                      <w:rFonts w:ascii="Cambria Math" w:hAnsi="Cambria Math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</w:rPr>
                  </m:ctrlPr>
                </m:sup>
              </m:sSubSup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m:rPr/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</w:rPr>
              </m:ctrlPr>
            </m:den>
          </m:f>
        </m:oMath>
      </m:oMathPara>
    </w:p>
    <w:p w14:paraId="6F20EEB4">
      <w:pPr>
        <w:pStyle w:val="4"/>
        <w:spacing w:before="120"/>
        <w:rPr>
          <w:lang w:eastAsia="zh-CN"/>
        </w:rPr>
      </w:pPr>
      <w:bookmarkStart w:id="38" w:name="_Toc217222234"/>
      <w:bookmarkStart w:id="39" w:name="_Toc11875"/>
      <w:bookmarkStart w:id="40" w:name="_Toc217225385"/>
      <w:r>
        <w:t>扩散项离散</w:t>
      </w:r>
      <w:bookmarkEnd w:id="38"/>
      <w:bookmarkEnd w:id="39"/>
      <w:bookmarkEnd w:id="40"/>
    </w:p>
    <w:p w14:paraId="5D725A16">
      <w:pPr>
        <w:ind w:firstLine="480"/>
        <w:rPr>
          <w:lang w:eastAsia="zh-CN"/>
        </w:rPr>
      </w:pPr>
      <w:r>
        <w:rPr>
          <w:rFonts w:hint="eastAsia"/>
          <w:lang w:eastAsia="zh-CN"/>
        </w:rPr>
        <w:t>根据高斯散度定理，将扩散项转化为面积分。以东面为例，通量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e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近似为：</w:t>
      </w:r>
    </w:p>
    <w:p w14:paraId="06F6F103">
      <w:pPr>
        <w:ind w:firstLine="48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F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e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k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e</m:t>
              </m:r>
              <m:ctrlPr>
                <w:rPr>
                  <w:rFonts w:ascii="Cambria Math" w:hAnsi="Cambria Math"/>
                </w:rPr>
              </m:ctrlP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A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e</m:t>
              </m:r>
              <m:ctrlPr>
                <w:rPr>
                  <w:rFonts w:ascii="Cambria Math" w:hAnsi="Cambria Math"/>
                </w:rPr>
              </m:ctrlP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m:rPr/>
                        <w:rPr>
                          <w:rFonts w:ascii="Cambria Math" w:hAnsi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m:rPr/>
                        <w:rPr>
                          <w:rFonts w:ascii="Cambria Math" w:hAnsi="Cambria Math"/>
                        </w:rPr>
                        <m:t>x</m:t>
                      </m:r>
                      <m:ctrlPr>
                        <w:rPr>
                          <w:rFonts w:ascii="Cambria Math" w:hAnsi="Cambria Math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</w:rPr>
                  </m:ctrlPr>
                </m:e>
              </m:d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e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≈</m:t>
          </m:r>
          <m:r>
            <m:rPr/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m:rPr/>
            <w:rPr>
              <w:rFonts w:ascii="Cambria Math" w:hAnsi="Cambria Math"/>
            </w:rPr>
            <m:t>y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E</m:t>
                  </m:r>
                  <m:ctrlPr>
                    <w:rPr>
                      <w:rFonts w:ascii="Cambria Math" w:hAnsi="Cambria Math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−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P</m:t>
                  </m:r>
                  <m:ctrlPr>
                    <w:rPr>
                      <w:rFonts w:ascii="Cambria Math" w:hAnsi="Cambria Math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sup>
              </m:sSubSup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PE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ascii="Cambria Math" w:hAnsi="Cambria Math"/>
                </w:rPr>
              </m:ctrlPr>
            </m:den>
          </m:f>
        </m:oMath>
      </m:oMathPara>
    </w:p>
    <w:p w14:paraId="4A88AC99">
      <w:pPr>
        <w:pStyle w:val="4"/>
        <w:spacing w:before="120"/>
      </w:pPr>
      <w:bookmarkStart w:id="41" w:name="_Toc217222235"/>
      <w:bookmarkStart w:id="42" w:name="_Toc30366"/>
      <w:bookmarkStart w:id="43" w:name="_Toc217225386"/>
      <w:r>
        <w:t>边界条件处理</w:t>
      </w:r>
      <w:bookmarkEnd w:id="41"/>
      <w:bookmarkEnd w:id="42"/>
      <w:bookmarkEnd w:id="43"/>
    </w:p>
    <w:p w14:paraId="78523F5F">
      <w:pPr>
        <w:ind w:firstLine="480"/>
        <w:rPr>
          <w:lang w:eastAsia="zh-CN"/>
        </w:rPr>
      </w:pPr>
      <w:r>
        <w:rPr>
          <w:rFonts w:hint="eastAsia"/>
          <w:lang w:eastAsia="zh-CN"/>
        </w:rPr>
        <w:t>本实验设置如下边界条件：</w:t>
      </w:r>
    </w:p>
    <w:p w14:paraId="06561EE5">
      <w:pPr>
        <w:ind w:firstLine="482"/>
        <w:rPr>
          <w:lang w:eastAsia="zh-CN"/>
        </w:rPr>
      </w:pPr>
      <w:r>
        <w:rPr>
          <w:rFonts w:hint="eastAsia"/>
          <w:b/>
          <w:bCs/>
          <w:lang w:eastAsia="zh-CN"/>
        </w:rPr>
        <w:t>左边界</w:t>
      </w:r>
      <w:r>
        <w:rPr>
          <w:b/>
          <w:bCs/>
          <w:lang w:eastAsia="zh-CN"/>
        </w:rPr>
        <w:t xml:space="preserve"> (</w:t>
      </w:r>
      <m:oMath>
        <m:r>
          <m:rPr/>
          <w:rPr>
            <w:rFonts w:ascii="Cambria Math" w:hAnsi="Cambria Math"/>
            <w:lang w:eastAsia="zh-CN"/>
          </w:rPr>
          <m:t>x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m:rPr/>
          <w:rPr>
            <w:rFonts w:ascii="Cambria Math" w:hAnsi="Cambria Math"/>
            <w:lang w:eastAsia="zh-CN"/>
          </w:rPr>
          <m:t>0</m:t>
        </m:r>
      </m:oMath>
      <w:r>
        <w:rPr>
          <w:b/>
          <w:bCs/>
          <w:lang w:eastAsia="zh-CN"/>
        </w:rPr>
        <w:t>)</w:t>
      </w:r>
      <w:r>
        <w:rPr>
          <w:rFonts w:hint="eastAsia"/>
          <w:lang w:eastAsia="zh-CN"/>
        </w:rPr>
        <w:t>：第一类边界条件，恒温</w:t>
      </w:r>
      <w:r>
        <w:rPr>
          <w:lang w:eastAsia="zh-CN"/>
        </w:rPr>
        <w:t xml:space="preserve"> </w:t>
      </w:r>
      <m:oMath>
        <m:r>
          <m:rPr/>
          <w:rPr>
            <w:rFonts w:ascii="Cambria Math" w:hAnsi="Cambria Math"/>
            <w:lang w:eastAsia="zh-CN"/>
          </w:rPr>
          <m:t>T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m:rPr/>
          <w:rPr>
            <w:rFonts w:ascii="Cambria Math" w:hAnsi="Cambria Math"/>
            <w:lang w:eastAsia="zh-CN"/>
          </w:rPr>
          <m:t>100</m:t>
        </m:r>
      </m:oMath>
      <w:r>
        <w:rPr>
          <w:rFonts w:hint="eastAsia"/>
          <w:lang w:eastAsia="zh-CN"/>
        </w:rPr>
        <w:t>。处理时直接使用边界温度计算通量。</w:t>
      </w:r>
    </w:p>
    <w:p w14:paraId="30EBE293">
      <w:pPr>
        <w:ind w:firstLine="482"/>
        <w:rPr>
          <w:lang w:eastAsia="zh-CN"/>
        </w:rPr>
      </w:pPr>
      <w:r>
        <w:rPr>
          <w:rFonts w:hint="eastAsia"/>
          <w:b/>
          <w:bCs/>
          <w:lang w:eastAsia="zh-CN"/>
        </w:rPr>
        <w:t>右边界</w:t>
      </w:r>
      <w:r>
        <w:rPr>
          <w:b/>
          <w:bCs/>
          <w:lang w:eastAsia="zh-CN"/>
        </w:rPr>
        <w:t xml:space="preserve"> (</w:t>
      </w:r>
      <m:oMath>
        <m:r>
          <m:rPr/>
          <w:rPr>
            <w:rFonts w:ascii="Cambria Math" w:hAnsi="Cambria Math"/>
            <w:lang w:eastAsia="zh-CN"/>
          </w:rPr>
          <m:t>x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m:rPr/>
          <w:rPr>
            <w:rFonts w:ascii="Cambria Math" w:hAnsi="Cambria Math"/>
            <w:lang w:eastAsia="zh-CN"/>
          </w:rPr>
          <m:t>1</m:t>
        </m:r>
      </m:oMath>
      <w:r>
        <w:rPr>
          <w:b/>
          <w:bCs/>
          <w:lang w:eastAsia="zh-CN"/>
        </w:rPr>
        <w:t>)</w:t>
      </w:r>
      <w:r>
        <w:rPr>
          <w:rFonts w:hint="eastAsia"/>
          <w:lang w:eastAsia="zh-CN"/>
        </w:rPr>
        <w:t>：第一类边界条件，恒温</w:t>
      </w:r>
      <w:r>
        <w:rPr>
          <w:lang w:eastAsia="zh-CN"/>
        </w:rPr>
        <w:t xml:space="preserve"> </w:t>
      </w:r>
      <m:oMath>
        <m:r>
          <m:rPr/>
          <w:rPr>
            <w:rFonts w:ascii="Cambria Math" w:hAnsi="Cambria Math"/>
            <w:lang w:eastAsia="zh-CN"/>
          </w:rPr>
          <m:t>T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m:rPr/>
          <w:rPr>
            <w:rFonts w:ascii="Cambria Math" w:hAnsi="Cambria Math"/>
            <w:lang w:eastAsia="zh-CN"/>
          </w:rPr>
          <m:t>0</m:t>
        </m:r>
      </m:oMath>
      <w:r>
        <w:rPr>
          <w:lang w:eastAsia="zh-CN"/>
        </w:rPr>
        <w:t>。</w:t>
      </w:r>
    </w:p>
    <w:p w14:paraId="646001C2">
      <w:pPr>
        <w:ind w:firstLine="482"/>
        <w:rPr>
          <w:lang w:eastAsia="zh-CN"/>
        </w:rPr>
      </w:pPr>
      <w:r>
        <w:rPr>
          <w:rFonts w:hint="eastAsia"/>
          <w:b/>
          <w:bCs/>
          <w:lang w:eastAsia="zh-CN"/>
        </w:rPr>
        <w:t>上下边界</w:t>
      </w:r>
      <w:r>
        <w:rPr>
          <w:b/>
          <w:bCs/>
          <w:lang w:eastAsia="zh-CN"/>
        </w:rPr>
        <w:t xml:space="preserve"> (</w:t>
      </w:r>
      <m:oMath>
        <m:r>
          <m:rPr/>
          <w:rPr>
            <w:rFonts w:ascii="Cambria Math" w:hAnsi="Cambria Math"/>
            <w:lang w:eastAsia="zh-CN"/>
          </w:rPr>
          <m:t>y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m:rPr/>
          <w:rPr>
            <w:rFonts w:ascii="Cambria Math" w:hAnsi="Cambria Math"/>
            <w:lang w:eastAsia="zh-CN"/>
          </w:rPr>
          <m:t>0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m:rPr/>
          <w:rPr>
            <w:rFonts w:ascii="Cambria Math" w:hAnsi="Cambria Math"/>
            <w:lang w:eastAsia="zh-CN"/>
          </w:rPr>
          <m:t>y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m:rPr/>
          <w:rPr>
            <w:rFonts w:ascii="Cambria Math" w:hAnsi="Cambria Math"/>
            <w:lang w:eastAsia="zh-CN"/>
          </w:rPr>
          <m:t>1</m:t>
        </m:r>
      </m:oMath>
      <w:r>
        <w:rPr>
          <w:b/>
          <w:bCs/>
          <w:lang w:eastAsia="zh-CN"/>
        </w:rPr>
        <w:t>)</w:t>
      </w:r>
      <w:r>
        <w:rPr>
          <w:rFonts w:hint="eastAsia"/>
          <w:lang w:eastAsia="zh-CN"/>
        </w:rPr>
        <w:t>：第二类边界条件，绝热</w:t>
      </w:r>
      <w:r>
        <w:rPr>
          <w:lang w:eastAsia="zh-CN"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∂</m:t>
            </m:r>
            <m:r>
              <m:rPr/>
              <w:rPr>
                <w:rFonts w:ascii="Cambria Math" w:hAnsi="Cambria Math"/>
                <w:lang w:eastAsia="zh-CN"/>
              </w:rPr>
              <m:t>T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∂</m:t>
            </m:r>
            <m:r>
              <m:rPr/>
              <w:rPr>
                <w:rFonts w:ascii="Cambria Math" w:hAnsi="Cambria Math"/>
                <w:lang w:eastAsia="zh-CN"/>
              </w:rPr>
              <m:t>n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m:rPr/>
          <w:rPr>
            <w:rFonts w:ascii="Cambria Math" w:hAnsi="Cambria Math"/>
            <w:lang w:eastAsia="zh-CN"/>
          </w:rPr>
          <m:t>0</m:t>
        </m:r>
      </m:oMath>
      <w:r>
        <w:rPr>
          <w:rFonts w:hint="eastAsia"/>
          <w:lang w:eastAsia="zh-CN"/>
        </w:rPr>
        <w:t>。</w:t>
      </w:r>
      <w:r>
        <w:rPr>
          <w:rFonts w:hint="eastAsia"/>
        </w:rPr>
        <w:t>处理方式为设通量</w:t>
      </w:r>
      <w:r>
        <w:t xml:space="preserve"> </w:t>
      </w:r>
      <m:oMath>
        <m:r>
          <m:rPr/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0</m:t>
        </m:r>
      </m:oMath>
      <w:r>
        <w:t>。</w:t>
      </w:r>
    </w:p>
    <w:p w14:paraId="52305FF1">
      <w:pPr>
        <w:pStyle w:val="4"/>
        <w:spacing w:before="120"/>
      </w:pPr>
      <w:bookmarkStart w:id="44" w:name="_Toc29855"/>
      <w:bookmarkStart w:id="45" w:name="_Toc217222236"/>
      <w:bookmarkStart w:id="46" w:name="_Toc217225387"/>
      <w:r>
        <w:t>求解算法与流程</w:t>
      </w:r>
      <w:bookmarkEnd w:id="44"/>
      <w:bookmarkEnd w:id="45"/>
      <w:bookmarkEnd w:id="46"/>
    </w:p>
    <w:p w14:paraId="24DD930B">
      <w:pPr>
        <w:ind w:firstLine="480"/>
        <w:rPr>
          <w:lang w:eastAsia="zh-CN"/>
        </w:rPr>
      </w:pPr>
      <w:r>
        <w:rPr>
          <w:rFonts w:hint="eastAsia"/>
          <w:lang w:eastAsia="zh-CN"/>
        </w:rPr>
        <w:t>将时间项、扩散项和边界条件整合，得到五对角线性方程组</w:t>
      </w:r>
      <w:r>
        <w:rPr>
          <w:lang w:eastAsia="zh-CN"/>
        </w:rPr>
        <w:t xml:space="preserve"> </w:t>
      </w:r>
      <m:oMath>
        <m:r>
          <m:rPr/>
          <w:rPr>
            <w:rFonts w:ascii="Cambria Math" w:hAnsi="Cambria Math"/>
            <w:lang w:eastAsia="zh-CN"/>
          </w:rPr>
          <m:t>Ax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m:rPr/>
          <w:rPr>
            <w:rFonts w:ascii="Cambria Math" w:hAnsi="Cambria Math"/>
            <w:lang w:eastAsia="zh-CN"/>
          </w:rPr>
          <m:t>b</m:t>
        </m:r>
      </m:oMath>
      <w:r>
        <w:rPr>
          <w:lang w:eastAsia="zh-CN"/>
        </w:rPr>
        <w:t>。</w:t>
      </w:r>
    </w:p>
    <w:p w14:paraId="635ED573">
      <w:pPr>
        <w:ind w:firstLine="48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a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</w:rPr>
              </m:ctrlP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/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a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E</m:t>
              </m:r>
              <m:ctrlPr>
                <w:rPr>
                  <w:rFonts w:ascii="Cambria Math" w:hAnsi="Cambria Math"/>
                </w:rPr>
              </m:ctrlP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/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E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a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W</m:t>
              </m:r>
              <m:ctrlPr>
                <w:rPr>
                  <w:rFonts w:ascii="Cambria Math" w:hAnsi="Cambria Math"/>
                </w:rPr>
              </m:ctrlP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/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W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a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</w:rPr>
              </m:ctrlP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/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a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S</m:t>
              </m:r>
              <m:ctrlPr>
                <w:rPr>
                  <w:rFonts w:ascii="Cambria Math" w:hAnsi="Cambria Math"/>
                </w:rPr>
              </m:ctrlP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/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S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/>
            <w:rPr>
              <w:rFonts w:ascii="Cambria Math" w:hAnsi="Cambria Math"/>
            </w:rPr>
            <m:t>b</m:t>
          </m:r>
        </m:oMath>
      </m:oMathPara>
    </w:p>
    <w:p w14:paraId="482F8F6B">
      <w:pPr>
        <w:ind w:firstLine="480"/>
        <w:rPr>
          <w:lang w:eastAsia="zh-CN"/>
        </w:rPr>
      </w:pPr>
      <w:r>
        <w:rPr>
          <w:rFonts w:hint="eastAsia"/>
          <w:lang w:eastAsia="zh-CN"/>
        </w:rPr>
        <w:t>程序采用</w:t>
      </w:r>
      <w:r>
        <w:rPr>
          <w:lang w:eastAsia="zh-CN"/>
        </w:rPr>
        <w:t xml:space="preserve"> SOR </w:t>
      </w:r>
      <w:r>
        <w:rPr>
          <w:rFonts w:hint="eastAsia"/>
          <w:lang w:eastAsia="zh-CN"/>
        </w:rPr>
        <w:t>(逐次超松弛迭代法)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进行求解，取松弛因子</w:t>
      </w:r>
      <w:r>
        <w:rPr>
          <w:lang w:eastAsia="zh-CN"/>
        </w:rPr>
        <w:t xml:space="preserve"> </w:t>
      </w:r>
      <m:oMath>
        <m:r>
          <m:rPr/>
          <w:rPr>
            <w:rFonts w:ascii="Cambria Math" w:hAnsi="Cambria Math"/>
            <w:lang w:eastAsia="zh-CN"/>
          </w:rPr>
          <m:t>ω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m:rPr/>
          <w:rPr>
            <w:rFonts w:ascii="Cambria Math" w:hAnsi="Cambria Math"/>
            <w:lang w:eastAsia="zh-CN"/>
          </w:rPr>
          <m:t>1.4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以加速收敛。关键物理参数设定如表</w:t>
      </w:r>
      <w:r>
        <w:rPr>
          <w:lang w:eastAsia="zh-CN"/>
        </w:rPr>
        <w:t xml:space="preserve"> 3.1 </w:t>
      </w:r>
      <w:r>
        <w:rPr>
          <w:rFonts w:hint="eastAsia"/>
          <w:lang w:eastAsia="zh-CN"/>
        </w:rPr>
        <w:t>所示。</w:t>
      </w:r>
    </w:p>
    <w:p w14:paraId="639DD243">
      <w:pPr>
        <w:ind w:firstLine="480"/>
        <w:rPr>
          <w:lang w:eastAsia="zh-CN"/>
        </w:rPr>
      </w:pPr>
    </w:p>
    <w:p w14:paraId="62E3F1E9">
      <w:pPr>
        <w:ind w:firstLine="0" w:firstLineChars="0"/>
        <w:jc w:val="center"/>
        <w:rPr>
          <w:sz w:val="21"/>
          <w:lang w:eastAsia="zh-CN"/>
        </w:rPr>
      </w:pPr>
      <w:bookmarkStart w:id="47" w:name="_Hlk217902858"/>
      <w:r>
        <w:rPr>
          <w:sz w:val="21"/>
          <w:lang w:eastAsia="zh-CN"/>
        </w:rPr>
        <w:t xml:space="preserve">表 </w:t>
      </w:r>
      <w:r>
        <w:rPr>
          <w:rFonts w:hint="eastAsia"/>
          <w:sz w:val="21"/>
          <w:lang w:val="en-US" w:eastAsia="zh-CN"/>
        </w:rPr>
        <w:t>2</w:t>
      </w:r>
      <w:r>
        <w:rPr>
          <w:sz w:val="21"/>
          <w:lang w:eastAsia="zh-CN"/>
        </w:rPr>
        <w:t>.1 实验参数设定</w:t>
      </w:r>
    </w:p>
    <w:tbl>
      <w:tblPr>
        <w:tblStyle w:val="157"/>
        <w:tblW w:w="9360" w:type="dxa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1699"/>
        <w:gridCol w:w="2981"/>
      </w:tblGrid>
      <w:tr w14:paraId="3A64885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tcBorders>
              <w:bottom w:val="single" w:color="auto" w:sz="6" w:space="0"/>
              <w:insideH w:val="single" w:sz="6" w:space="0"/>
              <w:tl2br w:val="nil"/>
              <w:tr2bl w:val="nil"/>
            </w:tcBorders>
            <w:shd w:val="clear" w:color="auto" w:fill="FFFFFF"/>
          </w:tcPr>
          <w:p w14:paraId="5DC45467">
            <w:pPr>
              <w:ind w:firstLine="0" w:firstLineChars="0"/>
              <w:jc w:val="center"/>
              <w:rPr>
                <w:rFonts w:ascii="Saturday Sans Regular" w:hAnsi="Saturday Sans Regular" w:eastAsia="Saturday Sans Regular" w:cs="Saturday Sans Regular"/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符号</w:t>
            </w:r>
          </w:p>
        </w:tc>
        <w:tc>
          <w:tcPr>
            <w:tcW w:w="2340" w:type="dxa"/>
            <w:tcBorders>
              <w:bottom w:val="single" w:color="auto" w:sz="6" w:space="0"/>
              <w:insideH w:val="single" w:sz="6" w:space="0"/>
              <w:tl2br w:val="nil"/>
              <w:tr2bl w:val="nil"/>
            </w:tcBorders>
            <w:shd w:val="clear" w:color="auto" w:fill="FFFFFF"/>
          </w:tcPr>
          <w:p w14:paraId="4FE6EEAD">
            <w:pPr>
              <w:ind w:firstLine="0" w:firstLineChars="0"/>
              <w:jc w:val="center"/>
              <w:rPr>
                <w:rFonts w:ascii="Saturday Sans Regular" w:hAnsi="Saturday Sans Regular" w:eastAsia="Saturday Sans Regular" w:cs="Saturday Sans Regular"/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含义</w:t>
            </w:r>
          </w:p>
        </w:tc>
        <w:tc>
          <w:tcPr>
            <w:tcW w:w="1699" w:type="dxa"/>
            <w:tcBorders>
              <w:bottom w:val="single" w:color="auto" w:sz="6" w:space="0"/>
              <w:insideH w:val="single" w:sz="6" w:space="0"/>
              <w:tl2br w:val="nil"/>
              <w:tr2bl w:val="nil"/>
            </w:tcBorders>
            <w:shd w:val="clear" w:color="auto" w:fill="FFFFFF"/>
          </w:tcPr>
          <w:p w14:paraId="695F34F8">
            <w:pPr>
              <w:ind w:firstLine="0" w:firstLineChars="0"/>
              <w:jc w:val="center"/>
              <w:rPr>
                <w:rFonts w:ascii="Saturday Sans Regular" w:hAnsi="Saturday Sans Regular" w:eastAsia="Saturday Sans Regular" w:cs="Saturday Sans Regular"/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设定值</w:t>
            </w:r>
          </w:p>
        </w:tc>
        <w:tc>
          <w:tcPr>
            <w:tcW w:w="2981" w:type="dxa"/>
            <w:tcBorders>
              <w:bottom w:val="single" w:color="auto" w:sz="6" w:space="0"/>
              <w:insideH w:val="single" w:sz="6" w:space="0"/>
              <w:tl2br w:val="nil"/>
              <w:tr2bl w:val="nil"/>
            </w:tcBorders>
            <w:shd w:val="clear" w:color="auto" w:fill="FFFFFF"/>
          </w:tcPr>
          <w:p w14:paraId="047FEAEF">
            <w:pPr>
              <w:ind w:firstLine="0" w:firstLineChars="0"/>
              <w:jc w:val="center"/>
              <w:rPr>
                <w:rFonts w:ascii="Saturday Sans Regular" w:hAnsi="Saturday Sans Regular" w:eastAsia="Saturday Sans Regular" w:cs="Saturday Sans Regular"/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说明</w:t>
            </w:r>
          </w:p>
        </w:tc>
      </w:tr>
      <w:tr w14:paraId="372BE4C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shd w:val="clear" w:color="auto" w:fill="FFFFFF"/>
          </w:tcPr>
          <w:p w14:paraId="3DCEA627">
            <w:pPr>
              <w:ind w:firstLine="0" w:firstLineChars="0"/>
              <w:jc w:val="center"/>
              <w:rPr>
                <w:sz w:val="21"/>
                <w:lang w:eastAsia="zh-CN"/>
              </w:rPr>
            </w:pPr>
            <m:oMathPara>
              <m:oMath>
                <m:r>
                  <m:rPr/>
                  <w:rPr>
                    <w:rFonts w:ascii="Cambria Math" w:hAnsi="Cambria Math"/>
                    <w:sz w:val="21"/>
                    <w:lang w:eastAsia="zh-CN"/>
                  </w:rPr>
                  <m:t>k</m:t>
                </m:r>
              </m:oMath>
            </m:oMathPara>
          </w:p>
        </w:tc>
        <w:tc>
          <w:tcPr>
            <w:tcW w:w="2340" w:type="dxa"/>
            <w:shd w:val="clear" w:color="auto" w:fill="FFFFFF"/>
          </w:tcPr>
          <w:p w14:paraId="3BC90361">
            <w:pPr>
              <w:ind w:firstLine="0" w:firstLineChars="0"/>
              <w:jc w:val="center"/>
              <w:rPr>
                <w:sz w:val="21"/>
                <w:lang w:eastAsia="zh-CN"/>
              </w:rPr>
            </w:pPr>
            <w:r>
              <w:rPr>
                <w:rFonts w:hint="eastAsia" w:ascii="宋体" w:hAnsi="宋体" w:cs="宋体"/>
                <w:sz w:val="21"/>
                <w:lang w:eastAsia="zh-CN"/>
              </w:rPr>
              <w:t>导热系数</w:t>
            </w:r>
          </w:p>
        </w:tc>
        <w:tc>
          <w:tcPr>
            <w:tcW w:w="1699" w:type="dxa"/>
            <w:shd w:val="clear" w:color="auto" w:fill="FFFFFF"/>
          </w:tcPr>
          <w:p w14:paraId="29937895">
            <w:pPr>
              <w:ind w:firstLine="0" w:firstLineChars="0"/>
              <w:jc w:val="center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1.0</w:t>
            </w:r>
          </w:p>
        </w:tc>
        <w:tc>
          <w:tcPr>
            <w:tcW w:w="2981" w:type="dxa"/>
            <w:shd w:val="clear" w:color="auto" w:fill="FFFFFF"/>
          </w:tcPr>
          <w:p w14:paraId="1985A587">
            <w:pPr>
              <w:ind w:firstLine="0" w:firstLineChars="0"/>
              <w:jc w:val="center"/>
              <w:rPr>
                <w:sz w:val="21"/>
                <w:lang w:eastAsia="zh-CN"/>
              </w:rPr>
            </w:pPr>
            <w:r>
              <w:rPr>
                <w:rFonts w:hint="eastAsia" w:ascii="宋体" w:hAnsi="宋体" w:cs="宋体"/>
                <w:sz w:val="21"/>
                <w:lang w:eastAsia="zh-CN"/>
              </w:rPr>
              <w:t>控制热量传递的快慢</w:t>
            </w:r>
          </w:p>
        </w:tc>
      </w:tr>
      <w:tr w14:paraId="267BDA9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shd w:val="clear" w:color="auto" w:fill="FFFFFF"/>
          </w:tcPr>
          <w:p w14:paraId="29F3F9F0">
            <w:pPr>
              <w:ind w:firstLine="0" w:firstLineChars="0"/>
              <w:jc w:val="center"/>
              <w:rPr>
                <w:sz w:val="21"/>
                <w:lang w:eastAsia="zh-CN"/>
              </w:rPr>
            </w:pPr>
            <m:oMathPara>
              <m:oMath>
                <m:r>
                  <m:rPr/>
                  <w:rPr>
                    <w:rFonts w:ascii="Cambria Math" w:hAnsi="Cambria Math"/>
                    <w:sz w:val="21"/>
                    <w:lang w:eastAsia="zh-CN"/>
                  </w:rPr>
                  <m:t>v</m:t>
                </m:r>
              </m:oMath>
            </m:oMathPara>
          </w:p>
        </w:tc>
        <w:tc>
          <w:tcPr>
            <w:tcW w:w="2340" w:type="dxa"/>
            <w:shd w:val="clear" w:color="auto" w:fill="FFFFFF"/>
          </w:tcPr>
          <w:p w14:paraId="0FC831A6">
            <w:pPr>
              <w:ind w:firstLine="0" w:firstLineChars="0"/>
              <w:jc w:val="center"/>
              <w:rPr>
                <w:sz w:val="21"/>
                <w:lang w:eastAsia="zh-CN"/>
              </w:rPr>
            </w:pPr>
            <w:r>
              <w:rPr>
                <w:rFonts w:hint="eastAsia" w:ascii="宋体" w:hAnsi="宋体" w:cs="宋体"/>
                <w:sz w:val="21"/>
                <w:lang w:eastAsia="zh-CN"/>
              </w:rPr>
              <w:t>计算域网格</w:t>
            </w:r>
          </w:p>
        </w:tc>
        <w:tc>
          <w:tcPr>
            <w:tcW w:w="1699" w:type="dxa"/>
            <w:shd w:val="clear" w:color="auto" w:fill="FFFFFF"/>
          </w:tcPr>
          <w:p w14:paraId="0E256F65">
            <w:pPr>
              <w:ind w:firstLine="0" w:firstLineChars="0"/>
              <w:jc w:val="center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50 * 50</w:t>
            </w:r>
          </w:p>
        </w:tc>
        <w:tc>
          <w:tcPr>
            <w:tcW w:w="2981" w:type="dxa"/>
            <w:shd w:val="clear" w:color="auto" w:fill="FFFFFF"/>
          </w:tcPr>
          <w:p w14:paraId="4D2F311C">
            <w:pPr>
              <w:ind w:firstLine="0" w:firstLineChars="0"/>
              <w:jc w:val="center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dx=dy=0.02</w:t>
            </w:r>
          </w:p>
        </w:tc>
      </w:tr>
      <w:tr w14:paraId="015C6FF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shd w:val="clear" w:color="auto" w:fill="FFFFFF"/>
          </w:tcPr>
          <w:p w14:paraId="787D770B">
            <w:pPr>
              <w:ind w:firstLine="0" w:firstLineChars="0"/>
              <w:jc w:val="center"/>
              <w:rPr>
                <w:sz w:val="21"/>
                <w:lang w:eastAsia="zh-CN"/>
              </w:rPr>
            </w:pPr>
            <m:oMathPara>
              <m:oMath>
                <m:r>
                  <m:rPr/>
                  <w:rPr>
                    <w:rFonts w:ascii="Cambria Math" w:hAnsi="Cambria Math"/>
                    <w:sz w:val="21"/>
                    <w:lang w:eastAsia="zh-CN"/>
                  </w:rPr>
                  <m:t>t</m:t>
                </m:r>
              </m:oMath>
            </m:oMathPara>
          </w:p>
        </w:tc>
        <w:tc>
          <w:tcPr>
            <w:tcW w:w="2340" w:type="dxa"/>
            <w:shd w:val="clear" w:color="auto" w:fill="FFFFFF"/>
          </w:tcPr>
          <w:p w14:paraId="004CD6F0">
            <w:pPr>
              <w:ind w:firstLine="0" w:firstLineChars="0"/>
              <w:jc w:val="center"/>
              <w:rPr>
                <w:sz w:val="21"/>
                <w:lang w:eastAsia="zh-CN"/>
              </w:rPr>
            </w:pPr>
            <w:r>
              <w:rPr>
                <w:rFonts w:hint="eastAsia" w:ascii="宋体" w:hAnsi="宋体" w:cs="宋体"/>
                <w:sz w:val="21"/>
                <w:lang w:eastAsia="zh-CN"/>
              </w:rPr>
              <w:t>时间步长</w:t>
            </w:r>
          </w:p>
        </w:tc>
        <w:tc>
          <w:tcPr>
            <w:tcW w:w="1699" w:type="dxa"/>
            <w:shd w:val="clear" w:color="auto" w:fill="FFFFFF"/>
          </w:tcPr>
          <w:p w14:paraId="1EDE6512">
            <w:pPr>
              <w:ind w:firstLine="0" w:firstLineChars="0"/>
              <w:jc w:val="center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0.001 s</w:t>
            </w:r>
          </w:p>
        </w:tc>
        <w:tc>
          <w:tcPr>
            <w:tcW w:w="2981" w:type="dxa"/>
            <w:shd w:val="clear" w:color="auto" w:fill="FFFFFF"/>
          </w:tcPr>
          <w:p w14:paraId="54D819A3">
            <w:pPr>
              <w:ind w:firstLine="0" w:firstLineChars="0"/>
              <w:jc w:val="center"/>
              <w:rPr>
                <w:sz w:val="21"/>
                <w:lang w:eastAsia="zh-CN"/>
              </w:rPr>
            </w:pPr>
            <w:r>
              <w:rPr>
                <w:rFonts w:hint="eastAsia" w:ascii="宋体" w:hAnsi="宋体" w:cs="宋体"/>
                <w:sz w:val="21"/>
                <w:lang w:eastAsia="zh-CN"/>
              </w:rPr>
              <w:t>较小的时间步长保证时间精度</w:t>
            </w:r>
          </w:p>
        </w:tc>
      </w:tr>
      <w:tr w14:paraId="3552448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shd w:val="clear" w:color="auto" w:fill="FFFFFF"/>
          </w:tcPr>
          <w:p w14:paraId="5240F45B">
            <w:pPr>
              <w:ind w:firstLine="0" w:firstLineChars="0"/>
              <w:jc w:val="center"/>
              <w:rPr>
                <w:sz w:val="21"/>
                <w:lang w:eastAsia="zh-C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lang w:eastAsia="zh-CN"/>
                  </w:rPr>
                  <m:t>ρ</m:t>
                </m:r>
              </m:oMath>
            </m:oMathPara>
          </w:p>
        </w:tc>
        <w:tc>
          <w:tcPr>
            <w:tcW w:w="2340" w:type="dxa"/>
            <w:shd w:val="clear" w:color="auto" w:fill="FFFFFF"/>
          </w:tcPr>
          <w:p w14:paraId="20EB30C9">
            <w:pPr>
              <w:ind w:firstLine="0" w:firstLineChars="0"/>
              <w:jc w:val="center"/>
              <w:rPr>
                <w:sz w:val="21"/>
                <w:lang w:eastAsia="zh-CN"/>
              </w:rPr>
            </w:pPr>
            <w:r>
              <w:rPr>
                <w:rFonts w:hint="eastAsia" w:ascii="宋体" w:hAnsi="宋体" w:cs="宋体"/>
                <w:sz w:val="21"/>
                <w:lang w:eastAsia="zh-CN"/>
              </w:rPr>
              <w:t>密度</w:t>
            </w:r>
          </w:p>
        </w:tc>
        <w:tc>
          <w:tcPr>
            <w:tcW w:w="1699" w:type="dxa"/>
            <w:shd w:val="clear" w:color="auto" w:fill="FFFFFF"/>
          </w:tcPr>
          <w:p w14:paraId="79BB5945">
            <w:pPr>
              <w:ind w:firstLine="0" w:firstLineChars="0"/>
              <w:jc w:val="center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1.0</w:t>
            </w:r>
          </w:p>
        </w:tc>
        <w:tc>
          <w:tcPr>
            <w:tcW w:w="2981" w:type="dxa"/>
            <w:shd w:val="clear" w:color="auto" w:fill="FFFFFF"/>
          </w:tcPr>
          <w:p w14:paraId="235CAC7F">
            <w:pPr>
              <w:ind w:firstLine="0" w:firstLineChars="0"/>
              <w:jc w:val="center"/>
              <w:rPr>
                <w:sz w:val="21"/>
                <w:lang w:eastAsia="zh-CN"/>
              </w:rPr>
            </w:pPr>
            <w:r>
              <w:rPr>
                <w:rFonts w:hint="eastAsia" w:ascii="宋体" w:hAnsi="宋体" w:cs="宋体"/>
                <w:sz w:val="21"/>
                <w:lang w:eastAsia="zh-CN"/>
              </w:rPr>
              <w:t>设为单位值</w:t>
            </w:r>
          </w:p>
        </w:tc>
      </w:tr>
      <w:tr w14:paraId="69BBB14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shd w:val="clear" w:color="auto" w:fill="FFFFFF"/>
          </w:tcPr>
          <w:p w14:paraId="301ABD77">
            <w:pPr>
              <w:ind w:firstLine="0" w:firstLineChars="0"/>
              <w:jc w:val="center"/>
              <w:rPr>
                <w:sz w:val="21"/>
                <w:lang w:eastAsia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1"/>
                        <w:lang w:eastAsia="zh-CN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1"/>
                        <w:lang w:eastAsia="zh-CN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  <w:sz w:val="21"/>
                        <w:lang w:eastAsia="zh-CN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1"/>
                        <w:lang w:eastAsia="zh-CN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sz w:val="21"/>
                        <w:lang w:eastAsia="zh-CN"/>
                      </w:rPr>
                    </m:ctrlPr>
                  </m:sub>
                </m:sSub>
              </m:oMath>
            </m:oMathPara>
          </w:p>
        </w:tc>
        <w:tc>
          <w:tcPr>
            <w:tcW w:w="2340" w:type="dxa"/>
            <w:shd w:val="clear" w:color="auto" w:fill="FFFFFF"/>
          </w:tcPr>
          <w:p w14:paraId="0CE34557">
            <w:pPr>
              <w:ind w:firstLine="0" w:firstLineChars="0"/>
              <w:jc w:val="center"/>
              <w:rPr>
                <w:sz w:val="21"/>
                <w:lang w:eastAsia="zh-CN"/>
              </w:rPr>
            </w:pPr>
            <w:r>
              <w:rPr>
                <w:rFonts w:hint="eastAsia" w:ascii="宋体" w:hAnsi="宋体" w:cs="宋体"/>
                <w:sz w:val="21"/>
                <w:lang w:eastAsia="zh-CN"/>
              </w:rPr>
              <w:t>比热容</w:t>
            </w:r>
          </w:p>
        </w:tc>
        <w:tc>
          <w:tcPr>
            <w:tcW w:w="1699" w:type="dxa"/>
            <w:shd w:val="clear" w:color="auto" w:fill="FFFFFF"/>
          </w:tcPr>
          <w:p w14:paraId="05E7DC8C">
            <w:pPr>
              <w:ind w:firstLine="0" w:firstLineChars="0"/>
              <w:jc w:val="center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1.0</w:t>
            </w:r>
          </w:p>
        </w:tc>
        <w:tc>
          <w:tcPr>
            <w:tcW w:w="2981" w:type="dxa"/>
            <w:shd w:val="clear" w:color="auto" w:fill="FFFFFF"/>
          </w:tcPr>
          <w:p w14:paraId="2B049458">
            <w:pPr>
              <w:ind w:firstLine="0" w:firstLineChars="0"/>
              <w:jc w:val="center"/>
              <w:rPr>
                <w:sz w:val="21"/>
                <w:lang w:eastAsia="zh-CN"/>
              </w:rPr>
            </w:pPr>
            <w:r>
              <w:rPr>
                <w:rFonts w:hint="eastAsia" w:ascii="宋体" w:hAnsi="宋体" w:cs="宋体"/>
                <w:sz w:val="21"/>
                <w:lang w:eastAsia="zh-CN"/>
              </w:rPr>
              <w:t>设为单位值</w:t>
            </w:r>
          </w:p>
        </w:tc>
      </w:tr>
      <w:bookmarkEnd w:id="47"/>
    </w:tbl>
    <w:p w14:paraId="1FC1BF7E">
      <w:pPr>
        <w:pStyle w:val="4"/>
        <w:spacing w:before="120"/>
      </w:pPr>
      <w:bookmarkStart w:id="48" w:name="_Toc217222237"/>
      <w:bookmarkStart w:id="49" w:name="_Toc26038"/>
      <w:bookmarkStart w:id="50" w:name="_Toc217225388"/>
      <w:r>
        <w:t>结果分析</w:t>
      </w:r>
      <w:bookmarkEnd w:id="48"/>
      <w:bookmarkEnd w:id="49"/>
      <w:bookmarkEnd w:id="50"/>
    </w:p>
    <w:p w14:paraId="66DC06A2">
      <w:pPr>
        <w:ind w:firstLine="480"/>
        <w:rPr>
          <w:lang w:eastAsia="zh-CN"/>
        </w:rPr>
      </w:pPr>
      <w:r>
        <w:rPr>
          <w:rFonts w:hint="eastAsia"/>
          <w:lang w:eastAsia="zh-CN"/>
        </w:rPr>
        <w:t>在</w:t>
      </w:r>
      <w:r>
        <w:rPr>
          <w:lang w:eastAsia="zh-CN"/>
        </w:rPr>
        <w:t xml:space="preserve"> </w:t>
      </w:r>
      <m:oMath>
        <m:r>
          <m:rPr/>
          <w:rPr>
            <w:rFonts w:ascii="Cambria Math" w:hAnsi="Cambria Math"/>
            <w:lang w:eastAsia="zh-CN"/>
          </w:rPr>
          <m:t>T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m:rPr/>
          <w:rPr>
            <w:rFonts w:ascii="Cambria Math" w:hAnsi="Cambria Math"/>
            <w:lang w:eastAsia="zh-CN"/>
          </w:rPr>
          <m:t>100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的左边界驱动下，热量逐渐向右扩散。由于采用了隐式格式，模拟过程非常稳定，没有出现显式格式中常见的数值发散现象。随着时间推移，温度场最终趋向于从</w:t>
      </w:r>
      <w:r>
        <w:rPr>
          <w:lang w:eastAsia="zh-CN"/>
        </w:rPr>
        <w:t xml:space="preserve"> 100 </w:t>
      </w:r>
      <w:r>
        <w:rPr>
          <w:rFonts w:hint="eastAsia"/>
          <w:lang w:eastAsia="zh-CN"/>
        </w:rPr>
        <w:t>到</w:t>
      </w:r>
      <w:r>
        <w:rPr>
          <w:lang w:eastAsia="zh-CN"/>
        </w:rPr>
        <w:t xml:space="preserve"> 0 </w:t>
      </w:r>
      <w:r>
        <w:rPr>
          <w:rFonts w:hint="eastAsia"/>
          <w:lang w:eastAsia="zh-CN"/>
        </w:rPr>
        <w:t>的线性分布。</w:t>
      </w:r>
    </w:p>
    <w:p w14:paraId="21F76818">
      <w:pPr>
        <w:pStyle w:val="4"/>
        <w:spacing w:before="120"/>
        <w:rPr>
          <w:lang w:eastAsia="zh-CN"/>
        </w:rPr>
      </w:pPr>
      <w:bookmarkStart w:id="51" w:name="_Toc217225389"/>
      <w:bookmarkStart w:id="52" w:name="_Toc217222238"/>
      <w:bookmarkStart w:id="53" w:name="_Toc17299"/>
      <w:r>
        <w:t>隐式格式的稳定性分析</w:t>
      </w:r>
      <w:bookmarkEnd w:id="51"/>
      <w:bookmarkEnd w:id="52"/>
      <w:bookmarkEnd w:id="53"/>
    </w:p>
    <w:p w14:paraId="2B612222">
      <w:pPr>
        <w:ind w:firstLine="480"/>
        <w:rPr>
          <w:lang w:eastAsia="zh-CN"/>
        </w:rPr>
      </w:pPr>
      <w:r>
        <w:rPr>
          <w:rFonts w:hint="eastAsia"/>
          <w:lang w:eastAsia="zh-CN"/>
        </w:rPr>
        <w:t>数值实验显示，即使时间步长</w:t>
      </w:r>
      <w:r>
        <w:rPr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m:rPr/>
          <w:rPr>
            <w:rFonts w:ascii="Cambria Math" w:hAnsi="Cambria Math"/>
            <w:lang w:eastAsia="zh-CN"/>
          </w:rPr>
          <m:t>t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取值较大，计算过程依然保持稳定，未出现震荡。这在理论上可由</w:t>
      </w:r>
      <w:r>
        <w:rPr>
          <w:lang w:eastAsia="zh-CN"/>
        </w:rPr>
        <w:t xml:space="preserve"> Von Neumann </w:t>
      </w:r>
      <w:r>
        <w:rPr>
          <w:rFonts w:hint="eastAsia"/>
          <w:lang w:eastAsia="zh-CN"/>
        </w:rPr>
        <w:t>稳定性分析解释：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对于隐式欧拉格式，其误差放大因子</w:t>
      </w:r>
      <w:r>
        <w:rPr>
          <w:lang w:eastAsia="zh-CN"/>
        </w:rPr>
        <w:t xml:space="preserve"> </w:t>
      </w:r>
      <m:oMath>
        <m:r>
          <m:rPr/>
          <w:rPr>
            <w:rFonts w:ascii="Cambria Math" w:hAnsi="Cambria Math"/>
            <w:lang w:eastAsia="zh-CN"/>
          </w:rPr>
          <m:t>G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满足：</w:t>
      </w:r>
    </w:p>
    <w:p w14:paraId="48673BC8">
      <w:pPr>
        <w:ind w:firstLine="480"/>
      </w:pPr>
      <m:oMathPara>
        <m:oMathParaPr>
          <m:jc m:val="center"/>
        </m:oMathParaPr>
        <m:oMath>
          <m:r>
            <m:rPr/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m:rPr/>
                <w:rPr>
                  <w:rFonts w:ascii="Cambria Math" w:hAnsi="Cambria Math"/>
                </w:rPr>
                <m:t>2Fo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m:rPr/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−cos(</m:t>
              </m:r>
              <m:r>
                <m:rPr/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m:rPr/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))</m:t>
              </m:r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≤</m:t>
          </m:r>
          <m:r>
            <m:rPr/>
            <w:rPr>
              <w:rFonts w:ascii="Cambria Math" w:hAnsi="Cambria Math"/>
            </w:rPr>
            <m:t>1</m:t>
          </m:r>
        </m:oMath>
      </m:oMathPara>
    </w:p>
    <w:p w14:paraId="3B6D41CC">
      <w:pPr>
        <w:ind w:firstLine="480"/>
        <w:rPr>
          <w:lang w:eastAsia="zh-CN"/>
        </w:rPr>
      </w:pPr>
      <w:r>
        <w:rPr>
          <w:rFonts w:hint="eastAsia"/>
          <w:lang w:eastAsia="zh-CN"/>
        </w:rPr>
        <w:t>由于分母恒大于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1，无论</w:t>
      </w:r>
      <w:r>
        <w:rPr>
          <w:lang w:eastAsia="zh-CN"/>
        </w:rPr>
        <w:t xml:space="preserve"> Fourier </w:t>
      </w:r>
      <w:r>
        <w:rPr>
          <w:rFonts w:hint="eastAsia"/>
          <w:lang w:eastAsia="zh-CN"/>
        </w:rPr>
        <w:t>数</w:t>
      </w:r>
      <w:r>
        <w:rPr>
          <w:lang w:eastAsia="zh-CN"/>
        </w:rPr>
        <w:t xml:space="preserve"> </w:t>
      </w:r>
      <m:oMath>
        <m:r>
          <m:rPr/>
          <w:rPr>
            <w:rFonts w:ascii="Cambria Math" w:hAnsi="Cambria Math"/>
            <w:lang w:eastAsia="zh-CN"/>
          </w:rPr>
          <m:t>Fo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  <w:lang w:eastAsia="zh-CN"/>
              </w:rPr>
              <m:t>α</m:t>
            </m:r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m:rPr/>
              <w:rPr>
                <w:rFonts w:ascii="Cambria Math" w:hAnsi="Cambria Math"/>
                <w:lang w:eastAsia="zh-CN"/>
              </w:rPr>
              <m:t>t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lang w:eastAsia="zh-CN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/>
                    <w:lang w:eastAsia="zh-CN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如何变化，误差都不会随时间步数累积放大。这验证了隐式格式的无条件稳定性，使其非常适合求解长时间跨度的瞬态问题。</w:t>
      </w:r>
    </w:p>
    <w:p w14:paraId="6981F64A">
      <w:pPr>
        <w:pStyle w:val="4"/>
        <w:spacing w:before="120"/>
        <w:rPr>
          <w:lang w:eastAsia="zh-CN"/>
        </w:rPr>
      </w:pPr>
      <w:bookmarkStart w:id="54" w:name="_Toc32581"/>
      <w:bookmarkStart w:id="55" w:name="_Toc217225390"/>
      <w:bookmarkStart w:id="56" w:name="_Toc217222239"/>
      <w:r>
        <w:rPr>
          <w:lang w:eastAsia="zh-CN"/>
        </w:rPr>
        <w:t>物理场演化与稳态解验证</w:t>
      </w:r>
      <w:bookmarkEnd w:id="54"/>
      <w:bookmarkEnd w:id="55"/>
      <w:bookmarkEnd w:id="56"/>
    </w:p>
    <w:p w14:paraId="39D26427">
      <w:pPr>
        <w:ind w:firstLine="482"/>
        <w:rPr>
          <w:lang w:eastAsia="zh-CN"/>
        </w:rPr>
      </w:pPr>
      <w:r>
        <w:rPr>
          <w:rFonts w:hint="eastAsia"/>
          <w:b/>
          <w:bCs/>
          <w:lang w:eastAsia="zh-CN"/>
        </w:rPr>
        <w:t>瞬态过程</w:t>
      </w:r>
      <w:r>
        <w:rPr>
          <w:rFonts w:hint="eastAsia"/>
          <w:lang w:eastAsia="zh-CN"/>
        </w:rPr>
        <w:t>：初始时刻全场温度为0，随着时间推移，热量从左侧高温边界</w:t>
      </w:r>
      <w:r>
        <w:rPr>
          <w:lang w:eastAsia="zh-CN"/>
        </w:rPr>
        <w:t xml:space="preserve"> (</w:t>
      </w:r>
      <m:oMath>
        <m:r>
          <m:rPr/>
          <w:rPr>
            <w:rFonts w:ascii="Cambria Math" w:hAnsi="Cambria Math"/>
            <w:lang w:eastAsia="zh-CN"/>
          </w:rPr>
          <m:t>T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m:rPr/>
          <w:rPr>
            <w:rFonts w:ascii="Cambria Math" w:hAnsi="Cambria Math"/>
            <w:lang w:eastAsia="zh-CN"/>
          </w:rPr>
          <m:t>100</m:t>
        </m:r>
      </m:oMath>
      <w:r>
        <w:rPr>
          <w:lang w:eastAsia="zh-CN"/>
        </w:rPr>
        <w:t xml:space="preserve">) </w:t>
      </w:r>
      <w:r>
        <w:rPr>
          <w:rFonts w:hint="eastAsia"/>
          <w:lang w:eastAsia="zh-CN"/>
        </w:rPr>
        <w:t>逐渐向右侧扩散。等温线呈现出垂直于热流方向的平直分布，表明热流主要沿</w:t>
      </w:r>
      <w:r>
        <w:rPr>
          <w:lang w:eastAsia="zh-CN"/>
        </w:rPr>
        <w:t xml:space="preserve"> x </w:t>
      </w:r>
      <w:r>
        <w:rPr>
          <w:rFonts w:hint="eastAsia"/>
          <w:lang w:eastAsia="zh-CN"/>
        </w:rPr>
        <w:t>方向传递。</w:t>
      </w:r>
    </w:p>
    <w:p w14:paraId="59267F03">
      <w:pPr>
        <w:ind w:firstLine="482"/>
        <w:rPr>
          <w:lang w:eastAsia="zh-CN"/>
        </w:rPr>
      </w:pPr>
      <w:r>
        <w:rPr>
          <w:rFonts w:hint="eastAsia"/>
          <w:b/>
          <w:bCs/>
          <w:lang w:eastAsia="zh-CN"/>
        </w:rPr>
        <w:t>稳态结果</w:t>
      </w:r>
      <w:r>
        <w:rPr>
          <w:rFonts w:hint="eastAsia"/>
          <w:lang w:eastAsia="zh-CN"/>
        </w:rPr>
        <w:t>：当时间</w:t>
      </w:r>
      <w:r>
        <w:rPr>
          <w:lang w:eastAsia="zh-CN"/>
        </w:rPr>
        <w:t xml:space="preserve"> </w:t>
      </w:r>
      <m:oMath>
        <m:r>
          <m:rPr/>
          <w:rPr>
            <w:rFonts w:ascii="Cambria Math" w:hAnsi="Cambria Math"/>
            <w:lang w:eastAsia="zh-CN"/>
          </w:rPr>
          <m:t>t</m:t>
        </m:r>
        <m:r>
          <m:rPr>
            <m:sty m:val="p"/>
          </m:rPr>
          <w:rPr>
            <w:rFonts w:ascii="Cambria Math" w:hAnsi="Cambria Math"/>
            <w:lang w:eastAsia="zh-CN"/>
          </w:rPr>
          <m:t>→∞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时，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∂</m:t>
            </m:r>
            <m:r>
              <m:rPr/>
              <w:rPr>
                <w:rFonts w:ascii="Cambria Math" w:hAnsi="Cambria Math"/>
                <w:lang w:eastAsia="zh-CN"/>
              </w:rPr>
              <m:t>T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∂</m:t>
            </m:r>
            <m:r>
              <m:rPr/>
              <w:rPr>
                <w:rFonts w:ascii="Cambria Math" w:hAnsi="Cambria Math"/>
                <w:lang w:eastAsia="zh-CN"/>
              </w:rPr>
              <m:t>t</m:t>
            </m:r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ascii="Cambria Math" w:hAnsi="Cambria Math"/>
            <w:lang w:eastAsia="zh-CN"/>
          </w:rPr>
          <m:t>≈</m:t>
        </m:r>
        <m:r>
          <m:rPr/>
          <w:rPr>
            <w:rFonts w:ascii="Cambria Math" w:hAnsi="Cambria Math"/>
            <w:lang w:eastAsia="zh-CN"/>
          </w:rPr>
          <m:t>0</m:t>
        </m:r>
      </m:oMath>
      <w:r>
        <w:rPr>
          <w:rFonts w:hint="eastAsia"/>
          <w:lang w:eastAsia="zh-CN"/>
        </w:rPr>
        <w:t>，方程退化为拉普拉斯方程</w:t>
      </w:r>
      <w:r>
        <w:rPr>
          <w:lang w:eastAsia="zh-CN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∇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  <w:lang w:eastAsia="zh-CN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  <w:lang w:eastAsia="zh-CN"/>
          </w:rPr>
          <m:t>T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m:rPr/>
          <w:rPr>
            <w:rFonts w:ascii="Cambria Math" w:hAnsi="Cambria Math"/>
            <w:lang w:eastAsia="zh-CN"/>
          </w:rPr>
          <m:t>0</m:t>
        </m:r>
      </m:oMath>
      <w:r>
        <w:rPr>
          <w:rFonts w:hint="eastAsia"/>
          <w:lang w:eastAsia="zh-CN"/>
        </w:rPr>
        <w:t>。在一维绝热侧壁条件下，解析解为线性分布</w:t>
      </w:r>
      <w:r>
        <w:rPr>
          <w:lang w:eastAsia="zh-CN"/>
        </w:rPr>
        <w:t xml:space="preserve"> </w:t>
      </w:r>
      <m:oMath>
        <m:r>
          <m:rPr/>
          <w:rPr>
            <w:rFonts w:ascii="Cambria Math" w:hAnsi="Cambria Math"/>
            <w:lang w:eastAsia="zh-CN"/>
          </w:rPr>
          <m:t>T</m:t>
        </m:r>
        <m:r>
          <m:rPr>
            <m:sty m:val="p"/>
          </m:rPr>
          <w:rPr>
            <w:rFonts w:ascii="Cambria Math" w:hAnsi="Cambria Math"/>
            <w:lang w:eastAsia="zh-CN"/>
          </w:rPr>
          <m:t>(</m:t>
        </m:r>
        <m:r>
          <m:rPr/>
          <w:rPr>
            <w:rFonts w:ascii="Cambria Math" w:hAnsi="Cambria Math"/>
            <w:lang w:eastAsia="zh-CN"/>
          </w:rPr>
          <m:t>x</m:t>
        </m:r>
        <m:r>
          <m:rPr>
            <m:sty m:val="p"/>
          </m:rPr>
          <w:rPr>
            <w:rFonts w:ascii="Cambria Math" w:hAnsi="Cambria Math"/>
            <w:lang w:eastAsia="zh-CN"/>
          </w:rPr>
          <m:t>)=−</m:t>
        </m:r>
        <m:r>
          <m:rPr/>
          <w:rPr>
            <w:rFonts w:ascii="Cambria Math" w:hAnsi="Cambria Math"/>
            <w:lang w:eastAsia="zh-CN"/>
          </w:rPr>
          <m:t>100x</m:t>
        </m:r>
        <m:r>
          <m:rPr>
            <m:sty m:val="p"/>
          </m:rPr>
          <w:rPr>
            <w:rFonts w:ascii="Cambria Math" w:hAnsi="Cambria Math"/>
            <w:lang w:eastAsia="zh-CN"/>
          </w:rPr>
          <m:t>+</m:t>
        </m:r>
        <m:r>
          <m:rPr/>
          <w:rPr>
            <w:rFonts w:ascii="Cambria Math" w:hAnsi="Cambria Math"/>
            <w:lang w:eastAsia="zh-CN"/>
          </w:rPr>
          <m:t>100</m:t>
        </m:r>
      </m:oMath>
      <w:r>
        <w:rPr>
          <w:rFonts w:hint="eastAsia"/>
          <w:lang w:eastAsia="zh-CN"/>
        </w:rPr>
        <w:t>。数值模拟的最终结果与此解析解高度吻合，证明了算法的准确性。</w:t>
      </w:r>
      <w:bookmarkEnd w:id="34"/>
    </w:p>
    <w:p w14:paraId="400E7C0F">
      <w:pPr>
        <w:pStyle w:val="3"/>
        <w:numPr>
          <w:ilvl w:val="1"/>
          <w:numId w:val="3"/>
        </w:numPr>
        <w:spacing w:before="120"/>
      </w:pPr>
      <w:r>
        <w:rPr>
          <w:rFonts w:hint="eastAsia"/>
        </w:rPr>
        <w:t xml:space="preserve"> </w:t>
      </w:r>
      <w:bookmarkStart w:id="57" w:name="_Toc21060"/>
      <w:r>
        <w:rPr>
          <w:rFonts w:hint="eastAsia"/>
        </w:rPr>
        <w:t>结果运行图</w:t>
      </w:r>
      <w:bookmarkEnd w:id="57"/>
    </w:p>
    <w:p w14:paraId="639B1854">
      <w:pPr>
        <w:ind w:firstLine="480"/>
        <w:rPr>
          <w:lang w:eastAsia="zh-CN"/>
        </w:rPr>
      </w:pPr>
      <w:r>
        <w:rPr>
          <w:lang w:eastAsia="zh-CN"/>
        </w:rPr>
        <w:drawing>
          <wp:inline distT="0" distB="0" distL="0" distR="0">
            <wp:extent cx="5759450" cy="3205480"/>
            <wp:effectExtent l="0" t="0" r="0" b="0"/>
            <wp:docPr id="13330625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062560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A1E53">
      <w:pPr>
        <w:pStyle w:val="3"/>
        <w:numPr>
          <w:ilvl w:val="1"/>
          <w:numId w:val="3"/>
        </w:numPr>
        <w:spacing w:before="120"/>
      </w:pPr>
      <w:r>
        <w:rPr>
          <w:rFonts w:hint="eastAsia"/>
        </w:rPr>
        <w:t xml:space="preserve"> </w:t>
      </w:r>
      <w:bookmarkStart w:id="58" w:name="_Toc30004"/>
      <w:r>
        <w:rPr>
          <w:rFonts w:hint="eastAsia"/>
        </w:rPr>
        <w:t>源代码</w:t>
      </w:r>
      <w:bookmarkEnd w:id="58"/>
    </w:p>
    <w:p w14:paraId="47842575">
      <w:pPr>
        <w:bidi w:val="0"/>
        <w:rPr>
          <w:lang w:eastAsia="zh-CN"/>
        </w:rPr>
      </w:pPr>
      <w:r>
        <w:rPr>
          <w:lang w:eastAsia="zh-CN"/>
        </w:rPr>
        <w:t>#include &lt;iostream&gt;</w:t>
      </w:r>
    </w:p>
    <w:p w14:paraId="339DC21C">
      <w:pPr>
        <w:bidi w:val="0"/>
        <w:rPr>
          <w:lang w:eastAsia="zh-CN"/>
        </w:rPr>
      </w:pPr>
      <w:r>
        <w:rPr>
          <w:lang w:eastAsia="zh-CN"/>
        </w:rPr>
        <w:t>#include &lt;vector&gt;</w:t>
      </w:r>
    </w:p>
    <w:p w14:paraId="462C8663">
      <w:pPr>
        <w:bidi w:val="0"/>
        <w:rPr>
          <w:lang w:eastAsia="zh-CN"/>
        </w:rPr>
      </w:pPr>
      <w:r>
        <w:rPr>
          <w:lang w:eastAsia="zh-CN"/>
        </w:rPr>
        <w:t>#include &lt;cmath&gt;</w:t>
      </w:r>
    </w:p>
    <w:p w14:paraId="352C521E">
      <w:pPr>
        <w:bidi w:val="0"/>
        <w:rPr>
          <w:lang w:eastAsia="zh-CN"/>
        </w:rPr>
      </w:pPr>
      <w:r>
        <w:rPr>
          <w:lang w:eastAsia="zh-CN"/>
        </w:rPr>
        <w:t>#include &lt;fstream&gt;</w:t>
      </w:r>
    </w:p>
    <w:p w14:paraId="00570DB0">
      <w:pPr>
        <w:bidi w:val="0"/>
        <w:rPr>
          <w:lang w:eastAsia="zh-CN"/>
        </w:rPr>
      </w:pPr>
      <w:r>
        <w:rPr>
          <w:lang w:eastAsia="zh-CN"/>
        </w:rPr>
        <w:t>#include &lt;iomanip&gt;</w:t>
      </w:r>
    </w:p>
    <w:p w14:paraId="26B4C2AD">
      <w:pPr>
        <w:bidi w:val="0"/>
        <w:rPr>
          <w:lang w:eastAsia="zh-CN"/>
        </w:rPr>
      </w:pPr>
    </w:p>
    <w:p w14:paraId="7F9D20FD">
      <w:pPr>
        <w:bidi w:val="0"/>
        <w:rPr>
          <w:lang w:eastAsia="zh-CN"/>
        </w:rPr>
      </w:pPr>
      <w:r>
        <w:rPr>
          <w:lang w:eastAsia="zh-CN"/>
        </w:rPr>
        <w:t>using namespace std;</w:t>
      </w:r>
    </w:p>
    <w:p w14:paraId="4A0796B3">
      <w:pPr>
        <w:bidi w:val="0"/>
        <w:rPr>
          <w:lang w:eastAsia="zh-CN"/>
        </w:rPr>
      </w:pPr>
    </w:p>
    <w:p w14:paraId="202D368F">
      <w:pPr>
        <w:bidi w:val="0"/>
        <w:rPr>
          <w:lang w:eastAsia="zh-CN"/>
        </w:rPr>
      </w:pPr>
      <w:r>
        <w:rPr>
          <w:lang w:eastAsia="zh-CN"/>
        </w:rPr>
        <w:t>// ==========================================</w:t>
      </w:r>
    </w:p>
    <w:p w14:paraId="0192C426">
      <w:pPr>
        <w:bidi w:val="0"/>
        <w:rPr>
          <w:lang w:eastAsia="zh-CN"/>
        </w:rPr>
      </w:pPr>
      <w:r>
        <w:rPr>
          <w:lang w:eastAsia="zh-CN"/>
        </w:rPr>
        <w:t xml:space="preserve">// 1. </w:t>
      </w:r>
      <w:r>
        <w:rPr>
          <w:rFonts w:hint="eastAsia"/>
          <w:lang w:eastAsia="zh-CN"/>
        </w:rPr>
        <w:t>参数定义</w:t>
      </w:r>
      <w:r>
        <w:rPr>
          <w:lang w:eastAsia="zh-CN"/>
        </w:rPr>
        <w:t xml:space="preserve"> (v, t, k)</w:t>
      </w:r>
    </w:p>
    <w:p w14:paraId="767BA21E">
      <w:pPr>
        <w:bidi w:val="0"/>
        <w:rPr>
          <w:lang w:eastAsia="zh-CN"/>
        </w:rPr>
      </w:pPr>
      <w:r>
        <w:rPr>
          <w:lang w:eastAsia="zh-CN"/>
        </w:rPr>
        <w:t>// ==========================================</w:t>
      </w:r>
    </w:p>
    <w:p w14:paraId="00076193">
      <w:pPr>
        <w:bidi w:val="0"/>
        <w:rPr>
          <w:lang w:eastAsia="zh-CN"/>
        </w:rPr>
      </w:pPr>
      <w:r>
        <w:rPr>
          <w:lang w:eastAsia="zh-CN"/>
        </w:rPr>
        <w:t xml:space="preserve">const int NX = 50;           // </w:t>
      </w:r>
      <w:r>
        <w:rPr>
          <w:rFonts w:hint="eastAsia"/>
          <w:lang w:eastAsia="zh-CN"/>
        </w:rPr>
        <w:t>网格</w:t>
      </w:r>
      <w:r>
        <w:rPr>
          <w:lang w:eastAsia="zh-CN"/>
        </w:rPr>
        <w:t xml:space="preserve"> X </w:t>
      </w:r>
      <w:r>
        <w:rPr>
          <w:rFonts w:hint="eastAsia"/>
          <w:lang w:eastAsia="zh-CN"/>
        </w:rPr>
        <w:t>方向节点数</w:t>
      </w:r>
    </w:p>
    <w:p w14:paraId="3636E90B">
      <w:pPr>
        <w:bidi w:val="0"/>
        <w:rPr>
          <w:lang w:eastAsia="zh-CN"/>
        </w:rPr>
      </w:pPr>
      <w:r>
        <w:rPr>
          <w:lang w:eastAsia="zh-CN"/>
        </w:rPr>
        <w:t xml:space="preserve">const int NY = 50;           // </w:t>
      </w:r>
      <w:r>
        <w:rPr>
          <w:rFonts w:hint="eastAsia"/>
          <w:lang w:eastAsia="zh-CN"/>
        </w:rPr>
        <w:t>网格</w:t>
      </w:r>
      <w:r>
        <w:rPr>
          <w:lang w:eastAsia="zh-CN"/>
        </w:rPr>
        <w:t xml:space="preserve"> Y </w:t>
      </w:r>
      <w:r>
        <w:rPr>
          <w:rFonts w:hint="eastAsia"/>
          <w:lang w:eastAsia="zh-CN"/>
        </w:rPr>
        <w:t>方向节点数</w:t>
      </w:r>
    </w:p>
    <w:p w14:paraId="73971E04">
      <w:pPr>
        <w:bidi w:val="0"/>
        <w:rPr>
          <w:lang w:eastAsia="zh-CN"/>
        </w:rPr>
      </w:pPr>
      <w:r>
        <w:rPr>
          <w:lang w:eastAsia="zh-CN"/>
        </w:rPr>
        <w:t xml:space="preserve">const double L = 1.0;        // </w:t>
      </w:r>
      <w:r>
        <w:rPr>
          <w:rFonts w:hint="eastAsia"/>
          <w:lang w:eastAsia="zh-CN"/>
        </w:rPr>
        <w:t>区域长度</w:t>
      </w:r>
    </w:p>
    <w:p w14:paraId="076770D3">
      <w:pPr>
        <w:bidi w:val="0"/>
        <w:rPr>
          <w:lang w:eastAsia="zh-CN"/>
        </w:rPr>
      </w:pPr>
      <w:r>
        <w:rPr>
          <w:lang w:eastAsia="zh-CN"/>
        </w:rPr>
        <w:t xml:space="preserve">const double W = 1.0;        // </w:t>
      </w:r>
      <w:r>
        <w:rPr>
          <w:rFonts w:hint="eastAsia"/>
          <w:lang w:eastAsia="zh-CN"/>
        </w:rPr>
        <w:t>区域宽度</w:t>
      </w:r>
    </w:p>
    <w:p w14:paraId="265FFB63">
      <w:pPr>
        <w:bidi w:val="0"/>
        <w:rPr>
          <w:lang w:eastAsia="zh-CN"/>
        </w:rPr>
      </w:pPr>
      <w:r>
        <w:rPr>
          <w:lang w:eastAsia="zh-CN"/>
        </w:rPr>
        <w:t xml:space="preserve">const double dx = L / NX;    // </w:t>
      </w:r>
      <w:r>
        <w:rPr>
          <w:rFonts w:hint="eastAsia"/>
          <w:lang w:eastAsia="zh-CN"/>
        </w:rPr>
        <w:t>网格间距</w:t>
      </w:r>
      <w:r>
        <w:rPr>
          <w:lang w:eastAsia="zh-CN"/>
        </w:rPr>
        <w:t xml:space="preserve"> dx</w:t>
      </w:r>
    </w:p>
    <w:p w14:paraId="4B3BC94D">
      <w:pPr>
        <w:bidi w:val="0"/>
        <w:rPr>
          <w:lang w:eastAsia="zh-CN"/>
        </w:rPr>
      </w:pPr>
      <w:r>
        <w:rPr>
          <w:lang w:eastAsia="zh-CN"/>
        </w:rPr>
        <w:t xml:space="preserve">const double dy = W / NY;    // </w:t>
      </w:r>
      <w:r>
        <w:rPr>
          <w:rFonts w:hint="eastAsia"/>
          <w:lang w:eastAsia="zh-CN"/>
        </w:rPr>
        <w:t>网格间距</w:t>
      </w:r>
      <w:r>
        <w:rPr>
          <w:lang w:eastAsia="zh-CN"/>
        </w:rPr>
        <w:t xml:space="preserve"> dy</w:t>
      </w:r>
    </w:p>
    <w:p w14:paraId="4FA65BA0">
      <w:pPr>
        <w:bidi w:val="0"/>
        <w:rPr>
          <w:lang w:eastAsia="zh-CN"/>
        </w:rPr>
      </w:pPr>
      <w:r>
        <w:rPr>
          <w:lang w:eastAsia="zh-CN"/>
        </w:rPr>
        <w:t xml:space="preserve">const double k_cond = 1.0;   // </w:t>
      </w:r>
      <w:r>
        <w:rPr>
          <w:rFonts w:hint="eastAsia"/>
          <w:lang w:eastAsia="zh-CN"/>
        </w:rPr>
        <w:t>导热系数</w:t>
      </w:r>
      <w:r>
        <w:rPr>
          <w:lang w:eastAsia="zh-CN"/>
        </w:rPr>
        <w:t xml:space="preserve"> (k)</w:t>
      </w:r>
    </w:p>
    <w:p w14:paraId="3C15DBFF">
      <w:pPr>
        <w:bidi w:val="0"/>
        <w:rPr>
          <w:lang w:eastAsia="zh-CN"/>
        </w:rPr>
      </w:pPr>
      <w:r>
        <w:rPr>
          <w:lang w:eastAsia="zh-CN"/>
        </w:rPr>
        <w:t xml:space="preserve">const double rho = 1.0;      // </w:t>
      </w:r>
      <w:r>
        <w:rPr>
          <w:rFonts w:hint="eastAsia"/>
          <w:lang w:eastAsia="zh-CN"/>
        </w:rPr>
        <w:t>密度</w:t>
      </w:r>
    </w:p>
    <w:p w14:paraId="2DA59B6E">
      <w:pPr>
        <w:bidi w:val="0"/>
        <w:rPr>
          <w:lang w:eastAsia="zh-CN"/>
        </w:rPr>
      </w:pPr>
      <w:r>
        <w:rPr>
          <w:lang w:eastAsia="zh-CN"/>
        </w:rPr>
        <w:t xml:space="preserve">const double cp = 1.0;       // </w:t>
      </w:r>
      <w:r>
        <w:rPr>
          <w:rFonts w:hint="eastAsia"/>
          <w:lang w:eastAsia="zh-CN"/>
        </w:rPr>
        <w:t>比热容</w:t>
      </w:r>
    </w:p>
    <w:p w14:paraId="4548A3FA">
      <w:pPr>
        <w:bidi w:val="0"/>
        <w:rPr>
          <w:lang w:eastAsia="zh-CN"/>
        </w:rPr>
      </w:pPr>
      <w:r>
        <w:rPr>
          <w:lang w:eastAsia="zh-CN"/>
        </w:rPr>
        <w:t xml:space="preserve">const double dt = 0.001;     // </w:t>
      </w:r>
      <w:r>
        <w:rPr>
          <w:rFonts w:hint="eastAsia"/>
          <w:lang w:eastAsia="zh-CN"/>
        </w:rPr>
        <w:t>时间步长</w:t>
      </w:r>
      <w:r>
        <w:rPr>
          <w:lang w:eastAsia="zh-CN"/>
        </w:rPr>
        <w:t xml:space="preserve"> (t)</w:t>
      </w:r>
    </w:p>
    <w:p w14:paraId="0EC77F92">
      <w:pPr>
        <w:bidi w:val="0"/>
        <w:rPr>
          <w:lang w:eastAsia="zh-CN"/>
        </w:rPr>
      </w:pPr>
      <w:r>
        <w:rPr>
          <w:lang w:eastAsia="zh-CN"/>
        </w:rPr>
        <w:t xml:space="preserve">const double T_end = 0.5;    // </w:t>
      </w:r>
      <w:r>
        <w:rPr>
          <w:rFonts w:hint="eastAsia"/>
          <w:lang w:eastAsia="zh-CN"/>
        </w:rPr>
        <w:t>模拟总时间</w:t>
      </w:r>
    </w:p>
    <w:p w14:paraId="1675BE09">
      <w:pPr>
        <w:bidi w:val="0"/>
        <w:rPr>
          <w:lang w:eastAsia="zh-CN"/>
        </w:rPr>
      </w:pPr>
      <w:r>
        <w:rPr>
          <w:lang w:eastAsia="zh-CN"/>
        </w:rPr>
        <w:t xml:space="preserve">const double omega = 1.4;    // SOR </w:t>
      </w:r>
      <w:r>
        <w:rPr>
          <w:rFonts w:hint="eastAsia"/>
          <w:lang w:eastAsia="zh-CN"/>
        </w:rPr>
        <w:t>松弛因子</w:t>
      </w:r>
    </w:p>
    <w:p w14:paraId="3E082960">
      <w:pPr>
        <w:bidi w:val="0"/>
        <w:rPr>
          <w:lang w:eastAsia="zh-CN"/>
        </w:rPr>
      </w:pPr>
    </w:p>
    <w:p w14:paraId="5A281400">
      <w:pPr>
        <w:bidi w:val="0"/>
        <w:rPr>
          <w:lang w:eastAsia="zh-CN"/>
        </w:rPr>
      </w:pPr>
      <w:r>
        <w:rPr>
          <w:lang w:eastAsia="zh-CN"/>
        </w:rPr>
        <w:t xml:space="preserve">// </w:t>
      </w:r>
      <w:r>
        <w:rPr>
          <w:rFonts w:hint="eastAsia"/>
          <w:lang w:eastAsia="zh-CN"/>
        </w:rPr>
        <w:t>边界条件值</w:t>
      </w:r>
    </w:p>
    <w:p w14:paraId="4E9432D2">
      <w:pPr>
        <w:bidi w:val="0"/>
        <w:rPr>
          <w:lang w:eastAsia="zh-CN"/>
        </w:rPr>
      </w:pPr>
      <w:r>
        <w:rPr>
          <w:lang w:eastAsia="zh-CN"/>
        </w:rPr>
        <w:t>const double T_Left = 100.0;</w:t>
      </w:r>
    </w:p>
    <w:p w14:paraId="266E6E91">
      <w:pPr>
        <w:bidi w:val="0"/>
        <w:rPr>
          <w:lang w:eastAsia="zh-CN"/>
        </w:rPr>
      </w:pPr>
      <w:r>
        <w:rPr>
          <w:lang w:eastAsia="zh-CN"/>
        </w:rPr>
        <w:t>const double T_Right = 0.0;</w:t>
      </w:r>
    </w:p>
    <w:p w14:paraId="75948711">
      <w:pPr>
        <w:bidi w:val="0"/>
        <w:rPr>
          <w:lang w:eastAsia="zh-CN"/>
        </w:rPr>
      </w:pPr>
    </w:p>
    <w:p w14:paraId="5E0E8193">
      <w:pPr>
        <w:bidi w:val="0"/>
        <w:rPr>
          <w:lang w:eastAsia="zh-CN"/>
        </w:rPr>
      </w:pPr>
      <w:r>
        <w:rPr>
          <w:lang w:eastAsia="zh-CN"/>
        </w:rPr>
        <w:t>// ==========================================</w:t>
      </w:r>
    </w:p>
    <w:p w14:paraId="6D8DBB8B">
      <w:pPr>
        <w:bidi w:val="0"/>
        <w:rPr>
          <w:lang w:eastAsia="zh-CN"/>
        </w:rPr>
      </w:pPr>
      <w:r>
        <w:rPr>
          <w:lang w:eastAsia="zh-CN"/>
        </w:rPr>
        <w:t xml:space="preserve">// 2. </w:t>
      </w:r>
      <w:r>
        <w:rPr>
          <w:rFonts w:hint="eastAsia"/>
          <w:lang w:eastAsia="zh-CN"/>
        </w:rPr>
        <w:t>数据结构</w:t>
      </w:r>
    </w:p>
    <w:p w14:paraId="7160A6D9">
      <w:pPr>
        <w:bidi w:val="0"/>
        <w:rPr>
          <w:lang w:eastAsia="zh-CN"/>
        </w:rPr>
      </w:pPr>
      <w:r>
        <w:rPr>
          <w:lang w:eastAsia="zh-CN"/>
        </w:rPr>
        <w:t>// ==========================================</w:t>
      </w:r>
    </w:p>
    <w:p w14:paraId="23EDCDA4">
      <w:pPr>
        <w:bidi w:val="0"/>
        <w:rPr>
          <w:lang w:eastAsia="zh-CN"/>
        </w:rPr>
      </w:pPr>
      <w:r>
        <w:rPr>
          <w:lang w:eastAsia="zh-CN"/>
        </w:rPr>
        <w:t xml:space="preserve">// </w:t>
      </w:r>
      <w:r>
        <w:rPr>
          <w:rFonts w:hint="eastAsia"/>
          <w:lang w:eastAsia="zh-CN"/>
        </w:rPr>
        <w:t>二维数组模拟</w:t>
      </w:r>
    </w:p>
    <w:p w14:paraId="74F6DB53">
      <w:pPr>
        <w:bidi w:val="0"/>
        <w:rPr>
          <w:lang w:eastAsia="zh-CN"/>
        </w:rPr>
      </w:pPr>
      <w:r>
        <w:rPr>
          <w:lang w:eastAsia="zh-CN"/>
        </w:rPr>
        <w:t>using Grid2D = vector&lt;vector&lt;double&gt;&gt;;</w:t>
      </w:r>
    </w:p>
    <w:p w14:paraId="3D48FBAF">
      <w:pPr>
        <w:bidi w:val="0"/>
        <w:rPr>
          <w:lang w:eastAsia="zh-CN"/>
        </w:rPr>
      </w:pPr>
    </w:p>
    <w:p w14:paraId="33EC3E38">
      <w:pPr>
        <w:bidi w:val="0"/>
        <w:rPr>
          <w:lang w:eastAsia="zh-CN"/>
        </w:rPr>
      </w:pPr>
      <w:r>
        <w:rPr>
          <w:lang w:eastAsia="zh-CN"/>
        </w:rPr>
        <w:t xml:space="preserve">// </w:t>
      </w:r>
      <w:r>
        <w:rPr>
          <w:rFonts w:hint="eastAsia"/>
          <w:lang w:eastAsia="zh-CN"/>
        </w:rPr>
        <w:t>初始化网格</w:t>
      </w:r>
    </w:p>
    <w:p w14:paraId="091BB56D">
      <w:pPr>
        <w:bidi w:val="0"/>
        <w:rPr>
          <w:lang w:eastAsia="zh-CN"/>
        </w:rPr>
      </w:pPr>
      <w:r>
        <w:rPr>
          <w:lang w:eastAsia="zh-CN"/>
        </w:rPr>
        <w:t>Grid2D createGrid(int rows, int cols, double initialVal) {</w:t>
      </w:r>
    </w:p>
    <w:p w14:paraId="070BCA3A">
      <w:pPr>
        <w:bidi w:val="0"/>
        <w:rPr>
          <w:lang w:eastAsia="zh-CN"/>
        </w:rPr>
      </w:pPr>
      <w:r>
        <w:rPr>
          <w:lang w:eastAsia="zh-CN"/>
        </w:rPr>
        <w:t xml:space="preserve">    return Grid2D(rows, vector&lt;double&gt;(cols, initialVal));</w:t>
      </w:r>
    </w:p>
    <w:p w14:paraId="6A59CC50">
      <w:pPr>
        <w:bidi w:val="0"/>
        <w:rPr>
          <w:lang w:eastAsia="zh-CN"/>
        </w:rPr>
      </w:pPr>
      <w:r>
        <w:rPr>
          <w:lang w:eastAsia="zh-CN"/>
        </w:rPr>
        <w:t>}</w:t>
      </w:r>
    </w:p>
    <w:p w14:paraId="12001094">
      <w:pPr>
        <w:bidi w:val="0"/>
        <w:rPr>
          <w:lang w:eastAsia="zh-CN"/>
        </w:rPr>
      </w:pPr>
    </w:p>
    <w:p w14:paraId="2788A661">
      <w:pPr>
        <w:bidi w:val="0"/>
        <w:rPr>
          <w:lang w:eastAsia="zh-CN"/>
        </w:rPr>
      </w:pPr>
      <w:r>
        <w:rPr>
          <w:lang w:eastAsia="zh-CN"/>
        </w:rPr>
        <w:t>// ==========================================</w:t>
      </w:r>
    </w:p>
    <w:p w14:paraId="40639BF3">
      <w:pPr>
        <w:bidi w:val="0"/>
        <w:rPr>
          <w:lang w:eastAsia="zh-CN"/>
        </w:rPr>
      </w:pPr>
      <w:r>
        <w:rPr>
          <w:lang w:eastAsia="zh-CN"/>
        </w:rPr>
        <w:t xml:space="preserve">// 3. </w:t>
      </w:r>
      <w:r>
        <w:rPr>
          <w:rFonts w:hint="eastAsia"/>
          <w:lang w:eastAsia="zh-CN"/>
        </w:rPr>
        <w:t>求解器核心类</w:t>
      </w:r>
    </w:p>
    <w:p w14:paraId="48628268">
      <w:pPr>
        <w:bidi w:val="0"/>
        <w:rPr>
          <w:lang w:eastAsia="zh-CN"/>
        </w:rPr>
      </w:pPr>
      <w:r>
        <w:rPr>
          <w:lang w:eastAsia="zh-CN"/>
        </w:rPr>
        <w:t>// ==========================================</w:t>
      </w:r>
    </w:p>
    <w:p w14:paraId="0631B46A">
      <w:pPr>
        <w:bidi w:val="0"/>
        <w:rPr>
          <w:lang w:eastAsia="zh-CN"/>
        </w:rPr>
      </w:pPr>
      <w:r>
        <w:rPr>
          <w:lang w:eastAsia="zh-CN"/>
        </w:rPr>
        <w:t>class HeatSolver {</w:t>
      </w:r>
    </w:p>
    <w:p w14:paraId="3BE2F7D0">
      <w:pPr>
        <w:bidi w:val="0"/>
        <w:rPr>
          <w:lang w:eastAsia="zh-CN"/>
        </w:rPr>
      </w:pPr>
      <w:r>
        <w:rPr>
          <w:lang w:eastAsia="zh-CN"/>
        </w:rPr>
        <w:t>private:</w:t>
      </w:r>
    </w:p>
    <w:p w14:paraId="0D49ADF9">
      <w:pPr>
        <w:bidi w:val="0"/>
        <w:rPr>
          <w:lang w:eastAsia="zh-CN"/>
        </w:rPr>
      </w:pPr>
      <w:r>
        <w:rPr>
          <w:lang w:eastAsia="zh-CN"/>
        </w:rPr>
        <w:t xml:space="preserve">    Grid2D T;       // </w:t>
      </w:r>
      <w:r>
        <w:rPr>
          <w:rFonts w:hint="eastAsia"/>
          <w:lang w:eastAsia="zh-CN"/>
        </w:rPr>
        <w:t>当前时间步温度</w:t>
      </w:r>
      <w:r>
        <w:rPr>
          <w:lang w:eastAsia="zh-CN"/>
        </w:rPr>
        <w:t xml:space="preserve"> T^n+1</w:t>
      </w:r>
    </w:p>
    <w:p w14:paraId="5EA3E0E7">
      <w:pPr>
        <w:bidi w:val="0"/>
        <w:rPr>
          <w:lang w:eastAsia="zh-CN"/>
        </w:rPr>
      </w:pPr>
      <w:r>
        <w:rPr>
          <w:lang w:eastAsia="zh-CN"/>
        </w:rPr>
        <w:t xml:space="preserve">    Grid2D T_old;   // </w:t>
      </w:r>
      <w:r>
        <w:rPr>
          <w:rFonts w:hint="eastAsia"/>
          <w:lang w:eastAsia="zh-CN"/>
        </w:rPr>
        <w:t>上一时间步温度</w:t>
      </w:r>
      <w:r>
        <w:rPr>
          <w:lang w:eastAsia="zh-CN"/>
        </w:rPr>
        <w:t xml:space="preserve"> T^n</w:t>
      </w:r>
    </w:p>
    <w:p w14:paraId="4FF7E7A4">
      <w:pPr>
        <w:bidi w:val="0"/>
        <w:rPr>
          <w:lang w:eastAsia="zh-CN"/>
        </w:rPr>
      </w:pPr>
      <w:r>
        <w:rPr>
          <w:lang w:eastAsia="zh-CN"/>
        </w:rPr>
        <w:t xml:space="preserve">    Grid2D Su;      // </w:t>
      </w:r>
      <w:r>
        <w:rPr>
          <w:rFonts w:hint="eastAsia"/>
          <w:lang w:eastAsia="zh-CN"/>
        </w:rPr>
        <w:t>源项常数部分</w:t>
      </w:r>
    </w:p>
    <w:p w14:paraId="747E63BA">
      <w:pPr>
        <w:bidi w:val="0"/>
        <w:rPr>
          <w:lang w:eastAsia="zh-CN"/>
        </w:rPr>
      </w:pPr>
      <w:r>
        <w:rPr>
          <w:lang w:eastAsia="zh-CN"/>
        </w:rPr>
        <w:t xml:space="preserve">    Grid2D Sp;      // </w:t>
      </w:r>
      <w:r>
        <w:rPr>
          <w:rFonts w:hint="eastAsia"/>
          <w:lang w:eastAsia="zh-CN"/>
        </w:rPr>
        <w:t>源项线性部分系数</w:t>
      </w:r>
    </w:p>
    <w:p w14:paraId="2FC4DF04">
      <w:pPr>
        <w:bidi w:val="0"/>
        <w:rPr>
          <w:lang w:eastAsia="zh-CN"/>
        </w:rPr>
      </w:pPr>
    </w:p>
    <w:p w14:paraId="2EAC6D74">
      <w:pPr>
        <w:bidi w:val="0"/>
        <w:rPr>
          <w:lang w:eastAsia="zh-CN"/>
        </w:rPr>
      </w:pPr>
      <w:r>
        <w:rPr>
          <w:lang w:eastAsia="zh-CN"/>
        </w:rPr>
        <w:t xml:space="preserve">    // </w:t>
      </w:r>
      <w:r>
        <w:rPr>
          <w:rFonts w:hint="eastAsia"/>
          <w:lang w:eastAsia="zh-CN"/>
        </w:rPr>
        <w:t>系数矩阵</w:t>
      </w:r>
      <w:r>
        <w:rPr>
          <w:lang w:eastAsia="zh-CN"/>
        </w:rPr>
        <w:t xml:space="preserve"> (5</w:t>
      </w:r>
      <w:r>
        <w:rPr>
          <w:rFonts w:hint="eastAsia"/>
          <w:lang w:eastAsia="zh-CN"/>
        </w:rPr>
        <w:t>对角阵的存储</w:t>
      </w:r>
      <w:r>
        <w:rPr>
          <w:lang w:eastAsia="zh-CN"/>
        </w:rPr>
        <w:t>: aP, aE, aW, aN, aS)</w:t>
      </w:r>
    </w:p>
    <w:p w14:paraId="27EFBC2E">
      <w:pPr>
        <w:bidi w:val="0"/>
        <w:rPr>
          <w:lang w:eastAsia="zh-CN"/>
        </w:rPr>
      </w:pPr>
      <w:r>
        <w:rPr>
          <w:lang w:eastAsia="zh-CN"/>
        </w:rPr>
        <w:t xml:space="preserve">    Grid2D aP, aE, aW, aN, aS;</w:t>
      </w:r>
    </w:p>
    <w:p w14:paraId="3312FDAA">
      <w:pPr>
        <w:bidi w:val="0"/>
        <w:rPr>
          <w:lang w:eastAsia="zh-CN"/>
        </w:rPr>
      </w:pPr>
    </w:p>
    <w:p w14:paraId="7A9A2B23">
      <w:pPr>
        <w:bidi w:val="0"/>
        <w:rPr>
          <w:lang w:eastAsia="zh-CN"/>
        </w:rPr>
      </w:pPr>
      <w:r>
        <w:rPr>
          <w:lang w:eastAsia="zh-CN"/>
        </w:rPr>
        <w:t>public:</w:t>
      </w:r>
    </w:p>
    <w:p w14:paraId="0775C964">
      <w:pPr>
        <w:bidi w:val="0"/>
        <w:rPr>
          <w:lang w:eastAsia="zh-CN"/>
        </w:rPr>
      </w:pPr>
      <w:r>
        <w:rPr>
          <w:lang w:eastAsia="zh-CN"/>
        </w:rPr>
        <w:t xml:space="preserve">    HeatSolver() {</w:t>
      </w:r>
    </w:p>
    <w:p w14:paraId="4CBBB58D">
      <w:pPr>
        <w:bidi w:val="0"/>
        <w:rPr>
          <w:lang w:eastAsia="zh-CN"/>
        </w:rPr>
      </w:pPr>
      <w:r>
        <w:rPr>
          <w:lang w:eastAsia="zh-CN"/>
        </w:rPr>
        <w:t xml:space="preserve">        T = createGrid(NX, NY, 0.0); // </w:t>
      </w:r>
      <w:r>
        <w:rPr>
          <w:rFonts w:hint="eastAsia"/>
          <w:lang w:eastAsia="zh-CN"/>
        </w:rPr>
        <w:t>初始温度全为</w:t>
      </w:r>
      <w:r>
        <w:rPr>
          <w:lang w:eastAsia="zh-CN"/>
        </w:rPr>
        <w:t>0</w:t>
      </w:r>
    </w:p>
    <w:p w14:paraId="5830D337">
      <w:pPr>
        <w:bidi w:val="0"/>
        <w:rPr>
          <w:lang w:eastAsia="zh-CN"/>
        </w:rPr>
      </w:pPr>
      <w:r>
        <w:rPr>
          <w:lang w:eastAsia="zh-CN"/>
        </w:rPr>
        <w:t xml:space="preserve">        T_old = createGrid(NX, NY, 0.0);</w:t>
      </w:r>
    </w:p>
    <w:p w14:paraId="6423BB85">
      <w:pPr>
        <w:bidi w:val="0"/>
        <w:rPr>
          <w:lang w:eastAsia="zh-CN"/>
        </w:rPr>
      </w:pPr>
    </w:p>
    <w:p w14:paraId="49DDD5A7">
      <w:pPr>
        <w:bidi w:val="0"/>
        <w:rPr>
          <w:lang w:eastAsia="zh-CN"/>
        </w:rPr>
      </w:pPr>
      <w:r>
        <w:rPr>
          <w:lang w:eastAsia="zh-CN"/>
        </w:rPr>
        <w:t xml:space="preserve">        aP = createGrid(NX, NY, 0.0);</w:t>
      </w:r>
    </w:p>
    <w:p w14:paraId="5E5A3691">
      <w:pPr>
        <w:bidi w:val="0"/>
        <w:rPr>
          <w:lang w:eastAsia="zh-CN"/>
        </w:rPr>
      </w:pPr>
      <w:r>
        <w:rPr>
          <w:lang w:eastAsia="zh-CN"/>
        </w:rPr>
        <w:t xml:space="preserve">        aE = createGrid(NX, NY, 0.0);</w:t>
      </w:r>
    </w:p>
    <w:p w14:paraId="45EC3CC8">
      <w:pPr>
        <w:bidi w:val="0"/>
        <w:rPr>
          <w:lang w:eastAsia="zh-CN"/>
        </w:rPr>
      </w:pPr>
      <w:r>
        <w:rPr>
          <w:lang w:eastAsia="zh-CN"/>
        </w:rPr>
        <w:t xml:space="preserve">        aW = createGrid(NX, NY, 0.0);</w:t>
      </w:r>
    </w:p>
    <w:p w14:paraId="12E491E9">
      <w:pPr>
        <w:bidi w:val="0"/>
        <w:rPr>
          <w:lang w:eastAsia="zh-CN"/>
        </w:rPr>
      </w:pPr>
      <w:r>
        <w:rPr>
          <w:lang w:eastAsia="zh-CN"/>
        </w:rPr>
        <w:t xml:space="preserve">        aN = createGrid(NX, NY, 0.0);</w:t>
      </w:r>
    </w:p>
    <w:p w14:paraId="65BE5589">
      <w:pPr>
        <w:bidi w:val="0"/>
        <w:rPr>
          <w:lang w:eastAsia="zh-CN"/>
        </w:rPr>
      </w:pPr>
      <w:r>
        <w:rPr>
          <w:lang w:eastAsia="zh-CN"/>
        </w:rPr>
        <w:t xml:space="preserve">        aS = createGrid(NX, NY, 0.0);</w:t>
      </w:r>
    </w:p>
    <w:p w14:paraId="51E443F5">
      <w:pPr>
        <w:bidi w:val="0"/>
        <w:rPr>
          <w:lang w:eastAsia="zh-CN"/>
        </w:rPr>
      </w:pPr>
      <w:r>
        <w:rPr>
          <w:lang w:eastAsia="zh-CN"/>
        </w:rPr>
        <w:t xml:space="preserve">        Su = createGrid(NX, NY, 0.0);</w:t>
      </w:r>
    </w:p>
    <w:p w14:paraId="3D0FEA04">
      <w:pPr>
        <w:bidi w:val="0"/>
        <w:rPr>
          <w:lang w:eastAsia="zh-CN"/>
        </w:rPr>
      </w:pPr>
      <w:r>
        <w:rPr>
          <w:lang w:eastAsia="zh-CN"/>
        </w:rPr>
        <w:t xml:space="preserve">        Sp = createGrid(NX, NY, 0.0);</w:t>
      </w:r>
    </w:p>
    <w:p w14:paraId="26917764">
      <w:pPr>
        <w:bidi w:val="0"/>
        <w:rPr>
          <w:lang w:eastAsia="zh-CN"/>
        </w:rPr>
      </w:pPr>
      <w:r>
        <w:rPr>
          <w:lang w:eastAsia="zh-CN"/>
        </w:rPr>
        <w:t xml:space="preserve">    }</w:t>
      </w:r>
    </w:p>
    <w:p w14:paraId="359E0C4C">
      <w:pPr>
        <w:bidi w:val="0"/>
        <w:rPr>
          <w:lang w:eastAsia="zh-CN"/>
        </w:rPr>
      </w:pPr>
    </w:p>
    <w:p w14:paraId="0B4A98B4">
      <w:pPr>
        <w:bidi w:val="0"/>
        <w:rPr>
          <w:lang w:eastAsia="zh-CN"/>
        </w:rPr>
      </w:pPr>
      <w:r>
        <w:rPr>
          <w:lang w:eastAsia="zh-CN"/>
        </w:rPr>
        <w:t xml:space="preserve">    // --- </w:t>
      </w:r>
      <w:r>
        <w:rPr>
          <w:rFonts w:hint="eastAsia"/>
          <w:lang w:eastAsia="zh-CN"/>
        </w:rPr>
        <w:t>步骤</w:t>
      </w:r>
      <w:r>
        <w:rPr>
          <w:lang w:eastAsia="zh-CN"/>
        </w:rPr>
        <w:t xml:space="preserve">1 &amp; 2: </w:t>
      </w:r>
      <w:r>
        <w:rPr>
          <w:rFonts w:hint="eastAsia"/>
          <w:lang w:eastAsia="zh-CN"/>
        </w:rPr>
        <w:t>离散化系数计算</w:t>
      </w:r>
      <w:r>
        <w:rPr>
          <w:lang w:eastAsia="zh-CN"/>
        </w:rPr>
        <w:t xml:space="preserve"> ---</w:t>
      </w:r>
    </w:p>
    <w:p w14:paraId="47D0E3BE">
      <w:pPr>
        <w:bidi w:val="0"/>
        <w:rPr>
          <w:lang w:eastAsia="zh-CN"/>
        </w:rPr>
      </w:pPr>
      <w:r>
        <w:rPr>
          <w:lang w:eastAsia="zh-CN"/>
        </w:rPr>
        <w:t xml:space="preserve">    void discretize() {</w:t>
      </w:r>
    </w:p>
    <w:p w14:paraId="33BDCC43">
      <w:pPr>
        <w:bidi w:val="0"/>
        <w:rPr>
          <w:lang w:eastAsia="zh-CN"/>
        </w:rPr>
      </w:pPr>
      <w:r>
        <w:rPr>
          <w:lang w:eastAsia="zh-CN"/>
        </w:rPr>
        <w:t xml:space="preserve">        double dV = dx * dy;</w:t>
      </w:r>
    </w:p>
    <w:p w14:paraId="1351F0D2">
      <w:pPr>
        <w:bidi w:val="0"/>
        <w:rPr>
          <w:lang w:eastAsia="zh-CN"/>
        </w:rPr>
      </w:pPr>
      <w:r>
        <w:rPr>
          <w:lang w:eastAsia="zh-CN"/>
        </w:rPr>
        <w:t xml:space="preserve">        double ae = k_cond * dy / dx; // </w:t>
      </w:r>
      <w:r>
        <w:rPr>
          <w:rFonts w:hint="eastAsia"/>
          <w:lang w:eastAsia="zh-CN"/>
        </w:rPr>
        <w:t>东面通量系数</w:t>
      </w:r>
      <w:r>
        <w:rPr>
          <w:lang w:eastAsia="zh-CN"/>
        </w:rPr>
        <w:t xml:space="preserve"> k*A/dx</w:t>
      </w:r>
    </w:p>
    <w:p w14:paraId="499070E5">
      <w:pPr>
        <w:bidi w:val="0"/>
        <w:rPr>
          <w:lang w:eastAsia="zh-CN"/>
        </w:rPr>
      </w:pPr>
      <w:r>
        <w:rPr>
          <w:lang w:eastAsia="zh-CN"/>
        </w:rPr>
        <w:t xml:space="preserve">        double aw = k_cond * dy / dx; // </w:t>
      </w:r>
      <w:r>
        <w:rPr>
          <w:rFonts w:hint="eastAsia"/>
          <w:lang w:eastAsia="zh-CN"/>
        </w:rPr>
        <w:t>西面</w:t>
      </w:r>
    </w:p>
    <w:p w14:paraId="4547DB68">
      <w:pPr>
        <w:bidi w:val="0"/>
        <w:rPr>
          <w:lang w:eastAsia="zh-CN"/>
        </w:rPr>
      </w:pPr>
      <w:r>
        <w:rPr>
          <w:lang w:eastAsia="zh-CN"/>
        </w:rPr>
        <w:t xml:space="preserve">        double an = k_cond * dx / dy; // </w:t>
      </w:r>
      <w:r>
        <w:rPr>
          <w:rFonts w:hint="eastAsia"/>
          <w:lang w:eastAsia="zh-CN"/>
        </w:rPr>
        <w:t>北面</w:t>
      </w:r>
    </w:p>
    <w:p w14:paraId="70B8F2EE">
      <w:pPr>
        <w:bidi w:val="0"/>
        <w:rPr>
          <w:lang w:eastAsia="zh-CN"/>
        </w:rPr>
      </w:pPr>
      <w:r>
        <w:rPr>
          <w:lang w:eastAsia="zh-CN"/>
        </w:rPr>
        <w:t xml:space="preserve">        double as = k_cond * dx / dy; // </w:t>
      </w:r>
      <w:r>
        <w:rPr>
          <w:rFonts w:hint="eastAsia"/>
          <w:lang w:eastAsia="zh-CN"/>
        </w:rPr>
        <w:t>南面</w:t>
      </w:r>
    </w:p>
    <w:p w14:paraId="024C7F9D">
      <w:pPr>
        <w:bidi w:val="0"/>
        <w:rPr>
          <w:lang w:eastAsia="zh-CN"/>
        </w:rPr>
      </w:pPr>
      <w:r>
        <w:rPr>
          <w:lang w:eastAsia="zh-CN"/>
        </w:rPr>
        <w:t xml:space="preserve">        double a_t = rho * cp * dV / dt; // </w:t>
      </w:r>
      <w:r>
        <w:rPr>
          <w:rFonts w:hint="eastAsia"/>
          <w:lang w:eastAsia="zh-CN"/>
        </w:rPr>
        <w:t>时间项系数</w:t>
      </w:r>
    </w:p>
    <w:p w14:paraId="4BC853EB">
      <w:pPr>
        <w:bidi w:val="0"/>
        <w:rPr>
          <w:lang w:eastAsia="zh-CN"/>
        </w:rPr>
      </w:pPr>
    </w:p>
    <w:p w14:paraId="5F484CD1">
      <w:pPr>
        <w:bidi w:val="0"/>
        <w:rPr>
          <w:lang w:eastAsia="zh-CN"/>
        </w:rPr>
      </w:pPr>
      <w:r>
        <w:rPr>
          <w:lang w:eastAsia="zh-CN"/>
        </w:rPr>
        <w:t xml:space="preserve">        for (int i = 0; i &lt; NX; ++i) {</w:t>
      </w:r>
    </w:p>
    <w:p w14:paraId="73B7D4B9">
      <w:pPr>
        <w:bidi w:val="0"/>
        <w:rPr>
          <w:lang w:eastAsia="zh-CN"/>
        </w:rPr>
      </w:pPr>
      <w:r>
        <w:rPr>
          <w:lang w:eastAsia="zh-CN"/>
        </w:rPr>
        <w:t xml:space="preserve">            for (int j = 0; j &lt; NY; ++j) {</w:t>
      </w:r>
    </w:p>
    <w:p w14:paraId="6E68C580">
      <w:pPr>
        <w:bidi w:val="0"/>
        <w:rPr>
          <w:lang w:eastAsia="zh-CN"/>
        </w:rPr>
      </w:pPr>
      <w:r>
        <w:rPr>
          <w:lang w:eastAsia="zh-CN"/>
        </w:rPr>
        <w:t xml:space="preserve">                // </w:t>
      </w:r>
      <w:r>
        <w:rPr>
          <w:rFonts w:hint="eastAsia"/>
          <w:lang w:eastAsia="zh-CN"/>
        </w:rPr>
        <w:t>重置系数</w:t>
      </w:r>
    </w:p>
    <w:p w14:paraId="446DA8ED">
      <w:pPr>
        <w:bidi w:val="0"/>
        <w:rPr>
          <w:lang w:eastAsia="zh-CN"/>
        </w:rPr>
      </w:pPr>
      <w:r>
        <w:rPr>
          <w:lang w:eastAsia="zh-CN"/>
        </w:rPr>
        <w:t xml:space="preserve">                aE[i][j] = ae;</w:t>
      </w:r>
    </w:p>
    <w:p w14:paraId="3DF65574">
      <w:pPr>
        <w:bidi w:val="0"/>
        <w:rPr>
          <w:lang w:eastAsia="zh-CN"/>
        </w:rPr>
      </w:pPr>
      <w:r>
        <w:rPr>
          <w:lang w:eastAsia="zh-CN"/>
        </w:rPr>
        <w:t xml:space="preserve">                aW[i][j] = aw;</w:t>
      </w:r>
    </w:p>
    <w:p w14:paraId="2E391650">
      <w:pPr>
        <w:bidi w:val="0"/>
        <w:rPr>
          <w:lang w:eastAsia="zh-CN"/>
        </w:rPr>
      </w:pPr>
      <w:r>
        <w:rPr>
          <w:lang w:eastAsia="zh-CN"/>
        </w:rPr>
        <w:t xml:space="preserve">                aN[i][j] = an;</w:t>
      </w:r>
    </w:p>
    <w:p w14:paraId="5F19C65D">
      <w:pPr>
        <w:bidi w:val="0"/>
        <w:rPr>
          <w:lang w:eastAsia="zh-CN"/>
        </w:rPr>
      </w:pPr>
      <w:r>
        <w:rPr>
          <w:lang w:eastAsia="zh-CN"/>
        </w:rPr>
        <w:t xml:space="preserve">                aS[i][j] = as;</w:t>
      </w:r>
    </w:p>
    <w:p w14:paraId="7ADBCCAD">
      <w:pPr>
        <w:bidi w:val="0"/>
        <w:rPr>
          <w:lang w:eastAsia="zh-CN"/>
        </w:rPr>
      </w:pPr>
      <w:r>
        <w:rPr>
          <w:lang w:eastAsia="zh-CN"/>
        </w:rPr>
        <w:t xml:space="preserve">                Su[i][j] = 0.0;</w:t>
      </w:r>
    </w:p>
    <w:p w14:paraId="5D480274">
      <w:pPr>
        <w:bidi w:val="0"/>
        <w:rPr>
          <w:lang w:eastAsia="zh-CN"/>
        </w:rPr>
      </w:pPr>
      <w:r>
        <w:rPr>
          <w:lang w:eastAsia="zh-CN"/>
        </w:rPr>
        <w:t xml:space="preserve">                Sp[i][j] = 0.0;</w:t>
      </w:r>
    </w:p>
    <w:p w14:paraId="2E9314DA">
      <w:pPr>
        <w:bidi w:val="0"/>
        <w:rPr>
          <w:lang w:eastAsia="zh-CN"/>
        </w:rPr>
      </w:pPr>
    </w:p>
    <w:p w14:paraId="5B93BA92">
      <w:pPr>
        <w:bidi w:val="0"/>
        <w:rPr>
          <w:lang w:eastAsia="zh-CN"/>
        </w:rPr>
      </w:pPr>
      <w:r>
        <w:rPr>
          <w:lang w:eastAsia="zh-CN"/>
        </w:rPr>
        <w:t xml:space="preserve">                // --- </w:t>
      </w:r>
      <w:r>
        <w:rPr>
          <w:rFonts w:hint="eastAsia"/>
          <w:lang w:eastAsia="zh-CN"/>
        </w:rPr>
        <w:t>步骤</w:t>
      </w:r>
      <w:r>
        <w:rPr>
          <w:lang w:eastAsia="zh-CN"/>
        </w:rPr>
        <w:t xml:space="preserve">3: </w:t>
      </w:r>
      <w:r>
        <w:rPr>
          <w:rFonts w:hint="eastAsia"/>
          <w:lang w:eastAsia="zh-CN"/>
        </w:rPr>
        <w:t>边界条件处理</w:t>
      </w:r>
      <w:r>
        <w:rPr>
          <w:lang w:eastAsia="zh-CN"/>
        </w:rPr>
        <w:t xml:space="preserve"> ---</w:t>
      </w:r>
    </w:p>
    <w:p w14:paraId="4D6968E7">
      <w:pPr>
        <w:bidi w:val="0"/>
        <w:rPr>
          <w:lang w:eastAsia="zh-CN"/>
        </w:rPr>
      </w:pPr>
    </w:p>
    <w:p w14:paraId="5FEA350A">
      <w:pPr>
        <w:bidi w:val="0"/>
        <w:rPr>
          <w:lang w:eastAsia="zh-CN"/>
        </w:rPr>
      </w:pPr>
      <w:r>
        <w:rPr>
          <w:lang w:eastAsia="zh-CN"/>
        </w:rPr>
        <w:t xml:space="preserve">                // </w:t>
      </w:r>
      <w:r>
        <w:rPr>
          <w:rFonts w:hint="eastAsia"/>
          <w:lang w:eastAsia="zh-CN"/>
        </w:rPr>
        <w:t>左边界</w:t>
      </w:r>
      <w:r>
        <w:rPr>
          <w:lang w:eastAsia="zh-CN"/>
        </w:rPr>
        <w:t xml:space="preserve"> (i=0): Dirichlet T=100</w:t>
      </w:r>
    </w:p>
    <w:p w14:paraId="3701B9A5">
      <w:pPr>
        <w:bidi w:val="0"/>
        <w:rPr>
          <w:lang w:eastAsia="zh-CN"/>
        </w:rPr>
      </w:pPr>
      <w:r>
        <w:rPr>
          <w:lang w:eastAsia="zh-CN"/>
        </w:rPr>
        <w:t xml:space="preserve">                if (i == 0) {</w:t>
      </w:r>
    </w:p>
    <w:p w14:paraId="583BAFD4">
      <w:pPr>
        <w:bidi w:val="0"/>
        <w:rPr>
          <w:lang w:eastAsia="zh-CN"/>
        </w:rPr>
      </w:pPr>
      <w:r>
        <w:rPr>
          <w:lang w:eastAsia="zh-CN"/>
        </w:rPr>
        <w:t xml:space="preserve">                    aW[i][j] = 0.0; // </w:t>
      </w:r>
      <w:r>
        <w:rPr>
          <w:rFonts w:hint="eastAsia"/>
          <w:lang w:eastAsia="zh-CN"/>
        </w:rPr>
        <w:t>切断与虚拟节点的连接</w:t>
      </w:r>
    </w:p>
    <w:p w14:paraId="04D53D66">
      <w:pPr>
        <w:bidi w:val="0"/>
        <w:rPr>
          <w:lang w:eastAsia="zh-CN"/>
        </w:rPr>
      </w:pPr>
      <w:r>
        <w:rPr>
          <w:lang w:eastAsia="zh-CN"/>
        </w:rPr>
        <w:t xml:space="preserve">                    double aw_bound = 2.0 * k_cond * dy / dx; // </w:t>
      </w:r>
      <w:r>
        <w:rPr>
          <w:rFonts w:hint="eastAsia"/>
          <w:lang w:eastAsia="zh-CN"/>
        </w:rPr>
        <w:t>边界通量系数</w:t>
      </w:r>
      <w:r>
        <w:rPr>
          <w:lang w:eastAsia="zh-CN"/>
        </w:rPr>
        <w:t xml:space="preserve"> (</w:t>
      </w:r>
      <w:r>
        <w:rPr>
          <w:rFonts w:hint="eastAsia"/>
          <w:lang w:eastAsia="zh-CN"/>
        </w:rPr>
        <w:t>距离是</w:t>
      </w:r>
      <w:r>
        <w:rPr>
          <w:lang w:eastAsia="zh-CN"/>
        </w:rPr>
        <w:t>dx/2)</w:t>
      </w:r>
    </w:p>
    <w:p w14:paraId="03A11C51">
      <w:pPr>
        <w:bidi w:val="0"/>
        <w:rPr>
          <w:lang w:eastAsia="zh-CN"/>
        </w:rPr>
      </w:pPr>
      <w:r>
        <w:rPr>
          <w:lang w:eastAsia="zh-CN"/>
        </w:rPr>
        <w:t xml:space="preserve">                    Sp[i][j] -= aw_bound;      // </w:t>
      </w:r>
      <w:r>
        <w:rPr>
          <w:rFonts w:hint="eastAsia"/>
          <w:lang w:eastAsia="zh-CN"/>
        </w:rPr>
        <w:t>移项到左边</w:t>
      </w:r>
      <w:r>
        <w:rPr>
          <w:lang w:eastAsia="zh-CN"/>
        </w:rPr>
        <w:t xml:space="preserve"> aP</w:t>
      </w:r>
    </w:p>
    <w:p w14:paraId="56C813FC">
      <w:pPr>
        <w:bidi w:val="0"/>
        <w:rPr>
          <w:lang w:eastAsia="zh-CN"/>
        </w:rPr>
      </w:pPr>
      <w:r>
        <w:rPr>
          <w:lang w:eastAsia="zh-CN"/>
        </w:rPr>
        <w:t xml:space="preserve">                    Su[i][j] += aw_bound * T_Left; // </w:t>
      </w:r>
      <w:r>
        <w:rPr>
          <w:rFonts w:hint="eastAsia"/>
          <w:lang w:eastAsia="zh-CN"/>
        </w:rPr>
        <w:t>移项到右边</w:t>
      </w:r>
      <w:r>
        <w:rPr>
          <w:lang w:eastAsia="zh-CN"/>
        </w:rPr>
        <w:t xml:space="preserve"> b</w:t>
      </w:r>
    </w:p>
    <w:p w14:paraId="54B38C1A">
      <w:pPr>
        <w:bidi w:val="0"/>
        <w:rPr>
          <w:lang w:eastAsia="zh-CN"/>
        </w:rPr>
      </w:pPr>
      <w:r>
        <w:rPr>
          <w:lang w:eastAsia="zh-CN"/>
        </w:rPr>
        <w:t xml:space="preserve">                }</w:t>
      </w:r>
    </w:p>
    <w:p w14:paraId="0712AE52">
      <w:pPr>
        <w:bidi w:val="0"/>
        <w:rPr>
          <w:lang w:eastAsia="zh-CN"/>
        </w:rPr>
      </w:pPr>
    </w:p>
    <w:p w14:paraId="72B63057">
      <w:pPr>
        <w:bidi w:val="0"/>
        <w:rPr>
          <w:lang w:eastAsia="zh-CN"/>
        </w:rPr>
      </w:pPr>
      <w:r>
        <w:rPr>
          <w:lang w:eastAsia="zh-CN"/>
        </w:rPr>
        <w:t xml:space="preserve">                // </w:t>
      </w:r>
      <w:r>
        <w:rPr>
          <w:rFonts w:hint="eastAsia"/>
          <w:lang w:eastAsia="zh-CN"/>
        </w:rPr>
        <w:t>右边界</w:t>
      </w:r>
      <w:r>
        <w:rPr>
          <w:lang w:eastAsia="zh-CN"/>
        </w:rPr>
        <w:t xml:space="preserve"> (i=NX-1): Dirichlet T=0</w:t>
      </w:r>
    </w:p>
    <w:p w14:paraId="52696E6B">
      <w:pPr>
        <w:bidi w:val="0"/>
        <w:rPr>
          <w:lang w:eastAsia="zh-CN"/>
        </w:rPr>
      </w:pPr>
      <w:r>
        <w:rPr>
          <w:lang w:eastAsia="zh-CN"/>
        </w:rPr>
        <w:t xml:space="preserve">                if (i == NX - 1) {</w:t>
      </w:r>
    </w:p>
    <w:p w14:paraId="31BDDF9B">
      <w:pPr>
        <w:bidi w:val="0"/>
        <w:rPr>
          <w:lang w:eastAsia="zh-CN"/>
        </w:rPr>
      </w:pPr>
      <w:r>
        <w:rPr>
          <w:lang w:eastAsia="zh-CN"/>
        </w:rPr>
        <w:t xml:space="preserve">                    aE[i][j] = 0.0;</w:t>
      </w:r>
    </w:p>
    <w:p w14:paraId="5C3803E4">
      <w:pPr>
        <w:bidi w:val="0"/>
        <w:rPr>
          <w:lang w:eastAsia="zh-CN"/>
        </w:rPr>
      </w:pPr>
      <w:r>
        <w:rPr>
          <w:lang w:eastAsia="zh-CN"/>
        </w:rPr>
        <w:t xml:space="preserve">                    double ae_bound = 2.0 * k_cond * dy / dx;</w:t>
      </w:r>
    </w:p>
    <w:p w14:paraId="6BFA1FB6">
      <w:pPr>
        <w:bidi w:val="0"/>
        <w:rPr>
          <w:lang w:eastAsia="zh-CN"/>
        </w:rPr>
      </w:pPr>
      <w:r>
        <w:rPr>
          <w:lang w:eastAsia="zh-CN"/>
        </w:rPr>
        <w:t xml:space="preserve">                    Sp[i][j] -= ae_bound;</w:t>
      </w:r>
    </w:p>
    <w:p w14:paraId="759F79CE">
      <w:pPr>
        <w:bidi w:val="0"/>
        <w:rPr>
          <w:lang w:eastAsia="zh-CN"/>
        </w:rPr>
      </w:pPr>
      <w:r>
        <w:rPr>
          <w:lang w:eastAsia="zh-CN"/>
        </w:rPr>
        <w:t xml:space="preserve">                    Su[i][j] += ae_bound * T_Right;</w:t>
      </w:r>
    </w:p>
    <w:p w14:paraId="0210DB3C">
      <w:pPr>
        <w:bidi w:val="0"/>
        <w:rPr>
          <w:lang w:eastAsia="zh-CN"/>
        </w:rPr>
      </w:pPr>
      <w:r>
        <w:rPr>
          <w:lang w:eastAsia="zh-CN"/>
        </w:rPr>
        <w:t xml:space="preserve">                }</w:t>
      </w:r>
    </w:p>
    <w:p w14:paraId="5BB748F7">
      <w:pPr>
        <w:bidi w:val="0"/>
        <w:rPr>
          <w:lang w:eastAsia="zh-CN"/>
        </w:rPr>
      </w:pPr>
    </w:p>
    <w:p w14:paraId="2177001B">
      <w:pPr>
        <w:bidi w:val="0"/>
        <w:rPr>
          <w:lang w:eastAsia="zh-CN"/>
        </w:rPr>
      </w:pPr>
      <w:r>
        <w:rPr>
          <w:lang w:eastAsia="zh-CN"/>
        </w:rPr>
        <w:t xml:space="preserve">                // </w:t>
      </w:r>
      <w:r>
        <w:rPr>
          <w:rFonts w:hint="eastAsia"/>
          <w:lang w:eastAsia="zh-CN"/>
        </w:rPr>
        <w:t>下边界</w:t>
      </w:r>
      <w:r>
        <w:rPr>
          <w:lang w:eastAsia="zh-CN"/>
        </w:rPr>
        <w:t xml:space="preserve"> (j=0): Adiabatic (</w:t>
      </w:r>
      <w:r>
        <w:rPr>
          <w:rFonts w:hint="eastAsia"/>
          <w:lang w:eastAsia="zh-CN"/>
        </w:rPr>
        <w:t>绝热</w:t>
      </w:r>
      <w:r>
        <w:rPr>
          <w:lang w:eastAsia="zh-CN"/>
        </w:rPr>
        <w:t>) -&gt; Flux=0</w:t>
      </w:r>
    </w:p>
    <w:p w14:paraId="6D4BC427">
      <w:pPr>
        <w:bidi w:val="0"/>
        <w:rPr>
          <w:lang w:eastAsia="zh-CN"/>
        </w:rPr>
      </w:pPr>
      <w:r>
        <w:rPr>
          <w:lang w:eastAsia="zh-CN"/>
        </w:rPr>
        <w:t xml:space="preserve">                if (j == 0) {</w:t>
      </w:r>
    </w:p>
    <w:p w14:paraId="0EB0FCCA">
      <w:pPr>
        <w:bidi w:val="0"/>
        <w:rPr>
          <w:lang w:eastAsia="zh-CN"/>
        </w:rPr>
      </w:pPr>
      <w:r>
        <w:rPr>
          <w:lang w:eastAsia="zh-CN"/>
        </w:rPr>
        <w:t xml:space="preserve">                    aS[i][j] = 0.0; // </w:t>
      </w:r>
      <w:r>
        <w:rPr>
          <w:rFonts w:hint="eastAsia"/>
          <w:lang w:eastAsia="zh-CN"/>
        </w:rPr>
        <w:t>只需要切断系数，不做额外修正</w:t>
      </w:r>
    </w:p>
    <w:p w14:paraId="36DE8529">
      <w:pPr>
        <w:bidi w:val="0"/>
        <w:rPr>
          <w:lang w:eastAsia="zh-CN"/>
        </w:rPr>
      </w:pPr>
      <w:r>
        <w:rPr>
          <w:lang w:eastAsia="zh-CN"/>
        </w:rPr>
        <w:t xml:space="preserve">                }</w:t>
      </w:r>
    </w:p>
    <w:p w14:paraId="11A73D14">
      <w:pPr>
        <w:bidi w:val="0"/>
        <w:rPr>
          <w:lang w:eastAsia="zh-CN"/>
        </w:rPr>
      </w:pPr>
    </w:p>
    <w:p w14:paraId="57DEF12B">
      <w:pPr>
        <w:bidi w:val="0"/>
        <w:rPr>
          <w:lang w:eastAsia="zh-CN"/>
        </w:rPr>
      </w:pPr>
      <w:r>
        <w:rPr>
          <w:lang w:eastAsia="zh-CN"/>
        </w:rPr>
        <w:t xml:space="preserve">                // </w:t>
      </w:r>
      <w:r>
        <w:rPr>
          <w:rFonts w:hint="eastAsia"/>
          <w:lang w:eastAsia="zh-CN"/>
        </w:rPr>
        <w:t>上边界</w:t>
      </w:r>
      <w:r>
        <w:rPr>
          <w:lang w:eastAsia="zh-CN"/>
        </w:rPr>
        <w:t xml:space="preserve"> (j=NY-1): Adiabatic (</w:t>
      </w:r>
      <w:r>
        <w:rPr>
          <w:rFonts w:hint="eastAsia"/>
          <w:lang w:eastAsia="zh-CN"/>
        </w:rPr>
        <w:t>绝热</w:t>
      </w:r>
      <w:r>
        <w:rPr>
          <w:lang w:eastAsia="zh-CN"/>
        </w:rPr>
        <w:t>)</w:t>
      </w:r>
    </w:p>
    <w:p w14:paraId="1ED6F4B6">
      <w:pPr>
        <w:bidi w:val="0"/>
        <w:rPr>
          <w:lang w:eastAsia="zh-CN"/>
        </w:rPr>
      </w:pPr>
      <w:r>
        <w:rPr>
          <w:lang w:eastAsia="zh-CN"/>
        </w:rPr>
        <w:t xml:space="preserve">                if (j == NY - 1) {</w:t>
      </w:r>
    </w:p>
    <w:p w14:paraId="3776A7C9">
      <w:pPr>
        <w:bidi w:val="0"/>
        <w:rPr>
          <w:lang w:eastAsia="zh-CN"/>
        </w:rPr>
      </w:pPr>
      <w:r>
        <w:rPr>
          <w:lang w:eastAsia="zh-CN"/>
        </w:rPr>
        <w:t xml:space="preserve">                    aN[i][j] = 0.0;</w:t>
      </w:r>
    </w:p>
    <w:p w14:paraId="5E0F904D">
      <w:pPr>
        <w:bidi w:val="0"/>
        <w:rPr>
          <w:lang w:eastAsia="zh-CN"/>
        </w:rPr>
      </w:pPr>
      <w:r>
        <w:rPr>
          <w:lang w:eastAsia="zh-CN"/>
        </w:rPr>
        <w:t xml:space="preserve">                }</w:t>
      </w:r>
    </w:p>
    <w:p w14:paraId="161FC25A">
      <w:pPr>
        <w:bidi w:val="0"/>
        <w:rPr>
          <w:lang w:eastAsia="zh-CN"/>
        </w:rPr>
      </w:pPr>
    </w:p>
    <w:p w14:paraId="5B6FAB25">
      <w:pPr>
        <w:bidi w:val="0"/>
        <w:rPr>
          <w:lang w:eastAsia="zh-CN"/>
        </w:rPr>
      </w:pPr>
      <w:r>
        <w:rPr>
          <w:lang w:eastAsia="zh-CN"/>
        </w:rPr>
        <w:t xml:space="preserve">                // --- </w:t>
      </w:r>
      <w:r>
        <w:rPr>
          <w:rFonts w:hint="eastAsia"/>
          <w:lang w:eastAsia="zh-CN"/>
        </w:rPr>
        <w:t>步骤</w:t>
      </w:r>
      <w:r>
        <w:rPr>
          <w:lang w:eastAsia="zh-CN"/>
        </w:rPr>
        <w:t xml:space="preserve">1: </w:t>
      </w:r>
      <w:r>
        <w:rPr>
          <w:rFonts w:hint="eastAsia"/>
          <w:lang w:eastAsia="zh-CN"/>
        </w:rPr>
        <w:t>时间项合并</w:t>
      </w:r>
      <w:r>
        <w:rPr>
          <w:lang w:eastAsia="zh-CN"/>
        </w:rPr>
        <w:t xml:space="preserve"> ---</w:t>
      </w:r>
    </w:p>
    <w:p w14:paraId="660589F9">
      <w:pPr>
        <w:bidi w:val="0"/>
        <w:rPr>
          <w:lang w:eastAsia="zh-CN"/>
        </w:rPr>
      </w:pPr>
      <w:r>
        <w:rPr>
          <w:lang w:eastAsia="zh-CN"/>
        </w:rPr>
        <w:t xml:space="preserve">                // aP * T = ... + b</w:t>
      </w:r>
    </w:p>
    <w:p w14:paraId="7D8B05FF">
      <w:pPr>
        <w:bidi w:val="0"/>
        <w:rPr>
          <w:lang w:eastAsia="zh-CN"/>
        </w:rPr>
      </w:pPr>
      <w:r>
        <w:rPr>
          <w:lang w:eastAsia="zh-CN"/>
        </w:rPr>
        <w:t xml:space="preserve">                // b = Su + a_t * T_old</w:t>
      </w:r>
    </w:p>
    <w:p w14:paraId="59720118">
      <w:pPr>
        <w:bidi w:val="0"/>
        <w:rPr>
          <w:lang w:eastAsia="zh-CN"/>
        </w:rPr>
      </w:pPr>
      <w:r>
        <w:rPr>
          <w:lang w:eastAsia="zh-CN"/>
        </w:rPr>
        <w:t xml:space="preserve">                // aP = sum(a_nb) - Sp + a_t</w:t>
      </w:r>
    </w:p>
    <w:p w14:paraId="05A0E07F">
      <w:pPr>
        <w:bidi w:val="0"/>
        <w:rPr>
          <w:lang w:eastAsia="zh-CN"/>
        </w:rPr>
      </w:pPr>
      <w:r>
        <w:rPr>
          <w:lang w:eastAsia="zh-CN"/>
        </w:rPr>
        <w:t xml:space="preserve">                Su[i][j] += a_t * T_old[i][j]; // </w:t>
      </w:r>
      <w:r>
        <w:rPr>
          <w:rFonts w:hint="eastAsia"/>
          <w:lang w:eastAsia="zh-CN"/>
        </w:rPr>
        <w:t>时间项贡献到右端项</w:t>
      </w:r>
      <w:r>
        <w:rPr>
          <w:lang w:eastAsia="zh-CN"/>
        </w:rPr>
        <w:t xml:space="preserve"> b</w:t>
      </w:r>
    </w:p>
    <w:p w14:paraId="07D11566">
      <w:pPr>
        <w:bidi w:val="0"/>
        <w:rPr>
          <w:lang w:eastAsia="zh-CN"/>
        </w:rPr>
      </w:pPr>
      <w:r>
        <w:rPr>
          <w:lang w:eastAsia="zh-CN"/>
        </w:rPr>
        <w:t xml:space="preserve">                aP[i][j] = aE[i][j] + aW[i][j] + aN[i][j] + aS[i][j] - Sp[i][j] + a_t;</w:t>
      </w:r>
    </w:p>
    <w:p w14:paraId="7B2E9270">
      <w:pPr>
        <w:bidi w:val="0"/>
        <w:rPr>
          <w:lang w:eastAsia="zh-CN"/>
        </w:rPr>
      </w:pPr>
      <w:r>
        <w:rPr>
          <w:lang w:eastAsia="zh-CN"/>
        </w:rPr>
        <w:t xml:space="preserve">            }</w:t>
      </w:r>
    </w:p>
    <w:p w14:paraId="44B4CF38">
      <w:pPr>
        <w:bidi w:val="0"/>
        <w:rPr>
          <w:lang w:eastAsia="zh-CN"/>
        </w:rPr>
      </w:pPr>
      <w:r>
        <w:rPr>
          <w:lang w:eastAsia="zh-CN"/>
        </w:rPr>
        <w:t xml:space="preserve">        }</w:t>
      </w:r>
    </w:p>
    <w:p w14:paraId="677E6CFC">
      <w:pPr>
        <w:bidi w:val="0"/>
        <w:rPr>
          <w:lang w:eastAsia="zh-CN"/>
        </w:rPr>
      </w:pPr>
      <w:r>
        <w:rPr>
          <w:lang w:eastAsia="zh-CN"/>
        </w:rPr>
        <w:t xml:space="preserve">    }</w:t>
      </w:r>
    </w:p>
    <w:p w14:paraId="7827F0FC">
      <w:pPr>
        <w:bidi w:val="0"/>
        <w:rPr>
          <w:lang w:eastAsia="zh-CN"/>
        </w:rPr>
      </w:pPr>
    </w:p>
    <w:p w14:paraId="2F54F3E6">
      <w:pPr>
        <w:bidi w:val="0"/>
        <w:rPr>
          <w:lang w:eastAsia="zh-CN"/>
        </w:rPr>
      </w:pPr>
      <w:r>
        <w:rPr>
          <w:lang w:eastAsia="zh-CN"/>
        </w:rPr>
        <w:t xml:space="preserve">    // --- </w:t>
      </w:r>
      <w:r>
        <w:rPr>
          <w:rFonts w:hint="eastAsia"/>
          <w:lang w:eastAsia="zh-CN"/>
        </w:rPr>
        <w:t>步骤</w:t>
      </w:r>
      <w:r>
        <w:rPr>
          <w:lang w:eastAsia="zh-CN"/>
        </w:rPr>
        <w:t xml:space="preserve">4: Ax=b </w:t>
      </w:r>
      <w:r>
        <w:rPr>
          <w:rFonts w:hint="eastAsia"/>
          <w:lang w:eastAsia="zh-CN"/>
        </w:rPr>
        <w:t>求解</w:t>
      </w:r>
      <w:r>
        <w:rPr>
          <w:lang w:eastAsia="zh-CN"/>
        </w:rPr>
        <w:t xml:space="preserve"> (SOR) ---</w:t>
      </w:r>
    </w:p>
    <w:p w14:paraId="691D9E3C">
      <w:pPr>
        <w:bidi w:val="0"/>
        <w:rPr>
          <w:lang w:eastAsia="zh-CN"/>
        </w:rPr>
      </w:pPr>
      <w:r>
        <w:rPr>
          <w:lang w:eastAsia="zh-CN"/>
        </w:rPr>
        <w:t xml:space="preserve">    void solveLinearSystem() {</w:t>
      </w:r>
    </w:p>
    <w:p w14:paraId="304C6247">
      <w:pPr>
        <w:bidi w:val="0"/>
        <w:rPr>
          <w:lang w:eastAsia="zh-CN"/>
        </w:rPr>
      </w:pPr>
      <w:r>
        <w:rPr>
          <w:lang w:eastAsia="zh-CN"/>
        </w:rPr>
        <w:t xml:space="preserve">        int maxIter = 1000;</w:t>
      </w:r>
    </w:p>
    <w:p w14:paraId="7D6308A5">
      <w:pPr>
        <w:bidi w:val="0"/>
        <w:rPr>
          <w:lang w:eastAsia="zh-CN"/>
        </w:rPr>
      </w:pPr>
      <w:r>
        <w:rPr>
          <w:lang w:eastAsia="zh-CN"/>
        </w:rPr>
        <w:t xml:space="preserve">        double tol = 1e-6;</w:t>
      </w:r>
    </w:p>
    <w:p w14:paraId="5B4F8D63">
      <w:pPr>
        <w:bidi w:val="0"/>
        <w:rPr>
          <w:lang w:eastAsia="zh-CN"/>
        </w:rPr>
      </w:pPr>
    </w:p>
    <w:p w14:paraId="15EFFB17">
      <w:pPr>
        <w:bidi w:val="0"/>
        <w:rPr>
          <w:lang w:eastAsia="zh-CN"/>
        </w:rPr>
      </w:pPr>
      <w:r>
        <w:rPr>
          <w:lang w:eastAsia="zh-CN"/>
        </w:rPr>
        <w:t xml:space="preserve">        for (int k = 0; k &lt; maxIter; ++k) {</w:t>
      </w:r>
    </w:p>
    <w:p w14:paraId="328058F4">
      <w:pPr>
        <w:bidi w:val="0"/>
        <w:rPr>
          <w:lang w:eastAsia="zh-CN"/>
        </w:rPr>
      </w:pPr>
      <w:r>
        <w:rPr>
          <w:lang w:eastAsia="zh-CN"/>
        </w:rPr>
        <w:t xml:space="preserve">            double maxRes = 0.0;</w:t>
      </w:r>
    </w:p>
    <w:p w14:paraId="00E159F1">
      <w:pPr>
        <w:bidi w:val="0"/>
        <w:rPr>
          <w:lang w:eastAsia="zh-CN"/>
        </w:rPr>
      </w:pPr>
    </w:p>
    <w:p w14:paraId="60442919">
      <w:pPr>
        <w:bidi w:val="0"/>
        <w:rPr>
          <w:lang w:eastAsia="zh-CN"/>
        </w:rPr>
      </w:pPr>
      <w:r>
        <w:rPr>
          <w:lang w:eastAsia="zh-CN"/>
        </w:rPr>
        <w:t xml:space="preserve">            for (int i = 0; i &lt; NX; ++i) {</w:t>
      </w:r>
    </w:p>
    <w:p w14:paraId="31E986EA">
      <w:pPr>
        <w:bidi w:val="0"/>
        <w:rPr>
          <w:lang w:eastAsia="zh-CN"/>
        </w:rPr>
      </w:pPr>
      <w:r>
        <w:rPr>
          <w:lang w:eastAsia="zh-CN"/>
        </w:rPr>
        <w:t xml:space="preserve">                for (int j = 0; j &lt; NY; ++j) {</w:t>
      </w:r>
    </w:p>
    <w:p w14:paraId="66E99459">
      <w:pPr>
        <w:bidi w:val="0"/>
        <w:rPr>
          <w:lang w:eastAsia="zh-CN"/>
        </w:rPr>
      </w:pPr>
      <w:r>
        <w:rPr>
          <w:lang w:eastAsia="zh-CN"/>
        </w:rPr>
        <w:t xml:space="preserve">                    // b_i</w:t>
      </w:r>
    </w:p>
    <w:p w14:paraId="29ED1644">
      <w:pPr>
        <w:bidi w:val="0"/>
        <w:rPr>
          <w:lang w:eastAsia="zh-CN"/>
        </w:rPr>
      </w:pPr>
      <w:r>
        <w:rPr>
          <w:lang w:eastAsia="zh-CN"/>
        </w:rPr>
        <w:t xml:space="preserve">                    double b = Su[i][j]; // </w:t>
      </w:r>
      <w:r>
        <w:rPr>
          <w:rFonts w:hint="eastAsia"/>
          <w:lang w:eastAsia="zh-CN"/>
        </w:rPr>
        <w:t>这里的</w:t>
      </w:r>
      <w:r>
        <w:rPr>
          <w:lang w:eastAsia="zh-CN"/>
        </w:rPr>
        <w:t xml:space="preserve"> Su </w:t>
      </w:r>
      <w:r>
        <w:rPr>
          <w:rFonts w:hint="eastAsia"/>
          <w:lang w:eastAsia="zh-CN"/>
        </w:rPr>
        <w:t>已经包含了</w:t>
      </w:r>
      <w:r>
        <w:rPr>
          <w:lang w:eastAsia="zh-CN"/>
        </w:rPr>
        <w:t xml:space="preserve"> a_t * T_old</w:t>
      </w:r>
    </w:p>
    <w:p w14:paraId="077BF2D1">
      <w:pPr>
        <w:bidi w:val="0"/>
        <w:rPr>
          <w:lang w:eastAsia="zh-CN"/>
        </w:rPr>
      </w:pPr>
    </w:p>
    <w:p w14:paraId="391EF3AC">
      <w:pPr>
        <w:bidi w:val="0"/>
        <w:rPr>
          <w:lang w:eastAsia="zh-CN"/>
        </w:rPr>
      </w:pPr>
      <w:r>
        <w:rPr>
          <w:lang w:eastAsia="zh-CN"/>
        </w:rPr>
        <w:t xml:space="preserve">                    // sum(a_nb * T_nb)</w:t>
      </w:r>
    </w:p>
    <w:p w14:paraId="7376ECB7">
      <w:pPr>
        <w:bidi w:val="0"/>
        <w:rPr>
          <w:lang w:eastAsia="zh-CN"/>
        </w:rPr>
      </w:pPr>
      <w:r>
        <w:rPr>
          <w:lang w:eastAsia="zh-CN"/>
        </w:rPr>
        <w:t xml:space="preserve">                    double neighborSum = 0.0;</w:t>
      </w:r>
    </w:p>
    <w:p w14:paraId="34642384">
      <w:pPr>
        <w:bidi w:val="0"/>
        <w:rPr>
          <w:lang w:eastAsia="zh-CN"/>
        </w:rPr>
      </w:pPr>
      <w:r>
        <w:rPr>
          <w:lang w:eastAsia="zh-CN"/>
        </w:rPr>
        <w:t xml:space="preserve">                    if (i &lt; NX - 1) neighborSum += aE[i][j] * T[i + 1][j];</w:t>
      </w:r>
    </w:p>
    <w:p w14:paraId="00B33C53">
      <w:pPr>
        <w:bidi w:val="0"/>
        <w:rPr>
          <w:lang w:eastAsia="zh-CN"/>
        </w:rPr>
      </w:pPr>
      <w:r>
        <w:rPr>
          <w:lang w:eastAsia="zh-CN"/>
        </w:rPr>
        <w:t xml:space="preserve">                    if (i &gt; 0)      neighborSum += aW[i][j] * T[i - 1][j];</w:t>
      </w:r>
    </w:p>
    <w:p w14:paraId="771DE68F">
      <w:pPr>
        <w:bidi w:val="0"/>
        <w:rPr>
          <w:lang w:eastAsia="zh-CN"/>
        </w:rPr>
      </w:pPr>
      <w:r>
        <w:rPr>
          <w:lang w:eastAsia="zh-CN"/>
        </w:rPr>
        <w:t xml:space="preserve">                    if (j &lt; NY - 1) neighborSum += aN[i][j] * T[j + 1][j];</w:t>
      </w:r>
    </w:p>
    <w:p w14:paraId="5122F4CF">
      <w:pPr>
        <w:bidi w:val="0"/>
        <w:rPr>
          <w:lang w:eastAsia="zh-CN"/>
        </w:rPr>
      </w:pPr>
      <w:r>
        <w:rPr>
          <w:lang w:eastAsia="zh-CN"/>
        </w:rPr>
        <w:t xml:space="preserve">                    if (j &gt; 0)      neighborSum += aS[i][j] * T[j - 1][j];</w:t>
      </w:r>
    </w:p>
    <w:p w14:paraId="45168E21">
      <w:pPr>
        <w:bidi w:val="0"/>
        <w:rPr>
          <w:lang w:eastAsia="zh-CN"/>
        </w:rPr>
      </w:pPr>
    </w:p>
    <w:p w14:paraId="0D57552B">
      <w:pPr>
        <w:bidi w:val="0"/>
        <w:rPr>
          <w:lang w:eastAsia="zh-CN"/>
        </w:rPr>
      </w:pPr>
      <w:r>
        <w:rPr>
          <w:lang w:eastAsia="zh-CN"/>
        </w:rPr>
        <w:t xml:space="preserve">                    // Gauss-Seidel </w:t>
      </w:r>
      <w:r>
        <w:rPr>
          <w:rFonts w:hint="eastAsia"/>
          <w:lang w:eastAsia="zh-CN"/>
        </w:rPr>
        <w:t>预测值</w:t>
      </w:r>
      <w:r>
        <w:rPr>
          <w:lang w:eastAsia="zh-CN"/>
        </w:rPr>
        <w:t>: T* = (b + sum) / aP</w:t>
      </w:r>
    </w:p>
    <w:p w14:paraId="6A6B098B">
      <w:pPr>
        <w:bidi w:val="0"/>
        <w:rPr>
          <w:lang w:eastAsia="zh-CN"/>
        </w:rPr>
      </w:pPr>
      <w:r>
        <w:rPr>
          <w:lang w:eastAsia="zh-CN"/>
        </w:rPr>
        <w:t xml:space="preserve">                    double T_gs = (b + neighborSum) / aP[i][j];</w:t>
      </w:r>
    </w:p>
    <w:p w14:paraId="2759F8CF">
      <w:pPr>
        <w:bidi w:val="0"/>
        <w:rPr>
          <w:lang w:eastAsia="zh-CN"/>
        </w:rPr>
      </w:pPr>
    </w:p>
    <w:p w14:paraId="41AAD279">
      <w:pPr>
        <w:bidi w:val="0"/>
        <w:rPr>
          <w:lang w:eastAsia="zh-CN"/>
        </w:rPr>
      </w:pPr>
      <w:r>
        <w:rPr>
          <w:lang w:eastAsia="zh-CN"/>
        </w:rPr>
        <w:t xml:space="preserve">                    // SOR </w:t>
      </w:r>
      <w:r>
        <w:rPr>
          <w:rFonts w:hint="eastAsia"/>
          <w:lang w:eastAsia="zh-CN"/>
        </w:rPr>
        <w:t>修正</w:t>
      </w:r>
      <w:r>
        <w:rPr>
          <w:lang w:eastAsia="zh-CN"/>
        </w:rPr>
        <w:t>: T_new = (1-w)T_old + w*T_gs</w:t>
      </w:r>
    </w:p>
    <w:p w14:paraId="51594B6A">
      <w:pPr>
        <w:bidi w:val="0"/>
        <w:rPr>
          <w:lang w:eastAsia="zh-CN"/>
        </w:rPr>
      </w:pPr>
      <w:r>
        <w:rPr>
          <w:lang w:eastAsia="zh-CN"/>
        </w:rPr>
        <w:t xml:space="preserve">                    double T_new = (1.0 - omega) * T[i][j] + omega * T_gs;</w:t>
      </w:r>
    </w:p>
    <w:p w14:paraId="69AF0B14">
      <w:pPr>
        <w:bidi w:val="0"/>
        <w:rPr>
          <w:lang w:eastAsia="zh-CN"/>
        </w:rPr>
      </w:pPr>
    </w:p>
    <w:p w14:paraId="7B48FBD8">
      <w:pPr>
        <w:bidi w:val="0"/>
        <w:rPr>
          <w:lang w:eastAsia="zh-CN"/>
        </w:rPr>
      </w:pPr>
      <w:r>
        <w:rPr>
          <w:lang w:eastAsia="zh-CN"/>
        </w:rPr>
        <w:t xml:space="preserve">                    // </w:t>
      </w:r>
      <w:r>
        <w:rPr>
          <w:rFonts w:hint="eastAsia"/>
          <w:lang w:eastAsia="zh-CN"/>
        </w:rPr>
        <w:t>计算残差</w:t>
      </w:r>
    </w:p>
    <w:p w14:paraId="39F277CB">
      <w:pPr>
        <w:bidi w:val="0"/>
        <w:rPr>
          <w:lang w:eastAsia="zh-CN"/>
        </w:rPr>
      </w:pPr>
      <w:r>
        <w:rPr>
          <w:lang w:eastAsia="zh-CN"/>
        </w:rPr>
        <w:t xml:space="preserve">                    double res = std::abs(T_new - T[i][j]);</w:t>
      </w:r>
    </w:p>
    <w:p w14:paraId="25EA76FF">
      <w:pPr>
        <w:bidi w:val="0"/>
        <w:rPr>
          <w:lang w:eastAsia="zh-CN"/>
        </w:rPr>
      </w:pPr>
      <w:r>
        <w:rPr>
          <w:lang w:eastAsia="zh-CN"/>
        </w:rPr>
        <w:t xml:space="preserve">                    if (res &gt; maxRes) maxRes = res;</w:t>
      </w:r>
    </w:p>
    <w:p w14:paraId="2EE3DCB8">
      <w:pPr>
        <w:bidi w:val="0"/>
        <w:rPr>
          <w:lang w:eastAsia="zh-CN"/>
        </w:rPr>
      </w:pPr>
    </w:p>
    <w:p w14:paraId="76974EA4">
      <w:pPr>
        <w:bidi w:val="0"/>
        <w:rPr>
          <w:lang w:eastAsia="zh-CN"/>
        </w:rPr>
      </w:pPr>
      <w:r>
        <w:rPr>
          <w:lang w:eastAsia="zh-CN"/>
        </w:rPr>
        <w:t xml:space="preserve">                    T[i][j] = T_new;</w:t>
      </w:r>
    </w:p>
    <w:p w14:paraId="25B0D494">
      <w:pPr>
        <w:bidi w:val="0"/>
        <w:rPr>
          <w:lang w:eastAsia="zh-CN"/>
        </w:rPr>
      </w:pPr>
      <w:r>
        <w:rPr>
          <w:lang w:eastAsia="zh-CN"/>
        </w:rPr>
        <w:t xml:space="preserve">                }</w:t>
      </w:r>
    </w:p>
    <w:p w14:paraId="0BD7F3EE">
      <w:pPr>
        <w:bidi w:val="0"/>
        <w:rPr>
          <w:lang w:eastAsia="zh-CN"/>
        </w:rPr>
      </w:pPr>
      <w:r>
        <w:rPr>
          <w:lang w:eastAsia="zh-CN"/>
        </w:rPr>
        <w:t xml:space="preserve">            }</w:t>
      </w:r>
    </w:p>
    <w:p w14:paraId="76B5B3D8">
      <w:pPr>
        <w:bidi w:val="0"/>
        <w:rPr>
          <w:lang w:eastAsia="zh-CN"/>
        </w:rPr>
      </w:pPr>
    </w:p>
    <w:p w14:paraId="33C16320">
      <w:pPr>
        <w:bidi w:val="0"/>
        <w:rPr>
          <w:lang w:eastAsia="zh-CN"/>
        </w:rPr>
      </w:pPr>
      <w:r>
        <w:rPr>
          <w:lang w:eastAsia="zh-CN"/>
        </w:rPr>
        <w:t xml:space="preserve">            if (maxRes &lt; tol) return; // </w:t>
      </w:r>
      <w:r>
        <w:rPr>
          <w:rFonts w:hint="eastAsia"/>
          <w:lang w:eastAsia="zh-CN"/>
        </w:rPr>
        <w:t>收敛</w:t>
      </w:r>
    </w:p>
    <w:p w14:paraId="1D048DA1">
      <w:pPr>
        <w:bidi w:val="0"/>
        <w:rPr>
          <w:lang w:eastAsia="zh-CN"/>
        </w:rPr>
      </w:pPr>
      <w:r>
        <w:rPr>
          <w:lang w:eastAsia="zh-CN"/>
        </w:rPr>
        <w:t xml:space="preserve">        }</w:t>
      </w:r>
    </w:p>
    <w:p w14:paraId="52BA2C82">
      <w:pPr>
        <w:bidi w:val="0"/>
        <w:rPr>
          <w:lang w:eastAsia="zh-CN"/>
        </w:rPr>
      </w:pPr>
      <w:r>
        <w:rPr>
          <w:lang w:eastAsia="zh-CN"/>
        </w:rPr>
        <w:t xml:space="preserve">    }</w:t>
      </w:r>
    </w:p>
    <w:p w14:paraId="4B4A5AF5">
      <w:pPr>
        <w:bidi w:val="0"/>
        <w:rPr>
          <w:lang w:eastAsia="zh-CN"/>
        </w:rPr>
      </w:pPr>
    </w:p>
    <w:p w14:paraId="7E9039C6">
      <w:pPr>
        <w:bidi w:val="0"/>
        <w:rPr>
          <w:lang w:eastAsia="zh-CN"/>
        </w:rPr>
      </w:pPr>
      <w:r>
        <w:rPr>
          <w:lang w:eastAsia="zh-CN"/>
        </w:rPr>
        <w:t xml:space="preserve">    // --- </w:t>
      </w:r>
      <w:r>
        <w:rPr>
          <w:rFonts w:hint="eastAsia"/>
          <w:lang w:eastAsia="zh-CN"/>
        </w:rPr>
        <w:t>步骤</w:t>
      </w:r>
      <w:r>
        <w:rPr>
          <w:lang w:eastAsia="zh-CN"/>
        </w:rPr>
        <w:t xml:space="preserve">5: </w:t>
      </w:r>
      <w:r>
        <w:rPr>
          <w:rFonts w:hint="eastAsia"/>
          <w:lang w:eastAsia="zh-CN"/>
        </w:rPr>
        <w:t>更新</w:t>
      </w:r>
      <w:r>
        <w:rPr>
          <w:lang w:eastAsia="zh-CN"/>
        </w:rPr>
        <w:t xml:space="preserve"> t</w:t>
      </w:r>
      <w:r>
        <w:rPr>
          <w:rFonts w:hint="eastAsia"/>
          <w:lang w:eastAsia="zh-CN"/>
        </w:rPr>
        <w:t>，存储</w:t>
      </w:r>
      <w:r>
        <w:rPr>
          <w:lang w:eastAsia="zh-CN"/>
        </w:rPr>
        <w:t xml:space="preserve"> T ---</w:t>
      </w:r>
    </w:p>
    <w:p w14:paraId="7E0559C9">
      <w:pPr>
        <w:bidi w:val="0"/>
        <w:rPr>
          <w:lang w:eastAsia="zh-CN"/>
        </w:rPr>
      </w:pPr>
      <w:r>
        <w:rPr>
          <w:lang w:eastAsia="zh-CN"/>
        </w:rPr>
        <w:t xml:space="preserve">    void run() {</w:t>
      </w:r>
    </w:p>
    <w:p w14:paraId="2E5273C6">
      <w:pPr>
        <w:bidi w:val="0"/>
        <w:rPr>
          <w:lang w:eastAsia="zh-CN"/>
        </w:rPr>
      </w:pPr>
      <w:r>
        <w:rPr>
          <w:lang w:eastAsia="zh-CN"/>
        </w:rPr>
        <w:t xml:space="preserve">        double currentTime = 0.0;</w:t>
      </w:r>
    </w:p>
    <w:p w14:paraId="2C30413B">
      <w:pPr>
        <w:bidi w:val="0"/>
        <w:rPr>
          <w:lang w:eastAsia="zh-CN"/>
        </w:rPr>
      </w:pPr>
      <w:r>
        <w:rPr>
          <w:lang w:eastAsia="zh-CN"/>
        </w:rPr>
        <w:t xml:space="preserve">        int step = 0;</w:t>
      </w:r>
    </w:p>
    <w:p w14:paraId="52434727">
      <w:pPr>
        <w:bidi w:val="0"/>
        <w:rPr>
          <w:lang w:eastAsia="zh-CN"/>
        </w:rPr>
      </w:pPr>
    </w:p>
    <w:p w14:paraId="7A0D9162">
      <w:pPr>
        <w:bidi w:val="0"/>
        <w:rPr>
          <w:lang w:eastAsia="zh-CN"/>
        </w:rPr>
      </w:pPr>
      <w:r>
        <w:rPr>
          <w:lang w:eastAsia="zh-CN"/>
        </w:rPr>
        <w:t xml:space="preserve">        cout &lt;&lt; "</w:t>
      </w:r>
      <w:r>
        <w:rPr>
          <w:rFonts w:hint="eastAsia"/>
          <w:lang w:eastAsia="zh-CN"/>
        </w:rPr>
        <w:t>开始瞬态计算</w:t>
      </w:r>
      <w:r>
        <w:rPr>
          <w:lang w:eastAsia="zh-CN"/>
        </w:rPr>
        <w:t>..." &lt;&lt; endl;</w:t>
      </w:r>
    </w:p>
    <w:p w14:paraId="758F6438">
      <w:pPr>
        <w:bidi w:val="0"/>
        <w:rPr>
          <w:lang w:eastAsia="zh-CN"/>
        </w:rPr>
      </w:pPr>
      <w:r>
        <w:rPr>
          <w:lang w:eastAsia="zh-CN"/>
        </w:rPr>
        <w:t xml:space="preserve">        cout &lt;&lt; "</w:t>
      </w:r>
      <w:r>
        <w:rPr>
          <w:rFonts w:hint="eastAsia"/>
          <w:lang w:eastAsia="zh-CN"/>
        </w:rPr>
        <w:t>网格</w:t>
      </w:r>
      <w:r>
        <w:rPr>
          <w:lang w:eastAsia="zh-CN"/>
        </w:rPr>
        <w:t>: " &lt;&lt; NX &lt;&lt; "x" &lt;&lt; NY &lt;&lt; endl;</w:t>
      </w:r>
    </w:p>
    <w:p w14:paraId="1904AFDB">
      <w:pPr>
        <w:bidi w:val="0"/>
        <w:rPr>
          <w:lang w:eastAsia="zh-CN"/>
        </w:rPr>
      </w:pPr>
      <w:r>
        <w:rPr>
          <w:lang w:eastAsia="zh-CN"/>
        </w:rPr>
        <w:t xml:space="preserve">        cout &lt;&lt; "</w:t>
      </w:r>
      <w:r>
        <w:rPr>
          <w:rFonts w:hint="eastAsia"/>
          <w:lang w:eastAsia="zh-CN"/>
        </w:rPr>
        <w:t>时间步长</w:t>
      </w:r>
      <w:r>
        <w:rPr>
          <w:lang w:eastAsia="zh-CN"/>
        </w:rPr>
        <w:t>: " &lt;&lt; dt &lt;&lt; endl;</w:t>
      </w:r>
    </w:p>
    <w:p w14:paraId="63DB339B">
      <w:pPr>
        <w:bidi w:val="0"/>
        <w:rPr>
          <w:lang w:eastAsia="zh-CN"/>
        </w:rPr>
      </w:pPr>
    </w:p>
    <w:p w14:paraId="6B57B359">
      <w:pPr>
        <w:bidi w:val="0"/>
        <w:rPr>
          <w:lang w:eastAsia="zh-CN"/>
        </w:rPr>
      </w:pPr>
      <w:r>
        <w:rPr>
          <w:lang w:eastAsia="zh-CN"/>
        </w:rPr>
        <w:t xml:space="preserve">        // </w:t>
      </w:r>
      <w:r>
        <w:rPr>
          <w:rFonts w:hint="eastAsia"/>
          <w:lang w:eastAsia="zh-CN"/>
        </w:rPr>
        <w:t>打开文件准备写入可视化数据</w:t>
      </w:r>
    </w:p>
    <w:p w14:paraId="1E8848B5">
      <w:pPr>
        <w:bidi w:val="0"/>
        <w:rPr>
          <w:lang w:eastAsia="zh-CN"/>
        </w:rPr>
      </w:pPr>
      <w:r>
        <w:rPr>
          <w:lang w:eastAsia="zh-CN"/>
        </w:rPr>
        <w:t xml:space="preserve">        ofstream file("temperature_result.csv");</w:t>
      </w:r>
    </w:p>
    <w:p w14:paraId="6D5A0677">
      <w:pPr>
        <w:bidi w:val="0"/>
        <w:rPr>
          <w:lang w:eastAsia="zh-CN"/>
        </w:rPr>
      </w:pPr>
      <w:r>
        <w:rPr>
          <w:lang w:eastAsia="zh-CN"/>
        </w:rPr>
        <w:t xml:space="preserve">        file &lt;&lt; "x,y,T" &lt;&lt; endl;</w:t>
      </w:r>
    </w:p>
    <w:p w14:paraId="31B704B5">
      <w:pPr>
        <w:bidi w:val="0"/>
        <w:rPr>
          <w:lang w:eastAsia="zh-CN"/>
        </w:rPr>
      </w:pPr>
    </w:p>
    <w:p w14:paraId="553C68CC">
      <w:pPr>
        <w:bidi w:val="0"/>
        <w:rPr>
          <w:lang w:eastAsia="zh-CN"/>
        </w:rPr>
      </w:pPr>
      <w:r>
        <w:rPr>
          <w:lang w:eastAsia="zh-CN"/>
        </w:rPr>
        <w:t xml:space="preserve">        while (currentTime &lt; T_end) {</w:t>
      </w:r>
    </w:p>
    <w:p w14:paraId="098D3A2C">
      <w:pPr>
        <w:bidi w:val="0"/>
        <w:rPr>
          <w:lang w:eastAsia="zh-CN"/>
        </w:rPr>
      </w:pPr>
      <w:r>
        <w:rPr>
          <w:lang w:eastAsia="zh-CN"/>
        </w:rPr>
        <w:t xml:space="preserve">            // 1. </w:t>
      </w:r>
      <w:r>
        <w:rPr>
          <w:rFonts w:hint="eastAsia"/>
          <w:lang w:eastAsia="zh-CN"/>
        </w:rPr>
        <w:t>离散化</w:t>
      </w:r>
      <w:r>
        <w:rPr>
          <w:lang w:eastAsia="zh-CN"/>
        </w:rPr>
        <w:t xml:space="preserve"> (</w:t>
      </w:r>
      <w:r>
        <w:rPr>
          <w:rFonts w:hint="eastAsia"/>
          <w:lang w:eastAsia="zh-CN"/>
        </w:rPr>
        <w:t>计算当前时间步的系数和右端项</w:t>
      </w:r>
      <w:r>
        <w:rPr>
          <w:lang w:eastAsia="zh-CN"/>
        </w:rPr>
        <w:t>b)</w:t>
      </w:r>
    </w:p>
    <w:p w14:paraId="09FD5838">
      <w:pPr>
        <w:bidi w:val="0"/>
        <w:rPr>
          <w:lang w:eastAsia="zh-CN"/>
        </w:rPr>
      </w:pPr>
      <w:r>
        <w:rPr>
          <w:lang w:eastAsia="zh-CN"/>
        </w:rPr>
        <w:t xml:space="preserve">            discretize();</w:t>
      </w:r>
    </w:p>
    <w:p w14:paraId="572E1297">
      <w:pPr>
        <w:bidi w:val="0"/>
        <w:rPr>
          <w:lang w:eastAsia="zh-CN"/>
        </w:rPr>
      </w:pPr>
    </w:p>
    <w:p w14:paraId="1D8C182E">
      <w:pPr>
        <w:bidi w:val="0"/>
        <w:rPr>
          <w:lang w:eastAsia="zh-CN"/>
        </w:rPr>
      </w:pPr>
      <w:r>
        <w:rPr>
          <w:lang w:eastAsia="zh-CN"/>
        </w:rPr>
        <w:t xml:space="preserve">            // 2. </w:t>
      </w:r>
      <w:r>
        <w:rPr>
          <w:rFonts w:hint="eastAsia"/>
          <w:lang w:eastAsia="zh-CN"/>
        </w:rPr>
        <w:t>求解</w:t>
      </w:r>
      <w:r>
        <w:rPr>
          <w:lang w:eastAsia="zh-CN"/>
        </w:rPr>
        <w:t xml:space="preserve"> Ax=b</w:t>
      </w:r>
    </w:p>
    <w:p w14:paraId="228850B7">
      <w:pPr>
        <w:bidi w:val="0"/>
        <w:rPr>
          <w:lang w:eastAsia="zh-CN"/>
        </w:rPr>
      </w:pPr>
      <w:r>
        <w:rPr>
          <w:lang w:eastAsia="zh-CN"/>
        </w:rPr>
        <w:t xml:space="preserve">            solveLinearSystem();</w:t>
      </w:r>
    </w:p>
    <w:p w14:paraId="628D3234">
      <w:pPr>
        <w:bidi w:val="0"/>
        <w:rPr>
          <w:lang w:eastAsia="zh-CN"/>
        </w:rPr>
      </w:pPr>
    </w:p>
    <w:p w14:paraId="5DCBD7CB">
      <w:pPr>
        <w:bidi w:val="0"/>
        <w:rPr>
          <w:lang w:eastAsia="zh-CN"/>
        </w:rPr>
      </w:pPr>
      <w:r>
        <w:rPr>
          <w:lang w:eastAsia="zh-CN"/>
        </w:rPr>
        <w:t xml:space="preserve">            // 3. </w:t>
      </w:r>
      <w:r>
        <w:rPr>
          <w:rFonts w:hint="eastAsia"/>
          <w:lang w:eastAsia="zh-CN"/>
        </w:rPr>
        <w:t>更新时间步</w:t>
      </w:r>
    </w:p>
    <w:p w14:paraId="70227DF4">
      <w:pPr>
        <w:bidi w:val="0"/>
        <w:rPr>
          <w:lang w:eastAsia="zh-CN"/>
        </w:rPr>
      </w:pPr>
      <w:r>
        <w:rPr>
          <w:lang w:eastAsia="zh-CN"/>
        </w:rPr>
        <w:t xml:space="preserve">            // T_old &lt;--- T</w:t>
      </w:r>
    </w:p>
    <w:p w14:paraId="7646F977">
      <w:pPr>
        <w:bidi w:val="0"/>
        <w:rPr>
          <w:lang w:eastAsia="zh-CN"/>
        </w:rPr>
      </w:pPr>
      <w:r>
        <w:rPr>
          <w:lang w:eastAsia="zh-CN"/>
        </w:rPr>
        <w:t xml:space="preserve">            T_old = T;</w:t>
      </w:r>
    </w:p>
    <w:p w14:paraId="1BDD45F1">
      <w:pPr>
        <w:bidi w:val="0"/>
        <w:rPr>
          <w:lang w:eastAsia="zh-CN"/>
        </w:rPr>
      </w:pPr>
    </w:p>
    <w:p w14:paraId="12D0DDD5">
      <w:pPr>
        <w:bidi w:val="0"/>
        <w:rPr>
          <w:lang w:eastAsia="zh-CN"/>
        </w:rPr>
      </w:pPr>
      <w:r>
        <w:rPr>
          <w:lang w:eastAsia="zh-CN"/>
        </w:rPr>
        <w:t xml:space="preserve">            currentTime += dt;</w:t>
      </w:r>
    </w:p>
    <w:p w14:paraId="71DAFF74">
      <w:pPr>
        <w:bidi w:val="0"/>
        <w:rPr>
          <w:lang w:eastAsia="zh-CN"/>
        </w:rPr>
      </w:pPr>
      <w:r>
        <w:rPr>
          <w:lang w:eastAsia="zh-CN"/>
        </w:rPr>
        <w:t xml:space="preserve">            step++;</w:t>
      </w:r>
    </w:p>
    <w:p w14:paraId="7987057D">
      <w:pPr>
        <w:bidi w:val="0"/>
        <w:rPr>
          <w:lang w:eastAsia="zh-CN"/>
        </w:rPr>
      </w:pPr>
    </w:p>
    <w:p w14:paraId="4BEA9275">
      <w:pPr>
        <w:bidi w:val="0"/>
        <w:rPr>
          <w:lang w:eastAsia="zh-CN"/>
        </w:rPr>
      </w:pPr>
      <w:r>
        <w:rPr>
          <w:lang w:eastAsia="zh-CN"/>
        </w:rPr>
        <w:t xml:space="preserve">            if (step % 50 == 0) {</w:t>
      </w:r>
    </w:p>
    <w:p w14:paraId="01016AB3">
      <w:pPr>
        <w:bidi w:val="0"/>
        <w:rPr>
          <w:lang w:eastAsia="zh-CN"/>
        </w:rPr>
      </w:pPr>
      <w:r>
        <w:rPr>
          <w:lang w:eastAsia="zh-CN"/>
        </w:rPr>
        <w:t xml:space="preserve">                cout &lt;&lt; "Time: " &lt;&lt; currentTime &lt;&lt; " s, Center T: " &lt;&lt; T[NX / 2][NY / 2] &lt;&lt; endl;</w:t>
      </w:r>
    </w:p>
    <w:p w14:paraId="2E67007D">
      <w:pPr>
        <w:bidi w:val="0"/>
        <w:rPr>
          <w:lang w:eastAsia="zh-CN"/>
        </w:rPr>
      </w:pPr>
      <w:r>
        <w:rPr>
          <w:lang w:eastAsia="zh-CN"/>
        </w:rPr>
        <w:t xml:space="preserve">            }</w:t>
      </w:r>
    </w:p>
    <w:p w14:paraId="408A7C60">
      <w:pPr>
        <w:bidi w:val="0"/>
        <w:rPr>
          <w:lang w:eastAsia="zh-CN"/>
        </w:rPr>
      </w:pPr>
      <w:r>
        <w:rPr>
          <w:lang w:eastAsia="zh-CN"/>
        </w:rPr>
        <w:t xml:space="preserve">        }</w:t>
      </w:r>
    </w:p>
    <w:p w14:paraId="1BD2405D">
      <w:pPr>
        <w:bidi w:val="0"/>
        <w:rPr>
          <w:lang w:eastAsia="zh-CN"/>
        </w:rPr>
      </w:pPr>
    </w:p>
    <w:p w14:paraId="6BFBE488">
      <w:pPr>
        <w:bidi w:val="0"/>
        <w:rPr>
          <w:lang w:eastAsia="zh-CN"/>
        </w:rPr>
      </w:pPr>
      <w:r>
        <w:rPr>
          <w:lang w:eastAsia="zh-CN"/>
        </w:rPr>
        <w:t xml:space="preserve">        // </w:t>
      </w:r>
      <w:r>
        <w:rPr>
          <w:rFonts w:hint="eastAsia"/>
          <w:lang w:eastAsia="zh-CN"/>
        </w:rPr>
        <w:t>保存最终结果</w:t>
      </w:r>
    </w:p>
    <w:p w14:paraId="397B30D0">
      <w:pPr>
        <w:bidi w:val="0"/>
        <w:rPr>
          <w:lang w:eastAsia="zh-CN"/>
        </w:rPr>
      </w:pPr>
      <w:r>
        <w:rPr>
          <w:lang w:eastAsia="zh-CN"/>
        </w:rPr>
        <w:t xml:space="preserve">        for (int i = 0; i &lt; NX; ++i) {</w:t>
      </w:r>
    </w:p>
    <w:p w14:paraId="460C7BB2">
      <w:pPr>
        <w:bidi w:val="0"/>
        <w:rPr>
          <w:lang w:eastAsia="zh-CN"/>
        </w:rPr>
      </w:pPr>
      <w:r>
        <w:rPr>
          <w:lang w:eastAsia="zh-CN"/>
        </w:rPr>
        <w:t xml:space="preserve">            for (int j = 0; j &lt; NY; ++j) {</w:t>
      </w:r>
    </w:p>
    <w:p w14:paraId="67F23739">
      <w:pPr>
        <w:bidi w:val="0"/>
        <w:rPr>
          <w:lang w:eastAsia="zh-CN"/>
        </w:rPr>
      </w:pPr>
      <w:r>
        <w:rPr>
          <w:lang w:eastAsia="zh-CN"/>
        </w:rPr>
        <w:t xml:space="preserve">                // </w:t>
      </w:r>
      <w:r>
        <w:rPr>
          <w:rFonts w:hint="eastAsia"/>
          <w:lang w:eastAsia="zh-CN"/>
        </w:rPr>
        <w:t>计算实际坐标</w:t>
      </w:r>
    </w:p>
    <w:p w14:paraId="523D848F">
      <w:pPr>
        <w:bidi w:val="0"/>
        <w:rPr>
          <w:lang w:eastAsia="zh-CN"/>
        </w:rPr>
      </w:pPr>
      <w:r>
        <w:rPr>
          <w:lang w:eastAsia="zh-CN"/>
        </w:rPr>
        <w:t xml:space="preserve">                double x = (i + 0.5) * dx;</w:t>
      </w:r>
    </w:p>
    <w:p w14:paraId="1D134FA6">
      <w:pPr>
        <w:bidi w:val="0"/>
        <w:rPr>
          <w:lang w:eastAsia="zh-CN"/>
        </w:rPr>
      </w:pPr>
      <w:r>
        <w:rPr>
          <w:lang w:eastAsia="zh-CN"/>
        </w:rPr>
        <w:t xml:space="preserve">                double y = (j + 0.5) * dy;</w:t>
      </w:r>
    </w:p>
    <w:p w14:paraId="08E343C9">
      <w:pPr>
        <w:bidi w:val="0"/>
        <w:rPr>
          <w:lang w:eastAsia="zh-CN"/>
        </w:rPr>
      </w:pPr>
      <w:r>
        <w:rPr>
          <w:lang w:eastAsia="zh-CN"/>
        </w:rPr>
        <w:t xml:space="preserve">                file &lt;&lt; x &lt;&lt; "," &lt;&lt; y &lt;&lt; "," &lt;&lt; T[i][j] &lt;&lt; endl;</w:t>
      </w:r>
    </w:p>
    <w:p w14:paraId="11AC3D81">
      <w:pPr>
        <w:bidi w:val="0"/>
        <w:rPr>
          <w:lang w:eastAsia="zh-CN"/>
        </w:rPr>
      </w:pPr>
      <w:r>
        <w:rPr>
          <w:lang w:eastAsia="zh-CN"/>
        </w:rPr>
        <w:t xml:space="preserve">            }</w:t>
      </w:r>
    </w:p>
    <w:p w14:paraId="17C03C48">
      <w:pPr>
        <w:bidi w:val="0"/>
        <w:rPr>
          <w:lang w:eastAsia="zh-CN"/>
        </w:rPr>
      </w:pPr>
      <w:r>
        <w:rPr>
          <w:lang w:eastAsia="zh-CN"/>
        </w:rPr>
        <w:t xml:space="preserve">        }</w:t>
      </w:r>
    </w:p>
    <w:p w14:paraId="44D55565">
      <w:pPr>
        <w:bidi w:val="0"/>
        <w:rPr>
          <w:lang w:eastAsia="zh-CN"/>
        </w:rPr>
      </w:pPr>
      <w:r>
        <w:rPr>
          <w:lang w:eastAsia="zh-CN"/>
        </w:rPr>
        <w:t xml:space="preserve">        file.close();</w:t>
      </w:r>
    </w:p>
    <w:p w14:paraId="4739E938">
      <w:pPr>
        <w:bidi w:val="0"/>
        <w:rPr>
          <w:lang w:eastAsia="zh-CN"/>
        </w:rPr>
      </w:pPr>
      <w:r>
        <w:rPr>
          <w:lang w:eastAsia="zh-CN"/>
        </w:rPr>
        <w:t xml:space="preserve">        cout &lt;&lt; "</w:t>
      </w:r>
      <w:r>
        <w:rPr>
          <w:rFonts w:hint="eastAsia"/>
          <w:lang w:eastAsia="zh-CN"/>
        </w:rPr>
        <w:t>计算完成，结果已保存至</w:t>
      </w:r>
      <w:r>
        <w:rPr>
          <w:lang w:eastAsia="zh-CN"/>
        </w:rPr>
        <w:t xml:space="preserve"> temperature_result.csv" &lt;&lt; endl;</w:t>
      </w:r>
    </w:p>
    <w:p w14:paraId="13B4E7E8">
      <w:pPr>
        <w:bidi w:val="0"/>
        <w:rPr>
          <w:lang w:eastAsia="zh-CN"/>
        </w:rPr>
      </w:pPr>
      <w:r>
        <w:rPr>
          <w:lang w:eastAsia="zh-CN"/>
        </w:rPr>
        <w:t xml:space="preserve">    }</w:t>
      </w:r>
    </w:p>
    <w:p w14:paraId="1E316B9A">
      <w:pPr>
        <w:bidi w:val="0"/>
        <w:rPr>
          <w:lang w:eastAsia="zh-CN"/>
        </w:rPr>
      </w:pPr>
      <w:r>
        <w:rPr>
          <w:lang w:eastAsia="zh-CN"/>
        </w:rPr>
        <w:t>};</w:t>
      </w:r>
    </w:p>
    <w:p w14:paraId="68F9AEE3">
      <w:pPr>
        <w:bidi w:val="0"/>
        <w:rPr>
          <w:lang w:eastAsia="zh-CN"/>
        </w:rPr>
      </w:pPr>
    </w:p>
    <w:p w14:paraId="4DB7204B">
      <w:pPr>
        <w:bidi w:val="0"/>
        <w:rPr>
          <w:lang w:eastAsia="zh-CN"/>
        </w:rPr>
      </w:pPr>
      <w:r>
        <w:rPr>
          <w:lang w:eastAsia="zh-CN"/>
        </w:rPr>
        <w:t>int main() {</w:t>
      </w:r>
    </w:p>
    <w:p w14:paraId="055EB152">
      <w:pPr>
        <w:bidi w:val="0"/>
        <w:rPr>
          <w:lang w:eastAsia="zh-CN"/>
        </w:rPr>
      </w:pPr>
      <w:r>
        <w:rPr>
          <w:lang w:eastAsia="zh-CN"/>
        </w:rPr>
        <w:t xml:space="preserve">    HeatSolver solver;</w:t>
      </w:r>
    </w:p>
    <w:p w14:paraId="1CC542A0">
      <w:pPr>
        <w:bidi w:val="0"/>
        <w:rPr>
          <w:lang w:eastAsia="zh-CN"/>
        </w:rPr>
      </w:pPr>
      <w:r>
        <w:rPr>
          <w:lang w:eastAsia="zh-CN"/>
        </w:rPr>
        <w:t xml:space="preserve">    solver.run();</w:t>
      </w:r>
    </w:p>
    <w:p w14:paraId="5699B191">
      <w:pPr>
        <w:bidi w:val="0"/>
        <w:rPr>
          <w:lang w:eastAsia="zh-CN"/>
        </w:rPr>
      </w:pPr>
      <w:r>
        <w:rPr>
          <w:lang w:eastAsia="zh-CN"/>
        </w:rPr>
        <w:t xml:space="preserve">    return 0;</w:t>
      </w:r>
    </w:p>
    <w:p w14:paraId="5896473F">
      <w:pPr>
        <w:bidi w:val="0"/>
        <w:rPr>
          <w:lang w:eastAsia="zh-CN"/>
        </w:rPr>
      </w:pPr>
      <w:r>
        <w:rPr>
          <w:lang w:eastAsia="zh-CN"/>
        </w:rPr>
        <w:t>}</w:t>
      </w:r>
    </w:p>
    <w:p w14:paraId="2D2A0595">
      <w:pPr>
        <w:pStyle w:val="3"/>
        <w:numPr>
          <w:ilvl w:val="1"/>
          <w:numId w:val="3"/>
        </w:numPr>
        <w:spacing w:before="120"/>
      </w:pPr>
      <w:r>
        <w:t xml:space="preserve"> </w:t>
      </w:r>
      <w:bookmarkStart w:id="59" w:name="_Toc28169"/>
      <w:r>
        <w:rPr>
          <w:rFonts w:hint="eastAsia"/>
        </w:rPr>
        <w:t>其他说明</w:t>
      </w:r>
      <w:r>
        <w:fldChar w:fldCharType="begin"/>
      </w:r>
      <w:r>
        <w:instrText xml:space="preserve"> TC "</w:instrText>
      </w:r>
      <w:r>
        <w:fldChar w:fldCharType="begin"/>
      </w:r>
      <w:r>
        <w:instrText xml:space="preserve"> REF _Ref37931704 \r \h  \* MERGEFORMAT </w:instrText>
      </w:r>
      <w:r>
        <w:fldChar w:fldCharType="separate"/>
      </w:r>
      <w:r>
        <w:instrText xml:space="preserve">1.1</w:instrText>
      </w:r>
      <w:r>
        <w:fldChar w:fldCharType="end"/>
      </w:r>
      <w:r>
        <w:instrText xml:space="preserve"> Research background" \l 2 </w:instrText>
      </w:r>
      <w:r>
        <w:fldChar w:fldCharType="end"/>
      </w:r>
      <w:bookmarkEnd w:id="59"/>
    </w:p>
    <w:p w14:paraId="2C37A6E1">
      <w:pPr>
        <w:ind w:firstLine="480"/>
        <w:rPr>
          <w:lang w:eastAsia="zh-CN"/>
        </w:rPr>
      </w:pPr>
      <w:r>
        <w:rPr>
          <w:lang w:eastAsia="zh-CN"/>
        </w:rPr>
        <w:t>本章通过有限体积法和SOR迭代求解器，成功模拟了二维瞬态热传导过程，验证了隐式格式在处理瞬态问题时的稳定性优势。</w:t>
      </w:r>
    </w:p>
    <w:p w14:paraId="4024FE25">
      <w:pPr>
        <w:ind w:firstLine="0" w:firstLineChars="0"/>
        <w:rPr>
          <w:lang w:eastAsia="zh-CN"/>
        </w:rPr>
      </w:pPr>
    </w:p>
    <w:p w14:paraId="6636A330">
      <w:pPr>
        <w:pStyle w:val="2"/>
        <w:spacing w:after="240"/>
        <w:ind w:left="-1379" w:leftChars="0" w:firstLine="1379" w:firstLineChars="0"/>
      </w:pPr>
      <w:bookmarkStart w:id="60" w:name="_Toc32335"/>
      <w:r>
        <w:rPr>
          <w:rFonts w:hint="eastAsia"/>
        </w:rPr>
        <w:t>主观论述题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TC "</w:instrTex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_Ref164348639 \n \h</w:instrText>
      </w:r>
      <w:r>
        <w:instrText xml:space="preserve"> </w:instrText>
      </w:r>
      <w:r>
        <w:fldChar w:fldCharType="separate"/>
      </w:r>
      <w:r>
        <w:instrText xml:space="preserve">1</w:instrText>
      </w:r>
      <w:r>
        <w:fldChar w:fldCharType="end"/>
      </w:r>
      <w:r>
        <w:instrText xml:space="preserve"> </w:instrText>
      </w:r>
      <w:r>
        <w:rPr>
          <w:rFonts w:hint="eastAsia"/>
        </w:rPr>
        <w:instrText xml:space="preserve">Introduction" \l 1</w:instrText>
      </w:r>
      <w:r>
        <w:instrText xml:space="preserve"> </w:instrText>
      </w:r>
      <w:r>
        <w:fldChar w:fldCharType="end"/>
      </w:r>
      <w:bookmarkEnd w:id="60"/>
    </w:p>
    <w:p w14:paraId="301B7478">
      <w:pPr>
        <w:pStyle w:val="3"/>
        <w:numPr>
          <w:ilvl w:val="1"/>
          <w:numId w:val="0"/>
        </w:numPr>
        <w:bidi w:val="0"/>
        <w:ind w:leftChars="0"/>
        <w:rPr>
          <w:rFonts w:hint="eastAsia"/>
          <w:lang w:eastAsia="zh-CN"/>
        </w:rPr>
      </w:pPr>
      <w:bookmarkStart w:id="61" w:name="_Toc15906"/>
      <w:r>
        <w:rPr>
          <w:rFonts w:hint="eastAsia"/>
          <w:lang w:eastAsia="zh-CN"/>
        </w:rPr>
        <w:t>迭代法</w:t>
      </w:r>
      <w:bookmarkEnd w:id="61"/>
    </w:p>
    <w:p w14:paraId="25F18994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迭代法是数值计算中一种核心的求解思想，核心逻辑是通过构造一个收敛的递推公式，从初始值出发反复迭代计算，逐步逼近问题的精确解，本质是用“逐次逼近”代替“直接求解”，适用于方程求根、方程组求解、矩阵特征值计算等难以直接推导解析解的场景。</w:t>
      </w:r>
    </w:p>
    <w:p w14:paraId="2FCCB456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迭代法的关键在于两点：一是构造合理的迭代格式，要保证迭代序列能收敛到真实解，比如求解一元方程 </w:t>
      </w:r>
      <m:oMath>
        <m:r>
          <m:rPr/>
          <w:rPr>
            <w:rFonts w:hint="default" w:ascii="Cambria Math" w:hAnsi="Cambria Math"/>
            <w:sz w:val="24"/>
          </w:rPr>
          <m:t>f(x)=0</m:t>
        </m:r>
      </m:oMath>
      <w:r>
        <w:rPr>
          <w:rFonts w:hint="eastAsia"/>
          <w:lang w:eastAsia="zh-CN"/>
        </w:rPr>
        <w:t xml:space="preserve"> 时，需将其改写为 </w:t>
      </w:r>
      <m:oMath>
        <m:r>
          <m:rPr>
            <m:sty m:val="p"/>
          </m:rPr>
          <w:rPr>
            <w:rFonts w:hint="default" w:ascii="Cambria Math" w:hAnsi="Cambria Math"/>
          </w:rPr>
          <m:t>x=φ(x)</m:t>
        </m:r>
      </m:oMath>
      <w:r>
        <w:rPr>
          <w:rFonts w:hint="eastAsia"/>
          <w:lang w:eastAsia="zh-CN"/>
        </w:rPr>
        <w:t xml:space="preserve">的形式，且迭代函数 </w:t>
      </w:r>
      <m:oMath>
        <m:r>
          <m:rPr>
            <m:sty m:val="p"/>
          </m:rPr>
          <w:rPr>
            <w:rFonts w:hint="default" w:ascii="Cambria Math" w:hAnsi="Cambria Math"/>
          </w:rPr>
          <m:t>φ(x)</m:t>
        </m:r>
      </m:oMath>
      <w:r>
        <w:rPr>
          <w:rFonts w:hint="eastAsia"/>
          <w:lang w:eastAsia="zh-CN"/>
        </w:rPr>
        <w:t xml:space="preserve"> 需满足 Lipschitz 条件；二是设定合适的收敛判据，通常以相邻两次迭代结果的差值小于预设精度阈值（如</w:t>
      </w:r>
      <m:oMath>
        <m:r>
          <m:rPr>
            <m:sty m:val="p"/>
          </m:rPr>
          <w:rPr>
            <w:rFonts w:hint="default" w:ascii="Cambria Math" w:hAnsi="Cambria Math"/>
          </w:rPr>
          <m:t>|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x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n+1</m:t>
            </m:r>
            <m:ctrlPr>
              <w:rPr>
                <w:rFonts w:hint="default" w:ascii="Cambria Math" w:hAnsi="Cambria Math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</w:rPr>
          <m:t>−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x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n</m:t>
            </m:r>
            <m:ctrlPr>
              <w:rPr>
                <w:rFonts w:hint="default" w:ascii="Cambria Math" w:hAnsi="Cambria Math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</w:rPr>
          <m:t>|&lt;ε</m:t>
        </m:r>
      </m:oMath>
      <w:r>
        <w:rPr>
          <w:rFonts w:hint="eastAsia"/>
          <w:lang w:eastAsia="zh-CN"/>
        </w:rPr>
        <w:t>）作为停止迭代的依据。</w:t>
      </w:r>
    </w:p>
    <w:p w14:paraId="5D61A637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64C0080E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以最基础的牛顿迭代法为例，求解 </w:t>
      </w:r>
      <m:oMath>
        <m:r>
          <m:rPr/>
          <w:rPr>
            <w:rFonts w:hint="default" w:ascii="Cambria Math" w:hAnsi="Cambria Math"/>
            <w:sz w:val="24"/>
          </w:rPr>
          <m:t>f(x)=0</m:t>
        </m:r>
      </m:oMath>
      <w:r>
        <w:rPr>
          <w:rFonts w:hint="eastAsia"/>
          <w:lang w:eastAsia="zh-CN"/>
        </w:rPr>
        <w:t xml:space="preserve"> 的迭代公式为 </w:t>
      </w: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x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n+1</m:t>
            </m:r>
            <m:ctrlPr>
              <w:rPr>
                <w:rFonts w:hint="default" w:ascii="Cambria Math" w:hAnsi="Cambria Math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</w:rPr>
          <m:t>=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x</m:t>
            </m:r>
            <m:ctrlPr>
              <w:rPr>
                <w:rFonts w:hint="default"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n</m:t>
            </m:r>
            <m:ctrlPr>
              <w:rPr>
                <w:rFonts w:hint="default" w:ascii="Cambria Math" w:hAnsi="Cambria Math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</w:rPr>
          <m:t>−</m:t>
        </m:r>
        <m:f>
          <m:fPr>
            <m:ctrlPr>
              <w:rPr>
                <w:rFonts w:hint="default"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/>
              </w:rPr>
              <m:t>f(</m:t>
            </m:r>
            <m:sSub>
              <m:sSubPr>
                <m:ctrlPr>
                  <w:rPr>
                    <w:rFonts w:hint="default"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/>
                  </w:rPr>
                  <m:t>x</m:t>
                </m:r>
                <m:ctrlPr>
                  <w:rPr>
                    <w:rFonts w:hint="default" w:ascii="Cambria Math" w:hAnsi="Cambria Math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/>
                  </w:rPr>
                  <m:t>n</m:t>
                </m:r>
                <m:ctrlPr>
                  <w:rPr>
                    <w:rFonts w:hint="default" w:ascii="Cambria Math" w:hAnsi="Cambria Math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/>
              </w:rPr>
              <m:t>)</m:t>
            </m:r>
            <m:ctrlPr>
              <w:rPr>
                <w:rFonts w:hint="default"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/>
              </w:rPr>
              <m:t>f'(</m:t>
            </m:r>
            <m:sSub>
              <m:sSubPr>
                <m:ctrlPr>
                  <w:rPr>
                    <w:rFonts w:hint="default"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/>
                  </w:rPr>
                  <m:t>x</m:t>
                </m:r>
                <m:ctrlPr>
                  <w:rPr>
                    <w:rFonts w:hint="default" w:ascii="Cambria Math" w:hAnsi="Cambria Math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/>
                  </w:rPr>
                  <m:t>n</m:t>
                </m:r>
                <m:ctrlPr>
                  <w:rPr>
                    <w:rFonts w:hint="default" w:ascii="Cambria Math" w:hAnsi="Cambria Math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/>
              </w:rPr>
              <m:t>)</m:t>
            </m:r>
            <m:ctrlPr>
              <w:rPr>
                <w:rFonts w:hint="default" w:ascii="Cambria Math" w:hAnsi="Cambria Math"/>
              </w:rPr>
            </m:ctrlPr>
          </m:den>
        </m:f>
      </m:oMath>
      <w:r>
        <w:rPr>
          <w:rFonts w:hint="eastAsia"/>
          <w:lang w:eastAsia="zh-CN"/>
        </w:rPr>
        <w:t>，它利用函数的切线近似来逐步逼近根，收敛速度快，但需要计算函数的导数；而不动点迭代则更通用，无需导数，但收敛条件更严格。</w:t>
      </w:r>
    </w:p>
    <w:p w14:paraId="591F48CB">
      <w:pPr>
        <w:bidi w:val="0"/>
        <w:rPr>
          <w:lang w:eastAsia="zh-CN"/>
        </w:rPr>
      </w:pPr>
      <w:r>
        <w:rPr>
          <w:rFonts w:hint="eastAsia"/>
          <w:lang w:eastAsia="zh-CN"/>
        </w:rPr>
        <w:t>迭代法的优势在于逻辑简单、易于编程实现，且能通过调整迭代次数和精度阈值平衡计算效率与结果准确性；劣势是迭代格式的构造需要一定的数学分析能力，且部分迭代可能存在发散或收敛速度慢的问题，需要结合具体问题优化。</w:t>
      </w:r>
    </w:p>
    <w:sectPr>
      <w:footerReference r:id="rId7" w:type="default"/>
      <w:footerReference r:id="rId8" w:type="even"/>
      <w:pgSz w:w="11906" w:h="16838"/>
      <w:pgMar w:top="1985" w:right="1418" w:bottom="1418" w:left="1418" w:header="1418" w:footer="1134" w:gutter="0"/>
      <w:pgNumType w:fmt="decimal" w:start="1"/>
      <w:cols w:space="425" w:num="1"/>
      <w:docGrid w:linePitch="326" w:charSpace="-204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Cambria">
    <w:altName w:val="Georgia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_GB2312">
    <w:altName w:val="Arial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方正仿宋_GBK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 Math">
    <w:altName w:val="Kingsoft Math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Kingsoft Math">
    <w:panose1 w:val="02040503050406030204"/>
    <w:charset w:val="00"/>
    <w:family w:val="auto"/>
    <w:pitch w:val="default"/>
    <w:sig w:usb0="00000081" w:usb1="02000068" w:usb2="02000000" w:usb3="00000000" w:csb0="00000001" w:csb1="00000000"/>
  </w:font>
  <w:font w:name="Saturday Sans Regular">
    <w:altName w:val="华文中宋"/>
    <w:panose1 w:val="02010600010101010101"/>
    <w:charset w:val="86"/>
    <w:family w:val="auto"/>
    <w:pitch w:val="default"/>
    <w:sig w:usb0="00000000" w:usb1="0000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DejaVu Serif">
    <w:panose1 w:val="02060603050605020204"/>
    <w:charset w:val="00"/>
    <w:family w:val="auto"/>
    <w:pitch w:val="default"/>
    <w:sig w:usb0="E50006FF" w:usb1="5200F9FB" w:usb2="0A040020" w:usb3="00000000" w:csb0="6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BC7359">
    <w:pPr>
      <w:pStyle w:val="22"/>
      <w:ind w:firstLine="0" w:firstLineChars="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6DD4D7">
    <w:pPr>
      <w:pStyle w:val="22"/>
      <w:ind w:firstLine="0" w:firstLineChars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4B8F32">
    <w:pPr>
      <w:pStyle w:val="22"/>
      <w:ind w:firstLine="0" w:firstLineChars="0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E505724">
                          <w:pPr>
                            <w:pStyle w:val="22"/>
                            <w:ind w:left="0" w:leftChars="0" w:firstLine="0" w:firstLineChars="0"/>
                            <w:jc w:val="both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E505724">
                    <w:pPr>
                      <w:pStyle w:val="22"/>
                      <w:ind w:left="0" w:leftChars="0" w:firstLine="0" w:firstLineChars="0"/>
                      <w:jc w:val="both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460502">
    <w:pPr>
      <w:pStyle w:val="22"/>
      <w:ind w:firstLine="0" w:firstLineChars="0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F556352">
                          <w:pPr>
                            <w:pStyle w:val="22"/>
                            <w:ind w:left="0" w:leftChars="0" w:firstLine="0" w:firstLineChars="0"/>
                            <w:jc w:val="both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F556352">
                    <w:pPr>
                      <w:pStyle w:val="22"/>
                      <w:ind w:left="0" w:leftChars="0" w:firstLine="0" w:firstLineChars="0"/>
                      <w:jc w:val="both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  <w:ind w:firstLine="480"/>
      </w:pPr>
      <w:r>
        <w:separator/>
      </w:r>
    </w:p>
  </w:footnote>
  <w:footnote w:type="continuationSeparator" w:id="1">
    <w:p>
      <w:pPr>
        <w:spacing w:line="30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ABA1080"/>
    <w:multiLevelType w:val="multilevel"/>
    <w:tmpl w:val="4ABA1080"/>
    <w:lvl w:ilvl="0" w:tentative="0">
      <w:start w:val="1"/>
      <w:numFmt w:val="decimal"/>
      <w:pStyle w:val="2"/>
      <w:suff w:val="space"/>
      <w:lvlText w:val="%1"/>
      <w:lvlJc w:val="left"/>
      <w:pPr>
        <w:ind w:left="433" w:hanging="432"/>
      </w:pPr>
      <w:rPr>
        <w:rFonts w:hint="eastAsia"/>
        <w:color w:val="auto"/>
      </w:rPr>
    </w:lvl>
    <w:lvl w:ilvl="1" w:tentative="0">
      <w:start w:val="1"/>
      <w:numFmt w:val="decimal"/>
      <w:pStyle w:val="3"/>
      <w:suff w:val="space"/>
      <w:lvlText w:val="%1.%2"/>
      <w:lvlJc w:val="left"/>
      <w:pPr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suff w:val="space"/>
      <w:lvlText w:val="%1.%2.%3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pStyle w:val="5"/>
      <w:suff w:val="space"/>
      <w:lvlText w:val="%1.%2.%3.%4"/>
      <w:lvlJc w:val="left"/>
      <w:pPr>
        <w:ind w:left="864" w:hanging="864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4" w:tentative="0">
      <w:start w:val="1"/>
      <w:numFmt w:val="decimal"/>
      <w:pStyle w:val="6"/>
      <w:suff w:val="space"/>
      <w:lvlText w:val="%1.%2.%3.%4.%5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suff w:val="space"/>
      <w:lvlText w:val="%1.%2.%3.%4.%5.%6"/>
      <w:lvlJc w:val="left"/>
      <w:pPr>
        <w:ind w:left="1152" w:hanging="1152"/>
      </w:pPr>
      <w:rPr>
        <w:rFonts w:hint="eastAsia"/>
      </w:rPr>
    </w:lvl>
    <w:lvl w:ilvl="6" w:tentative="0">
      <w:start w:val="1"/>
      <w:numFmt w:val="decimal"/>
      <w:pStyle w:val="8"/>
      <w:suff w:val="space"/>
      <w:lvlText w:val="%1.%2.%3.%4.%5.%6.%7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1">
    <w:nsid w:val="58F44E87"/>
    <w:multiLevelType w:val="multilevel"/>
    <w:tmpl w:val="58F44E87"/>
    <w:lvl w:ilvl="0" w:tentative="0">
      <w:start w:val="1"/>
      <w:numFmt w:val="decimal"/>
      <w:lvlText w:val="%1"/>
      <w:lvlJc w:val="left"/>
      <w:pPr>
        <w:ind w:left="432" w:hanging="432"/>
      </w:pPr>
      <w:rPr>
        <w:rFonts w:hint="eastAsia"/>
        <w:color w:val="auto"/>
      </w:rPr>
    </w:lvl>
    <w:lvl w:ilvl="1" w:tentative="0">
      <w:start w:val="1"/>
      <w:numFmt w:val="decimal"/>
      <w:lvlText w:val="%1.%2"/>
      <w:lvlJc w:val="left"/>
      <w:pPr>
        <w:ind w:left="576" w:hanging="576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864" w:hanging="864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4" w:tentative="0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  <w:rPr>
        <w:rFonts w:hint="eastAsia"/>
      </w:rPr>
    </w:lvl>
  </w:abstractNum>
  <w:num w:numId="1">
    <w:abstractNumId w:val="0"/>
  </w:num>
  <w:num w:numId="2">
    <w:abstractNumId w:val="1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1"/>
  <w:bordersDoNotSurroundFooter w:val="1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HorizontalSpacing w:val="2"/>
  <w:drawingGridVerticalSpacing w:val="2"/>
  <w:displayHorizontalDrawingGridEvery w:val="0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Chinese Std GBT7714 (numeric) -2020_03_07&lt;/Style&gt;&lt;LeftDelim&gt;{&lt;/LeftDelim&gt;&lt;RightDelim&gt;}&lt;/RightDelim&gt;&lt;FontName&gt;Times New Roman&lt;/FontName&gt;&lt;FontSize&gt;11&lt;/FontSize&gt;&lt;ReflistTitle&gt;&lt;/ReflistTitle&gt;&lt;StartingRefnum&gt;1&lt;/StartingRefnum&gt;&lt;FirstLineIndent&gt;566&lt;/FirstLineIndent&gt;&lt;HangingIndent&gt;720&lt;/HangingIndent&gt;&lt;LineSpacing&gt;0&lt;/LineSpacing&gt;&lt;SpaceAfter&gt;0&lt;/SpaceAfter&gt;&lt;HyperlinksEnabled&gt;1&lt;/HyperlinksEnabled&gt;&lt;HyperlinksVisible&gt;0&lt;/HyperlinksVisible&gt;&lt;EnableBibliographyCategories&gt;0&lt;/EnableBibliographyCategories&gt;&lt;/ENLayout&gt;"/>
    <w:docVar w:name="EN.Libraries" w:val="&lt;Libraries&gt;&lt;item db-id=&quot;dxswrpt0702v57ef9d6xwpsdzaxfw2vs5wfa&quot;&gt;nondestructive-detection&lt;record-ids&gt;&lt;item&gt;144&lt;/item&gt;&lt;item&gt;146&lt;/item&gt;&lt;item&gt;150&lt;/item&gt;&lt;item&gt;152&lt;/item&gt;&lt;item&gt;154&lt;/item&gt;&lt;item&gt;157&lt;/item&gt;&lt;item&gt;193&lt;/item&gt;&lt;item&gt;197&lt;/item&gt;&lt;item&gt;201&lt;/item&gt;&lt;item&gt;202&lt;/item&gt;&lt;item&gt;203&lt;/item&gt;&lt;item&gt;205&lt;/item&gt;&lt;item&gt;207&lt;/item&gt;&lt;item&gt;215&lt;/item&gt;&lt;item&gt;217&lt;/item&gt;&lt;item&gt;219&lt;/item&gt;&lt;item&gt;232&lt;/item&gt;&lt;item&gt;314&lt;/item&gt;&lt;item&gt;326&lt;/item&gt;&lt;item&gt;327&lt;/item&gt;&lt;item&gt;328&lt;/item&gt;&lt;item&gt;329&lt;/item&gt;&lt;item&gt;331&lt;/item&gt;&lt;item&gt;333&lt;/item&gt;&lt;item&gt;335&lt;/item&gt;&lt;item&gt;338&lt;/item&gt;&lt;item&gt;346&lt;/item&gt;&lt;item&gt;350&lt;/item&gt;&lt;item&gt;353&lt;/item&gt;&lt;item&gt;354&lt;/item&gt;&lt;item&gt;359&lt;/item&gt;&lt;item&gt;367&lt;/item&gt;&lt;item&gt;370&lt;/item&gt;&lt;item&gt;371&lt;/item&gt;&lt;item&gt;376&lt;/item&gt;&lt;item&gt;377&lt;/item&gt;&lt;item&gt;380&lt;/item&gt;&lt;item&gt;400&lt;/item&gt;&lt;item&gt;402&lt;/item&gt;&lt;item&gt;403&lt;/item&gt;&lt;item&gt;412&lt;/item&gt;&lt;item&gt;413&lt;/item&gt;&lt;item&gt;422&lt;/item&gt;&lt;item&gt;434&lt;/item&gt;&lt;item&gt;441&lt;/item&gt;&lt;item&gt;455&lt;/item&gt;&lt;item&gt;463&lt;/item&gt;&lt;item&gt;464&lt;/item&gt;&lt;item&gt;465&lt;/item&gt;&lt;item&gt;466&lt;/item&gt;&lt;item&gt;502&lt;/item&gt;&lt;item&gt;503&lt;/item&gt;&lt;item&gt;519&lt;/item&gt;&lt;item&gt;521&lt;/item&gt;&lt;item&gt;522&lt;/item&gt;&lt;item&gt;544&lt;/item&gt;&lt;item&gt;559&lt;/item&gt;&lt;item&gt;560&lt;/item&gt;&lt;item&gt;577&lt;/item&gt;&lt;item&gt;581&lt;/item&gt;&lt;item&gt;583&lt;/item&gt;&lt;item&gt;584&lt;/item&gt;&lt;item&gt;587&lt;/item&gt;&lt;item&gt;588&lt;/item&gt;&lt;item&gt;590&lt;/item&gt;&lt;item&gt;591&lt;/item&gt;&lt;item&gt;592&lt;/item&gt;&lt;item&gt;594&lt;/item&gt;&lt;item&gt;596&lt;/item&gt;&lt;item&gt;598&lt;/item&gt;&lt;item&gt;600&lt;/item&gt;&lt;item&gt;603&lt;/item&gt;&lt;item&gt;604&lt;/item&gt;&lt;item&gt;609&lt;/item&gt;&lt;item&gt;610&lt;/item&gt;&lt;item&gt;614&lt;/item&gt;&lt;item&gt;616&lt;/item&gt;&lt;item&gt;617&lt;/item&gt;&lt;item&gt;636&lt;/item&gt;&lt;item&gt;651&lt;/item&gt;&lt;item&gt;652&lt;/item&gt;&lt;item&gt;654&lt;/item&gt;&lt;item&gt;670&lt;/item&gt;&lt;item&gt;671&lt;/item&gt;&lt;item&gt;679&lt;/item&gt;&lt;item&gt;681&lt;/item&gt;&lt;item&gt;728&lt;/item&gt;&lt;item&gt;752&lt;/item&gt;&lt;item&gt;759&lt;/item&gt;&lt;item&gt;760&lt;/item&gt;&lt;item&gt;773&lt;/item&gt;&lt;item&gt;782&lt;/item&gt;&lt;item&gt;814&lt;/item&gt;&lt;item&gt;815&lt;/item&gt;&lt;item&gt;817&lt;/item&gt;&lt;item&gt;820&lt;/item&gt;&lt;item&gt;824&lt;/item&gt;&lt;item&gt;828&lt;/item&gt;&lt;item&gt;829&lt;/item&gt;&lt;item&gt;849&lt;/item&gt;&lt;item&gt;852&lt;/item&gt;&lt;item&gt;853&lt;/item&gt;&lt;item&gt;854&lt;/item&gt;&lt;item&gt;867&lt;/item&gt;&lt;item&gt;879&lt;/item&gt;&lt;item&gt;884&lt;/item&gt;&lt;item&gt;889&lt;/item&gt;&lt;item&gt;902&lt;/item&gt;&lt;item&gt;903&lt;/item&gt;&lt;item&gt;930&lt;/item&gt;&lt;item&gt;931&lt;/item&gt;&lt;item&gt;949&lt;/item&gt;&lt;item&gt;950&lt;/item&gt;&lt;item&gt;951&lt;/item&gt;&lt;item&gt;954&lt;/item&gt;&lt;item&gt;956&lt;/item&gt;&lt;item&gt;964&lt;/item&gt;&lt;item&gt;965&lt;/item&gt;&lt;item&gt;966&lt;/item&gt;&lt;item&gt;967&lt;/item&gt;&lt;item&gt;969&lt;/item&gt;&lt;item&gt;970&lt;/item&gt;&lt;item&gt;971&lt;/item&gt;&lt;item&gt;976&lt;/item&gt;&lt;item&gt;982&lt;/item&gt;&lt;item&gt;1000&lt;/item&gt;&lt;item&gt;1005&lt;/item&gt;&lt;item&gt;1007&lt;/item&gt;&lt;item&gt;1008&lt;/item&gt;&lt;item&gt;1009&lt;/item&gt;&lt;item&gt;1010&lt;/item&gt;&lt;item&gt;1011&lt;/item&gt;&lt;item&gt;1012&lt;/item&gt;&lt;item&gt;1014&lt;/item&gt;&lt;item&gt;1015&lt;/item&gt;&lt;item&gt;1016&lt;/item&gt;&lt;item&gt;1019&lt;/item&gt;&lt;item&gt;1020&lt;/item&gt;&lt;item&gt;1021&lt;/item&gt;&lt;item&gt;1022&lt;/item&gt;&lt;item&gt;1029&lt;/item&gt;&lt;item&gt;1031&lt;/item&gt;&lt;item&gt;1038&lt;/item&gt;&lt;item&gt;1041&lt;/item&gt;&lt;item&gt;1042&lt;/item&gt;&lt;item&gt;1045&lt;/item&gt;&lt;item&gt;1047&lt;/item&gt;&lt;item&gt;1050&lt;/item&gt;&lt;item&gt;1051&lt;/item&gt;&lt;item&gt;1052&lt;/item&gt;&lt;item&gt;1054&lt;/item&gt;&lt;item&gt;1055&lt;/item&gt;&lt;item&gt;1057&lt;/item&gt;&lt;item&gt;1060&lt;/item&gt;&lt;item&gt;1063&lt;/item&gt;&lt;item&gt;1065&lt;/item&gt;&lt;item&gt;1067&lt;/item&gt;&lt;item&gt;1072&lt;/item&gt;&lt;item&gt;1073&lt;/item&gt;&lt;item&gt;1074&lt;/item&gt;&lt;item&gt;1075&lt;/item&gt;&lt;item&gt;1077&lt;/item&gt;&lt;item&gt;1079&lt;/item&gt;&lt;item&gt;1082&lt;/item&gt;&lt;item&gt;1085&lt;/item&gt;&lt;item&gt;1087&lt;/item&gt;&lt;item&gt;1089&lt;/item&gt;&lt;item&gt;1090&lt;/item&gt;&lt;item&gt;1092&lt;/item&gt;&lt;item&gt;1094&lt;/item&gt;&lt;item&gt;1097&lt;/item&gt;&lt;item&gt;1098&lt;/item&gt;&lt;item&gt;1099&lt;/item&gt;&lt;item&gt;1100&lt;/item&gt;&lt;item&gt;1101&lt;/item&gt;&lt;item&gt;1103&lt;/item&gt;&lt;item&gt;1106&lt;/item&gt;&lt;/record-ids&gt;&lt;/item&gt;&lt;/Libraries&gt;"/>
  </w:docVars>
  <w:rsids>
    <w:rsidRoot w:val="005B4E87"/>
    <w:rsid w:val="000004D4"/>
    <w:rsid w:val="0000087F"/>
    <w:rsid w:val="00001145"/>
    <w:rsid w:val="00001C69"/>
    <w:rsid w:val="0000256A"/>
    <w:rsid w:val="00002C05"/>
    <w:rsid w:val="00002C35"/>
    <w:rsid w:val="00002FC9"/>
    <w:rsid w:val="00003125"/>
    <w:rsid w:val="00003A07"/>
    <w:rsid w:val="0000479C"/>
    <w:rsid w:val="0000545D"/>
    <w:rsid w:val="000054F7"/>
    <w:rsid w:val="00006DBA"/>
    <w:rsid w:val="00007EB2"/>
    <w:rsid w:val="000110BE"/>
    <w:rsid w:val="00012007"/>
    <w:rsid w:val="00014B46"/>
    <w:rsid w:val="00014C3A"/>
    <w:rsid w:val="00014D91"/>
    <w:rsid w:val="00014FB7"/>
    <w:rsid w:val="00015259"/>
    <w:rsid w:val="00015664"/>
    <w:rsid w:val="00015C66"/>
    <w:rsid w:val="00016993"/>
    <w:rsid w:val="00016C59"/>
    <w:rsid w:val="00016DA5"/>
    <w:rsid w:val="0001781B"/>
    <w:rsid w:val="000179A7"/>
    <w:rsid w:val="000179D9"/>
    <w:rsid w:val="00017A45"/>
    <w:rsid w:val="000226CA"/>
    <w:rsid w:val="00022DAC"/>
    <w:rsid w:val="000230B4"/>
    <w:rsid w:val="000235A2"/>
    <w:rsid w:val="00023B68"/>
    <w:rsid w:val="000245DB"/>
    <w:rsid w:val="0002515A"/>
    <w:rsid w:val="0002534B"/>
    <w:rsid w:val="00025D0C"/>
    <w:rsid w:val="0002621A"/>
    <w:rsid w:val="00026BE9"/>
    <w:rsid w:val="00026F65"/>
    <w:rsid w:val="000307FD"/>
    <w:rsid w:val="00030933"/>
    <w:rsid w:val="00030BB6"/>
    <w:rsid w:val="00031B58"/>
    <w:rsid w:val="00034186"/>
    <w:rsid w:val="0003460C"/>
    <w:rsid w:val="00034AA3"/>
    <w:rsid w:val="000362E2"/>
    <w:rsid w:val="00036488"/>
    <w:rsid w:val="0003766D"/>
    <w:rsid w:val="00040148"/>
    <w:rsid w:val="00040601"/>
    <w:rsid w:val="00040905"/>
    <w:rsid w:val="00041B38"/>
    <w:rsid w:val="000429F7"/>
    <w:rsid w:val="00042EB0"/>
    <w:rsid w:val="0004413B"/>
    <w:rsid w:val="00050E7C"/>
    <w:rsid w:val="0005126D"/>
    <w:rsid w:val="000515E3"/>
    <w:rsid w:val="00051EE0"/>
    <w:rsid w:val="00052561"/>
    <w:rsid w:val="000526AC"/>
    <w:rsid w:val="000527C7"/>
    <w:rsid w:val="0005364A"/>
    <w:rsid w:val="000546BE"/>
    <w:rsid w:val="00054D62"/>
    <w:rsid w:val="00054FCD"/>
    <w:rsid w:val="000554FD"/>
    <w:rsid w:val="000559D9"/>
    <w:rsid w:val="00055DB6"/>
    <w:rsid w:val="00055DF5"/>
    <w:rsid w:val="000563AE"/>
    <w:rsid w:val="00056795"/>
    <w:rsid w:val="00056E26"/>
    <w:rsid w:val="00056E90"/>
    <w:rsid w:val="00056EF3"/>
    <w:rsid w:val="000573D8"/>
    <w:rsid w:val="000577E0"/>
    <w:rsid w:val="00060209"/>
    <w:rsid w:val="0006077E"/>
    <w:rsid w:val="000607D7"/>
    <w:rsid w:val="00060A7A"/>
    <w:rsid w:val="00060F24"/>
    <w:rsid w:val="00061A08"/>
    <w:rsid w:val="00061FEB"/>
    <w:rsid w:val="0006280E"/>
    <w:rsid w:val="00062CA0"/>
    <w:rsid w:val="00062E75"/>
    <w:rsid w:val="00063590"/>
    <w:rsid w:val="00063648"/>
    <w:rsid w:val="00063649"/>
    <w:rsid w:val="000638A2"/>
    <w:rsid w:val="00063AE5"/>
    <w:rsid w:val="000640B8"/>
    <w:rsid w:val="000643B8"/>
    <w:rsid w:val="0006498D"/>
    <w:rsid w:val="00065605"/>
    <w:rsid w:val="0006577C"/>
    <w:rsid w:val="00065C7B"/>
    <w:rsid w:val="00066BB1"/>
    <w:rsid w:val="00067FF1"/>
    <w:rsid w:val="00071DBD"/>
    <w:rsid w:val="000720E8"/>
    <w:rsid w:val="000740CC"/>
    <w:rsid w:val="00074315"/>
    <w:rsid w:val="00075484"/>
    <w:rsid w:val="00075872"/>
    <w:rsid w:val="00075F96"/>
    <w:rsid w:val="0007610D"/>
    <w:rsid w:val="0007626E"/>
    <w:rsid w:val="00076C03"/>
    <w:rsid w:val="00076F5C"/>
    <w:rsid w:val="000775B6"/>
    <w:rsid w:val="00080350"/>
    <w:rsid w:val="00080376"/>
    <w:rsid w:val="000804A9"/>
    <w:rsid w:val="00080A5B"/>
    <w:rsid w:val="00080D9E"/>
    <w:rsid w:val="00080FA7"/>
    <w:rsid w:val="00081C74"/>
    <w:rsid w:val="00081DAC"/>
    <w:rsid w:val="00082297"/>
    <w:rsid w:val="00082E18"/>
    <w:rsid w:val="00083174"/>
    <w:rsid w:val="00083451"/>
    <w:rsid w:val="000837E8"/>
    <w:rsid w:val="00083CC2"/>
    <w:rsid w:val="000852E2"/>
    <w:rsid w:val="00085379"/>
    <w:rsid w:val="000855B9"/>
    <w:rsid w:val="000855E7"/>
    <w:rsid w:val="00085BD3"/>
    <w:rsid w:val="00086711"/>
    <w:rsid w:val="00086918"/>
    <w:rsid w:val="00090E18"/>
    <w:rsid w:val="00091D5B"/>
    <w:rsid w:val="00092653"/>
    <w:rsid w:val="0009318C"/>
    <w:rsid w:val="000948A4"/>
    <w:rsid w:val="000951A8"/>
    <w:rsid w:val="00095435"/>
    <w:rsid w:val="000958C7"/>
    <w:rsid w:val="00095BBB"/>
    <w:rsid w:val="000960D9"/>
    <w:rsid w:val="0009656D"/>
    <w:rsid w:val="00096740"/>
    <w:rsid w:val="00097805"/>
    <w:rsid w:val="000A0551"/>
    <w:rsid w:val="000A0A72"/>
    <w:rsid w:val="000A17A0"/>
    <w:rsid w:val="000A2308"/>
    <w:rsid w:val="000A259E"/>
    <w:rsid w:val="000A38D6"/>
    <w:rsid w:val="000A3945"/>
    <w:rsid w:val="000A3B8A"/>
    <w:rsid w:val="000A3BC4"/>
    <w:rsid w:val="000A4FB5"/>
    <w:rsid w:val="000A55D3"/>
    <w:rsid w:val="000A563A"/>
    <w:rsid w:val="000A5922"/>
    <w:rsid w:val="000A5D24"/>
    <w:rsid w:val="000A6796"/>
    <w:rsid w:val="000A6A89"/>
    <w:rsid w:val="000A7290"/>
    <w:rsid w:val="000B0F0E"/>
    <w:rsid w:val="000B1145"/>
    <w:rsid w:val="000B1AD1"/>
    <w:rsid w:val="000B213E"/>
    <w:rsid w:val="000B28E7"/>
    <w:rsid w:val="000B2EB2"/>
    <w:rsid w:val="000B4DB2"/>
    <w:rsid w:val="000B5852"/>
    <w:rsid w:val="000B6665"/>
    <w:rsid w:val="000B67C4"/>
    <w:rsid w:val="000B6CA0"/>
    <w:rsid w:val="000C068C"/>
    <w:rsid w:val="000C07D4"/>
    <w:rsid w:val="000C2859"/>
    <w:rsid w:val="000C413B"/>
    <w:rsid w:val="000C4586"/>
    <w:rsid w:val="000C47EC"/>
    <w:rsid w:val="000C5014"/>
    <w:rsid w:val="000C56D3"/>
    <w:rsid w:val="000C5860"/>
    <w:rsid w:val="000C61BD"/>
    <w:rsid w:val="000C62AD"/>
    <w:rsid w:val="000C6515"/>
    <w:rsid w:val="000C65BF"/>
    <w:rsid w:val="000C762D"/>
    <w:rsid w:val="000C7B68"/>
    <w:rsid w:val="000D1486"/>
    <w:rsid w:val="000D24B6"/>
    <w:rsid w:val="000D2511"/>
    <w:rsid w:val="000D2BCE"/>
    <w:rsid w:val="000D2C2A"/>
    <w:rsid w:val="000D3281"/>
    <w:rsid w:val="000D339A"/>
    <w:rsid w:val="000D4036"/>
    <w:rsid w:val="000D4702"/>
    <w:rsid w:val="000D4727"/>
    <w:rsid w:val="000D4D2A"/>
    <w:rsid w:val="000D5D37"/>
    <w:rsid w:val="000D5F9F"/>
    <w:rsid w:val="000D781B"/>
    <w:rsid w:val="000D7F91"/>
    <w:rsid w:val="000E126F"/>
    <w:rsid w:val="000E335A"/>
    <w:rsid w:val="000E4261"/>
    <w:rsid w:val="000E46B7"/>
    <w:rsid w:val="000E49D9"/>
    <w:rsid w:val="000E559D"/>
    <w:rsid w:val="000E5B43"/>
    <w:rsid w:val="000E649B"/>
    <w:rsid w:val="000E6907"/>
    <w:rsid w:val="000E6910"/>
    <w:rsid w:val="000E6D12"/>
    <w:rsid w:val="000E7D93"/>
    <w:rsid w:val="000F00A0"/>
    <w:rsid w:val="000F092B"/>
    <w:rsid w:val="000F15B2"/>
    <w:rsid w:val="000F2952"/>
    <w:rsid w:val="000F2CCA"/>
    <w:rsid w:val="000F2FFF"/>
    <w:rsid w:val="000F318D"/>
    <w:rsid w:val="000F31F1"/>
    <w:rsid w:val="000F32B3"/>
    <w:rsid w:val="000F3661"/>
    <w:rsid w:val="000F3F06"/>
    <w:rsid w:val="000F41DF"/>
    <w:rsid w:val="000F600B"/>
    <w:rsid w:val="000F6187"/>
    <w:rsid w:val="000F64CC"/>
    <w:rsid w:val="000F76B6"/>
    <w:rsid w:val="001002E2"/>
    <w:rsid w:val="0010035A"/>
    <w:rsid w:val="00100A93"/>
    <w:rsid w:val="00100DC2"/>
    <w:rsid w:val="00101F47"/>
    <w:rsid w:val="001021A9"/>
    <w:rsid w:val="00102B94"/>
    <w:rsid w:val="001030CD"/>
    <w:rsid w:val="00103985"/>
    <w:rsid w:val="00105199"/>
    <w:rsid w:val="00105EFA"/>
    <w:rsid w:val="00106281"/>
    <w:rsid w:val="001069FF"/>
    <w:rsid w:val="00106A43"/>
    <w:rsid w:val="00107B3C"/>
    <w:rsid w:val="00107C1D"/>
    <w:rsid w:val="00111A31"/>
    <w:rsid w:val="00112D93"/>
    <w:rsid w:val="00112E9E"/>
    <w:rsid w:val="00112FD6"/>
    <w:rsid w:val="001132A7"/>
    <w:rsid w:val="00114629"/>
    <w:rsid w:val="00114EE4"/>
    <w:rsid w:val="00114F54"/>
    <w:rsid w:val="00115A0B"/>
    <w:rsid w:val="00115AEE"/>
    <w:rsid w:val="0011635D"/>
    <w:rsid w:val="001166CE"/>
    <w:rsid w:val="0011737B"/>
    <w:rsid w:val="00117633"/>
    <w:rsid w:val="0012022E"/>
    <w:rsid w:val="00121906"/>
    <w:rsid w:val="00121BF5"/>
    <w:rsid w:val="00122DA7"/>
    <w:rsid w:val="0012366D"/>
    <w:rsid w:val="00123772"/>
    <w:rsid w:val="00123B10"/>
    <w:rsid w:val="00125EB9"/>
    <w:rsid w:val="00127F18"/>
    <w:rsid w:val="00130439"/>
    <w:rsid w:val="001306B7"/>
    <w:rsid w:val="0013078D"/>
    <w:rsid w:val="0013088F"/>
    <w:rsid w:val="00130E31"/>
    <w:rsid w:val="0013189F"/>
    <w:rsid w:val="0013209B"/>
    <w:rsid w:val="00132380"/>
    <w:rsid w:val="001332B5"/>
    <w:rsid w:val="00133B72"/>
    <w:rsid w:val="00133F46"/>
    <w:rsid w:val="00134002"/>
    <w:rsid w:val="00134424"/>
    <w:rsid w:val="00134483"/>
    <w:rsid w:val="00134E0D"/>
    <w:rsid w:val="0013504E"/>
    <w:rsid w:val="001355F5"/>
    <w:rsid w:val="00135ED1"/>
    <w:rsid w:val="00136FD3"/>
    <w:rsid w:val="00137B12"/>
    <w:rsid w:val="00137C6C"/>
    <w:rsid w:val="001400DF"/>
    <w:rsid w:val="00140447"/>
    <w:rsid w:val="00140993"/>
    <w:rsid w:val="00140B00"/>
    <w:rsid w:val="00141946"/>
    <w:rsid w:val="00141C72"/>
    <w:rsid w:val="00142532"/>
    <w:rsid w:val="0014260B"/>
    <w:rsid w:val="00142C82"/>
    <w:rsid w:val="0014458F"/>
    <w:rsid w:val="00145A47"/>
    <w:rsid w:val="0014634B"/>
    <w:rsid w:val="00146E61"/>
    <w:rsid w:val="00146ED3"/>
    <w:rsid w:val="00147419"/>
    <w:rsid w:val="0014753C"/>
    <w:rsid w:val="0014754C"/>
    <w:rsid w:val="00147BAF"/>
    <w:rsid w:val="00147F7F"/>
    <w:rsid w:val="00150647"/>
    <w:rsid w:val="00151348"/>
    <w:rsid w:val="00151B20"/>
    <w:rsid w:val="00152201"/>
    <w:rsid w:val="0015309E"/>
    <w:rsid w:val="001542CB"/>
    <w:rsid w:val="001558A7"/>
    <w:rsid w:val="00156FC2"/>
    <w:rsid w:val="0015716C"/>
    <w:rsid w:val="0015729D"/>
    <w:rsid w:val="0016069D"/>
    <w:rsid w:val="001611C6"/>
    <w:rsid w:val="001613C9"/>
    <w:rsid w:val="00161FC8"/>
    <w:rsid w:val="00162E6D"/>
    <w:rsid w:val="001632F1"/>
    <w:rsid w:val="00163565"/>
    <w:rsid w:val="00163D37"/>
    <w:rsid w:val="0016439E"/>
    <w:rsid w:val="00164849"/>
    <w:rsid w:val="00164E2A"/>
    <w:rsid w:val="00164FFE"/>
    <w:rsid w:val="00165067"/>
    <w:rsid w:val="0016539E"/>
    <w:rsid w:val="00166043"/>
    <w:rsid w:val="001664C8"/>
    <w:rsid w:val="001670C3"/>
    <w:rsid w:val="00167DBA"/>
    <w:rsid w:val="0017051A"/>
    <w:rsid w:val="0017053B"/>
    <w:rsid w:val="00170FA5"/>
    <w:rsid w:val="001730A0"/>
    <w:rsid w:val="0017348F"/>
    <w:rsid w:val="001734F2"/>
    <w:rsid w:val="00173C03"/>
    <w:rsid w:val="00173CB1"/>
    <w:rsid w:val="001749B3"/>
    <w:rsid w:val="00174F1B"/>
    <w:rsid w:val="00175062"/>
    <w:rsid w:val="00175196"/>
    <w:rsid w:val="0017602A"/>
    <w:rsid w:val="00176458"/>
    <w:rsid w:val="00176474"/>
    <w:rsid w:val="0017736C"/>
    <w:rsid w:val="00177694"/>
    <w:rsid w:val="00182032"/>
    <w:rsid w:val="0018325C"/>
    <w:rsid w:val="001832BA"/>
    <w:rsid w:val="00183ED3"/>
    <w:rsid w:val="001849DD"/>
    <w:rsid w:val="001855AC"/>
    <w:rsid w:val="001864FC"/>
    <w:rsid w:val="00186CA6"/>
    <w:rsid w:val="00187CA8"/>
    <w:rsid w:val="00187FF7"/>
    <w:rsid w:val="00190698"/>
    <w:rsid w:val="00190A3F"/>
    <w:rsid w:val="00190E3D"/>
    <w:rsid w:val="00190E73"/>
    <w:rsid w:val="00191189"/>
    <w:rsid w:val="00191899"/>
    <w:rsid w:val="00192012"/>
    <w:rsid w:val="00192153"/>
    <w:rsid w:val="001922B9"/>
    <w:rsid w:val="001924BA"/>
    <w:rsid w:val="001929C8"/>
    <w:rsid w:val="00192A27"/>
    <w:rsid w:val="00193A76"/>
    <w:rsid w:val="00193D99"/>
    <w:rsid w:val="00193FF1"/>
    <w:rsid w:val="0019479F"/>
    <w:rsid w:val="0019491E"/>
    <w:rsid w:val="00195520"/>
    <w:rsid w:val="001957B8"/>
    <w:rsid w:val="00196D98"/>
    <w:rsid w:val="001973EB"/>
    <w:rsid w:val="00197800"/>
    <w:rsid w:val="00197F93"/>
    <w:rsid w:val="001A0525"/>
    <w:rsid w:val="001A103D"/>
    <w:rsid w:val="001A15B7"/>
    <w:rsid w:val="001A1CC8"/>
    <w:rsid w:val="001A1D7D"/>
    <w:rsid w:val="001A23B9"/>
    <w:rsid w:val="001A2502"/>
    <w:rsid w:val="001A3308"/>
    <w:rsid w:val="001A3570"/>
    <w:rsid w:val="001A3652"/>
    <w:rsid w:val="001A3D49"/>
    <w:rsid w:val="001A3EFE"/>
    <w:rsid w:val="001A410F"/>
    <w:rsid w:val="001A5339"/>
    <w:rsid w:val="001A5A3D"/>
    <w:rsid w:val="001A6A92"/>
    <w:rsid w:val="001A6BC9"/>
    <w:rsid w:val="001B0596"/>
    <w:rsid w:val="001B06BC"/>
    <w:rsid w:val="001B0F44"/>
    <w:rsid w:val="001B15C0"/>
    <w:rsid w:val="001B1C12"/>
    <w:rsid w:val="001B361B"/>
    <w:rsid w:val="001B3646"/>
    <w:rsid w:val="001B3BBD"/>
    <w:rsid w:val="001B4770"/>
    <w:rsid w:val="001B4F0B"/>
    <w:rsid w:val="001B5FBA"/>
    <w:rsid w:val="001B64F6"/>
    <w:rsid w:val="001B6C66"/>
    <w:rsid w:val="001B71C0"/>
    <w:rsid w:val="001C074B"/>
    <w:rsid w:val="001C19AC"/>
    <w:rsid w:val="001C1B2A"/>
    <w:rsid w:val="001C2144"/>
    <w:rsid w:val="001C2345"/>
    <w:rsid w:val="001C23A3"/>
    <w:rsid w:val="001C2ABD"/>
    <w:rsid w:val="001C4619"/>
    <w:rsid w:val="001C4C4F"/>
    <w:rsid w:val="001C58F7"/>
    <w:rsid w:val="001C6CEE"/>
    <w:rsid w:val="001C7624"/>
    <w:rsid w:val="001D0502"/>
    <w:rsid w:val="001D0743"/>
    <w:rsid w:val="001D198D"/>
    <w:rsid w:val="001D1BAD"/>
    <w:rsid w:val="001D1F8D"/>
    <w:rsid w:val="001D24D0"/>
    <w:rsid w:val="001D5D0F"/>
    <w:rsid w:val="001D5DE6"/>
    <w:rsid w:val="001D6020"/>
    <w:rsid w:val="001D6A96"/>
    <w:rsid w:val="001D6E64"/>
    <w:rsid w:val="001D7556"/>
    <w:rsid w:val="001D7BE9"/>
    <w:rsid w:val="001E0A13"/>
    <w:rsid w:val="001E199C"/>
    <w:rsid w:val="001E19AD"/>
    <w:rsid w:val="001E1BC5"/>
    <w:rsid w:val="001E2EC9"/>
    <w:rsid w:val="001E320E"/>
    <w:rsid w:val="001E3289"/>
    <w:rsid w:val="001E3BF4"/>
    <w:rsid w:val="001E432C"/>
    <w:rsid w:val="001E4DF9"/>
    <w:rsid w:val="001E6901"/>
    <w:rsid w:val="001E6987"/>
    <w:rsid w:val="001E7A8E"/>
    <w:rsid w:val="001F01B6"/>
    <w:rsid w:val="001F0565"/>
    <w:rsid w:val="001F0B75"/>
    <w:rsid w:val="001F23DB"/>
    <w:rsid w:val="001F2679"/>
    <w:rsid w:val="001F2C14"/>
    <w:rsid w:val="001F2E57"/>
    <w:rsid w:val="001F2EA5"/>
    <w:rsid w:val="001F3359"/>
    <w:rsid w:val="001F42CD"/>
    <w:rsid w:val="001F474B"/>
    <w:rsid w:val="001F47BA"/>
    <w:rsid w:val="001F53E1"/>
    <w:rsid w:val="001F5619"/>
    <w:rsid w:val="001F5699"/>
    <w:rsid w:val="001F6A98"/>
    <w:rsid w:val="001F6C86"/>
    <w:rsid w:val="001F6DA9"/>
    <w:rsid w:val="001F6FC8"/>
    <w:rsid w:val="001F7904"/>
    <w:rsid w:val="001F7B7F"/>
    <w:rsid w:val="00200653"/>
    <w:rsid w:val="00200F54"/>
    <w:rsid w:val="00201748"/>
    <w:rsid w:val="002019AA"/>
    <w:rsid w:val="00201F24"/>
    <w:rsid w:val="0020332C"/>
    <w:rsid w:val="00203678"/>
    <w:rsid w:val="002047FB"/>
    <w:rsid w:val="00204A11"/>
    <w:rsid w:val="00204C33"/>
    <w:rsid w:val="002050C0"/>
    <w:rsid w:val="00207047"/>
    <w:rsid w:val="00207B76"/>
    <w:rsid w:val="00207E2F"/>
    <w:rsid w:val="00210113"/>
    <w:rsid w:val="002107D0"/>
    <w:rsid w:val="00210CF2"/>
    <w:rsid w:val="00210F56"/>
    <w:rsid w:val="0021157E"/>
    <w:rsid w:val="002116BE"/>
    <w:rsid w:val="00211AE4"/>
    <w:rsid w:val="00212213"/>
    <w:rsid w:val="00212B38"/>
    <w:rsid w:val="00212F9D"/>
    <w:rsid w:val="002135C5"/>
    <w:rsid w:val="00213A96"/>
    <w:rsid w:val="00214D6A"/>
    <w:rsid w:val="00214EEE"/>
    <w:rsid w:val="002158D6"/>
    <w:rsid w:val="0021593B"/>
    <w:rsid w:val="00215CDD"/>
    <w:rsid w:val="00216236"/>
    <w:rsid w:val="002162CA"/>
    <w:rsid w:val="00216593"/>
    <w:rsid w:val="002165F2"/>
    <w:rsid w:val="00217226"/>
    <w:rsid w:val="00217598"/>
    <w:rsid w:val="00217617"/>
    <w:rsid w:val="0021787E"/>
    <w:rsid w:val="002208A0"/>
    <w:rsid w:val="00220D1F"/>
    <w:rsid w:val="002211CA"/>
    <w:rsid w:val="00221203"/>
    <w:rsid w:val="00221861"/>
    <w:rsid w:val="00222124"/>
    <w:rsid w:val="00222934"/>
    <w:rsid w:val="00222A3D"/>
    <w:rsid w:val="002234D0"/>
    <w:rsid w:val="002245B5"/>
    <w:rsid w:val="00225D71"/>
    <w:rsid w:val="002260AC"/>
    <w:rsid w:val="002262EA"/>
    <w:rsid w:val="002266EC"/>
    <w:rsid w:val="002267CA"/>
    <w:rsid w:val="00226E38"/>
    <w:rsid w:val="00227188"/>
    <w:rsid w:val="002275D9"/>
    <w:rsid w:val="00227AA5"/>
    <w:rsid w:val="00230B6D"/>
    <w:rsid w:val="00231080"/>
    <w:rsid w:val="00231AEB"/>
    <w:rsid w:val="002320D1"/>
    <w:rsid w:val="00232362"/>
    <w:rsid w:val="00232BCF"/>
    <w:rsid w:val="00232F5E"/>
    <w:rsid w:val="002335B6"/>
    <w:rsid w:val="00233ADB"/>
    <w:rsid w:val="00234179"/>
    <w:rsid w:val="00234712"/>
    <w:rsid w:val="0023489B"/>
    <w:rsid w:val="00234C56"/>
    <w:rsid w:val="002351E4"/>
    <w:rsid w:val="00235A70"/>
    <w:rsid w:val="00235D83"/>
    <w:rsid w:val="00235FFE"/>
    <w:rsid w:val="002369B2"/>
    <w:rsid w:val="0023741F"/>
    <w:rsid w:val="00237649"/>
    <w:rsid w:val="00237C12"/>
    <w:rsid w:val="00237CA2"/>
    <w:rsid w:val="002404BC"/>
    <w:rsid w:val="00240D9D"/>
    <w:rsid w:val="0024144C"/>
    <w:rsid w:val="00241854"/>
    <w:rsid w:val="00242CBF"/>
    <w:rsid w:val="00243926"/>
    <w:rsid w:val="00243FD2"/>
    <w:rsid w:val="00244A6F"/>
    <w:rsid w:val="00244A9C"/>
    <w:rsid w:val="002453EF"/>
    <w:rsid w:val="002459BF"/>
    <w:rsid w:val="00246738"/>
    <w:rsid w:val="00246AD3"/>
    <w:rsid w:val="00247A52"/>
    <w:rsid w:val="00247AC2"/>
    <w:rsid w:val="002508A6"/>
    <w:rsid w:val="00251374"/>
    <w:rsid w:val="0025340B"/>
    <w:rsid w:val="002541CC"/>
    <w:rsid w:val="00255A70"/>
    <w:rsid w:val="00255AE6"/>
    <w:rsid w:val="002563A6"/>
    <w:rsid w:val="002564C5"/>
    <w:rsid w:val="0025658D"/>
    <w:rsid w:val="00256E49"/>
    <w:rsid w:val="00256F63"/>
    <w:rsid w:val="002573C7"/>
    <w:rsid w:val="002577DA"/>
    <w:rsid w:val="00257AAE"/>
    <w:rsid w:val="002606AD"/>
    <w:rsid w:val="00260BB6"/>
    <w:rsid w:val="00260D4E"/>
    <w:rsid w:val="002618A8"/>
    <w:rsid w:val="00261CD0"/>
    <w:rsid w:val="0026214E"/>
    <w:rsid w:val="00262E8C"/>
    <w:rsid w:val="00264185"/>
    <w:rsid w:val="002647F2"/>
    <w:rsid w:val="0026518F"/>
    <w:rsid w:val="00266247"/>
    <w:rsid w:val="00266AEC"/>
    <w:rsid w:val="00267129"/>
    <w:rsid w:val="00267A8F"/>
    <w:rsid w:val="0027086B"/>
    <w:rsid w:val="00270997"/>
    <w:rsid w:val="002719EE"/>
    <w:rsid w:val="00271E8F"/>
    <w:rsid w:val="00272256"/>
    <w:rsid w:val="00273218"/>
    <w:rsid w:val="002733FA"/>
    <w:rsid w:val="00273B63"/>
    <w:rsid w:val="00273B6D"/>
    <w:rsid w:val="0027517C"/>
    <w:rsid w:val="00275B4B"/>
    <w:rsid w:val="00275B9C"/>
    <w:rsid w:val="00275CD0"/>
    <w:rsid w:val="0027613F"/>
    <w:rsid w:val="002767B1"/>
    <w:rsid w:val="002803F3"/>
    <w:rsid w:val="00280842"/>
    <w:rsid w:val="00281445"/>
    <w:rsid w:val="00284285"/>
    <w:rsid w:val="00286463"/>
    <w:rsid w:val="00287480"/>
    <w:rsid w:val="00287F2A"/>
    <w:rsid w:val="00290340"/>
    <w:rsid w:val="00290867"/>
    <w:rsid w:val="00291744"/>
    <w:rsid w:val="00291CA5"/>
    <w:rsid w:val="0029252D"/>
    <w:rsid w:val="0029346F"/>
    <w:rsid w:val="002949AC"/>
    <w:rsid w:val="00294D01"/>
    <w:rsid w:val="00295809"/>
    <w:rsid w:val="00295D7F"/>
    <w:rsid w:val="00296E78"/>
    <w:rsid w:val="00297374"/>
    <w:rsid w:val="00297549"/>
    <w:rsid w:val="00297A59"/>
    <w:rsid w:val="00297F37"/>
    <w:rsid w:val="002A0098"/>
    <w:rsid w:val="002A0799"/>
    <w:rsid w:val="002A0AB3"/>
    <w:rsid w:val="002A1772"/>
    <w:rsid w:val="002A17EB"/>
    <w:rsid w:val="002A1826"/>
    <w:rsid w:val="002A1833"/>
    <w:rsid w:val="002A1C89"/>
    <w:rsid w:val="002A1EBA"/>
    <w:rsid w:val="002A20B5"/>
    <w:rsid w:val="002A3E6E"/>
    <w:rsid w:val="002A499C"/>
    <w:rsid w:val="002A56EA"/>
    <w:rsid w:val="002A5B94"/>
    <w:rsid w:val="002A5C2B"/>
    <w:rsid w:val="002A5E50"/>
    <w:rsid w:val="002A63E8"/>
    <w:rsid w:val="002A6F21"/>
    <w:rsid w:val="002A705A"/>
    <w:rsid w:val="002A7086"/>
    <w:rsid w:val="002A7A93"/>
    <w:rsid w:val="002A7C0E"/>
    <w:rsid w:val="002B0394"/>
    <w:rsid w:val="002B1C77"/>
    <w:rsid w:val="002B260C"/>
    <w:rsid w:val="002B3460"/>
    <w:rsid w:val="002B3770"/>
    <w:rsid w:val="002B3818"/>
    <w:rsid w:val="002B4DA8"/>
    <w:rsid w:val="002B4E90"/>
    <w:rsid w:val="002B523B"/>
    <w:rsid w:val="002B5E07"/>
    <w:rsid w:val="002B6262"/>
    <w:rsid w:val="002C0F9E"/>
    <w:rsid w:val="002C134B"/>
    <w:rsid w:val="002C1E9C"/>
    <w:rsid w:val="002C2E93"/>
    <w:rsid w:val="002C3944"/>
    <w:rsid w:val="002C3B88"/>
    <w:rsid w:val="002C49DC"/>
    <w:rsid w:val="002C4DB8"/>
    <w:rsid w:val="002C5A1C"/>
    <w:rsid w:val="002C6AC9"/>
    <w:rsid w:val="002C74E9"/>
    <w:rsid w:val="002C7640"/>
    <w:rsid w:val="002C7A07"/>
    <w:rsid w:val="002D06D0"/>
    <w:rsid w:val="002D0A57"/>
    <w:rsid w:val="002D0AE3"/>
    <w:rsid w:val="002D12A3"/>
    <w:rsid w:val="002D1BD0"/>
    <w:rsid w:val="002D25BC"/>
    <w:rsid w:val="002D37AD"/>
    <w:rsid w:val="002D4382"/>
    <w:rsid w:val="002D49BC"/>
    <w:rsid w:val="002D5B78"/>
    <w:rsid w:val="002D5D08"/>
    <w:rsid w:val="002D5E5B"/>
    <w:rsid w:val="002D5EB4"/>
    <w:rsid w:val="002D63D5"/>
    <w:rsid w:val="002D65FC"/>
    <w:rsid w:val="002D750E"/>
    <w:rsid w:val="002E0DB0"/>
    <w:rsid w:val="002E197C"/>
    <w:rsid w:val="002E1A99"/>
    <w:rsid w:val="002E1D41"/>
    <w:rsid w:val="002E2FCF"/>
    <w:rsid w:val="002E4147"/>
    <w:rsid w:val="002E41AA"/>
    <w:rsid w:val="002E460B"/>
    <w:rsid w:val="002E49EB"/>
    <w:rsid w:val="002E4A6E"/>
    <w:rsid w:val="002E629A"/>
    <w:rsid w:val="002E6514"/>
    <w:rsid w:val="002E65D8"/>
    <w:rsid w:val="002E693C"/>
    <w:rsid w:val="002E6D42"/>
    <w:rsid w:val="002E7E9B"/>
    <w:rsid w:val="002F0078"/>
    <w:rsid w:val="002F05C4"/>
    <w:rsid w:val="002F0817"/>
    <w:rsid w:val="002F12C7"/>
    <w:rsid w:val="002F1564"/>
    <w:rsid w:val="002F186C"/>
    <w:rsid w:val="002F2800"/>
    <w:rsid w:val="002F29F0"/>
    <w:rsid w:val="002F2BAB"/>
    <w:rsid w:val="002F350F"/>
    <w:rsid w:val="002F38B5"/>
    <w:rsid w:val="002F3965"/>
    <w:rsid w:val="002F3BDF"/>
    <w:rsid w:val="002F3C2C"/>
    <w:rsid w:val="002F3F42"/>
    <w:rsid w:val="002F4018"/>
    <w:rsid w:val="002F4161"/>
    <w:rsid w:val="002F4F0A"/>
    <w:rsid w:val="002F5D1A"/>
    <w:rsid w:val="002F602C"/>
    <w:rsid w:val="002F6446"/>
    <w:rsid w:val="002F7689"/>
    <w:rsid w:val="0030075C"/>
    <w:rsid w:val="0030094B"/>
    <w:rsid w:val="0030110E"/>
    <w:rsid w:val="003015B7"/>
    <w:rsid w:val="00301B15"/>
    <w:rsid w:val="00301F37"/>
    <w:rsid w:val="0030245F"/>
    <w:rsid w:val="00302521"/>
    <w:rsid w:val="003026FC"/>
    <w:rsid w:val="00302A94"/>
    <w:rsid w:val="00303EF2"/>
    <w:rsid w:val="00303F84"/>
    <w:rsid w:val="003047CB"/>
    <w:rsid w:val="003048F9"/>
    <w:rsid w:val="00304BC6"/>
    <w:rsid w:val="0030575C"/>
    <w:rsid w:val="00305A72"/>
    <w:rsid w:val="00306213"/>
    <w:rsid w:val="00306A6B"/>
    <w:rsid w:val="003076DA"/>
    <w:rsid w:val="00310096"/>
    <w:rsid w:val="00310AE7"/>
    <w:rsid w:val="00310C11"/>
    <w:rsid w:val="00310D9D"/>
    <w:rsid w:val="00310EFA"/>
    <w:rsid w:val="00315EDC"/>
    <w:rsid w:val="00315F73"/>
    <w:rsid w:val="0031637C"/>
    <w:rsid w:val="003167E8"/>
    <w:rsid w:val="00316D7C"/>
    <w:rsid w:val="00316FB4"/>
    <w:rsid w:val="00317466"/>
    <w:rsid w:val="00321664"/>
    <w:rsid w:val="0032304C"/>
    <w:rsid w:val="00323321"/>
    <w:rsid w:val="00324B8A"/>
    <w:rsid w:val="0032520E"/>
    <w:rsid w:val="003255C7"/>
    <w:rsid w:val="0032575E"/>
    <w:rsid w:val="0032695B"/>
    <w:rsid w:val="00326D34"/>
    <w:rsid w:val="003277DE"/>
    <w:rsid w:val="003278EB"/>
    <w:rsid w:val="00327C19"/>
    <w:rsid w:val="0033009E"/>
    <w:rsid w:val="00330450"/>
    <w:rsid w:val="00330E56"/>
    <w:rsid w:val="003317A9"/>
    <w:rsid w:val="0033204B"/>
    <w:rsid w:val="00332084"/>
    <w:rsid w:val="00332816"/>
    <w:rsid w:val="00334A34"/>
    <w:rsid w:val="00334E1D"/>
    <w:rsid w:val="003355E6"/>
    <w:rsid w:val="00335A1E"/>
    <w:rsid w:val="00335E7C"/>
    <w:rsid w:val="00336682"/>
    <w:rsid w:val="00337814"/>
    <w:rsid w:val="003378B4"/>
    <w:rsid w:val="00337DE7"/>
    <w:rsid w:val="00337FA8"/>
    <w:rsid w:val="003404F9"/>
    <w:rsid w:val="00340EB1"/>
    <w:rsid w:val="00340ECC"/>
    <w:rsid w:val="00340F92"/>
    <w:rsid w:val="003412AA"/>
    <w:rsid w:val="0034142E"/>
    <w:rsid w:val="003416FC"/>
    <w:rsid w:val="0034171A"/>
    <w:rsid w:val="003422E5"/>
    <w:rsid w:val="00342479"/>
    <w:rsid w:val="003429E2"/>
    <w:rsid w:val="00342CC7"/>
    <w:rsid w:val="003434A0"/>
    <w:rsid w:val="00343628"/>
    <w:rsid w:val="00343F0A"/>
    <w:rsid w:val="00344701"/>
    <w:rsid w:val="00344CDF"/>
    <w:rsid w:val="00345373"/>
    <w:rsid w:val="0034555B"/>
    <w:rsid w:val="00345971"/>
    <w:rsid w:val="00345D45"/>
    <w:rsid w:val="0034759C"/>
    <w:rsid w:val="00350657"/>
    <w:rsid w:val="0035077E"/>
    <w:rsid w:val="00351298"/>
    <w:rsid w:val="0035216F"/>
    <w:rsid w:val="003521D5"/>
    <w:rsid w:val="003524FD"/>
    <w:rsid w:val="003525DB"/>
    <w:rsid w:val="00352841"/>
    <w:rsid w:val="00352DA7"/>
    <w:rsid w:val="00352FBC"/>
    <w:rsid w:val="00353391"/>
    <w:rsid w:val="00353CE4"/>
    <w:rsid w:val="00355354"/>
    <w:rsid w:val="003566F7"/>
    <w:rsid w:val="0036020E"/>
    <w:rsid w:val="00360E77"/>
    <w:rsid w:val="00360F3E"/>
    <w:rsid w:val="003611C5"/>
    <w:rsid w:val="00361256"/>
    <w:rsid w:val="003616A7"/>
    <w:rsid w:val="00361D86"/>
    <w:rsid w:val="003623E0"/>
    <w:rsid w:val="003625DD"/>
    <w:rsid w:val="00362820"/>
    <w:rsid w:val="003629FB"/>
    <w:rsid w:val="00363450"/>
    <w:rsid w:val="0036347D"/>
    <w:rsid w:val="00363595"/>
    <w:rsid w:val="00363E55"/>
    <w:rsid w:val="003640CD"/>
    <w:rsid w:val="003642BC"/>
    <w:rsid w:val="0036634C"/>
    <w:rsid w:val="003667C4"/>
    <w:rsid w:val="00366935"/>
    <w:rsid w:val="00366B26"/>
    <w:rsid w:val="00366EC3"/>
    <w:rsid w:val="00367430"/>
    <w:rsid w:val="0036752C"/>
    <w:rsid w:val="003700EB"/>
    <w:rsid w:val="00370A6A"/>
    <w:rsid w:val="00370B52"/>
    <w:rsid w:val="00370E52"/>
    <w:rsid w:val="0037127D"/>
    <w:rsid w:val="00371A59"/>
    <w:rsid w:val="00373800"/>
    <w:rsid w:val="0037390F"/>
    <w:rsid w:val="00373971"/>
    <w:rsid w:val="00373B2A"/>
    <w:rsid w:val="00373E12"/>
    <w:rsid w:val="0037468D"/>
    <w:rsid w:val="00375224"/>
    <w:rsid w:val="00375271"/>
    <w:rsid w:val="003764CA"/>
    <w:rsid w:val="00376845"/>
    <w:rsid w:val="003770BA"/>
    <w:rsid w:val="0037712C"/>
    <w:rsid w:val="00377D08"/>
    <w:rsid w:val="00377D5D"/>
    <w:rsid w:val="003800FF"/>
    <w:rsid w:val="0038026F"/>
    <w:rsid w:val="003806AD"/>
    <w:rsid w:val="00380778"/>
    <w:rsid w:val="00380C28"/>
    <w:rsid w:val="00380F3F"/>
    <w:rsid w:val="00381785"/>
    <w:rsid w:val="00381C5F"/>
    <w:rsid w:val="00381CFF"/>
    <w:rsid w:val="0038266E"/>
    <w:rsid w:val="00382E58"/>
    <w:rsid w:val="003832C2"/>
    <w:rsid w:val="00383701"/>
    <w:rsid w:val="00383816"/>
    <w:rsid w:val="00383836"/>
    <w:rsid w:val="003839C6"/>
    <w:rsid w:val="00383E08"/>
    <w:rsid w:val="00383EA7"/>
    <w:rsid w:val="00384980"/>
    <w:rsid w:val="0038521B"/>
    <w:rsid w:val="003855C6"/>
    <w:rsid w:val="0038623D"/>
    <w:rsid w:val="00387FD9"/>
    <w:rsid w:val="003915DF"/>
    <w:rsid w:val="00391E83"/>
    <w:rsid w:val="00392082"/>
    <w:rsid w:val="00392E2F"/>
    <w:rsid w:val="0039406E"/>
    <w:rsid w:val="00394755"/>
    <w:rsid w:val="003947C2"/>
    <w:rsid w:val="00395ABD"/>
    <w:rsid w:val="00396288"/>
    <w:rsid w:val="00396C48"/>
    <w:rsid w:val="003974B3"/>
    <w:rsid w:val="00397C34"/>
    <w:rsid w:val="003A06DE"/>
    <w:rsid w:val="003A0D94"/>
    <w:rsid w:val="003A1280"/>
    <w:rsid w:val="003A12D3"/>
    <w:rsid w:val="003A1487"/>
    <w:rsid w:val="003A1C03"/>
    <w:rsid w:val="003A2DCA"/>
    <w:rsid w:val="003A3A66"/>
    <w:rsid w:val="003A3F2A"/>
    <w:rsid w:val="003A40A1"/>
    <w:rsid w:val="003A4128"/>
    <w:rsid w:val="003A4538"/>
    <w:rsid w:val="003A4A18"/>
    <w:rsid w:val="003A4C97"/>
    <w:rsid w:val="003A5C36"/>
    <w:rsid w:val="003A6430"/>
    <w:rsid w:val="003A7F9D"/>
    <w:rsid w:val="003B0697"/>
    <w:rsid w:val="003B06B0"/>
    <w:rsid w:val="003B2195"/>
    <w:rsid w:val="003B2521"/>
    <w:rsid w:val="003B266F"/>
    <w:rsid w:val="003B32DD"/>
    <w:rsid w:val="003B32FA"/>
    <w:rsid w:val="003B33CF"/>
    <w:rsid w:val="003B39E5"/>
    <w:rsid w:val="003B41D6"/>
    <w:rsid w:val="003B4573"/>
    <w:rsid w:val="003B46B2"/>
    <w:rsid w:val="003B4AFB"/>
    <w:rsid w:val="003B59BE"/>
    <w:rsid w:val="003B6192"/>
    <w:rsid w:val="003B64C8"/>
    <w:rsid w:val="003C0092"/>
    <w:rsid w:val="003C1263"/>
    <w:rsid w:val="003C1531"/>
    <w:rsid w:val="003C197C"/>
    <w:rsid w:val="003C19CA"/>
    <w:rsid w:val="003C2028"/>
    <w:rsid w:val="003C2ADD"/>
    <w:rsid w:val="003C3546"/>
    <w:rsid w:val="003C37E8"/>
    <w:rsid w:val="003C3D94"/>
    <w:rsid w:val="003C3E4D"/>
    <w:rsid w:val="003C3F8B"/>
    <w:rsid w:val="003C46C6"/>
    <w:rsid w:val="003C4923"/>
    <w:rsid w:val="003C5391"/>
    <w:rsid w:val="003C5885"/>
    <w:rsid w:val="003C6725"/>
    <w:rsid w:val="003C6CDC"/>
    <w:rsid w:val="003C73C6"/>
    <w:rsid w:val="003C7C5B"/>
    <w:rsid w:val="003D01B1"/>
    <w:rsid w:val="003D082B"/>
    <w:rsid w:val="003D087C"/>
    <w:rsid w:val="003D16A6"/>
    <w:rsid w:val="003D1862"/>
    <w:rsid w:val="003D19E0"/>
    <w:rsid w:val="003D2BD5"/>
    <w:rsid w:val="003D2BEB"/>
    <w:rsid w:val="003D3184"/>
    <w:rsid w:val="003D3E01"/>
    <w:rsid w:val="003D4BAF"/>
    <w:rsid w:val="003D4C18"/>
    <w:rsid w:val="003D5CC8"/>
    <w:rsid w:val="003D5E27"/>
    <w:rsid w:val="003D6165"/>
    <w:rsid w:val="003D692A"/>
    <w:rsid w:val="003E03EF"/>
    <w:rsid w:val="003E05A6"/>
    <w:rsid w:val="003E0CD4"/>
    <w:rsid w:val="003E188F"/>
    <w:rsid w:val="003E22A7"/>
    <w:rsid w:val="003E304C"/>
    <w:rsid w:val="003E42CD"/>
    <w:rsid w:val="003E53F9"/>
    <w:rsid w:val="003E56E3"/>
    <w:rsid w:val="003E5AA0"/>
    <w:rsid w:val="003E68E2"/>
    <w:rsid w:val="003E6C2E"/>
    <w:rsid w:val="003E6E65"/>
    <w:rsid w:val="003E74D2"/>
    <w:rsid w:val="003E7BBD"/>
    <w:rsid w:val="003E7BED"/>
    <w:rsid w:val="003F0D54"/>
    <w:rsid w:val="003F26C6"/>
    <w:rsid w:val="003F2EA7"/>
    <w:rsid w:val="003F3D54"/>
    <w:rsid w:val="003F4A8F"/>
    <w:rsid w:val="003F633A"/>
    <w:rsid w:val="003F6A2E"/>
    <w:rsid w:val="003F7514"/>
    <w:rsid w:val="003F7527"/>
    <w:rsid w:val="00400D3C"/>
    <w:rsid w:val="00401788"/>
    <w:rsid w:val="00401A63"/>
    <w:rsid w:val="00401EA2"/>
    <w:rsid w:val="0040255D"/>
    <w:rsid w:val="0040368B"/>
    <w:rsid w:val="00404CF0"/>
    <w:rsid w:val="00404F21"/>
    <w:rsid w:val="00404F23"/>
    <w:rsid w:val="00404FF7"/>
    <w:rsid w:val="00405280"/>
    <w:rsid w:val="004054D4"/>
    <w:rsid w:val="00405E6D"/>
    <w:rsid w:val="00405F58"/>
    <w:rsid w:val="00407876"/>
    <w:rsid w:val="00407BD8"/>
    <w:rsid w:val="00407F16"/>
    <w:rsid w:val="004100E8"/>
    <w:rsid w:val="00410457"/>
    <w:rsid w:val="004113AC"/>
    <w:rsid w:val="00411ECC"/>
    <w:rsid w:val="00411F39"/>
    <w:rsid w:val="004121A8"/>
    <w:rsid w:val="004122DE"/>
    <w:rsid w:val="00412779"/>
    <w:rsid w:val="00413632"/>
    <w:rsid w:val="00413AC2"/>
    <w:rsid w:val="00413BC9"/>
    <w:rsid w:val="004141C5"/>
    <w:rsid w:val="004147ED"/>
    <w:rsid w:val="00414BA1"/>
    <w:rsid w:val="00414DAB"/>
    <w:rsid w:val="004151F8"/>
    <w:rsid w:val="0041745D"/>
    <w:rsid w:val="00417E24"/>
    <w:rsid w:val="0042048B"/>
    <w:rsid w:val="004216A9"/>
    <w:rsid w:val="00421D0B"/>
    <w:rsid w:val="00421F04"/>
    <w:rsid w:val="0042327A"/>
    <w:rsid w:val="004232DB"/>
    <w:rsid w:val="00423562"/>
    <w:rsid w:val="00424677"/>
    <w:rsid w:val="004247F8"/>
    <w:rsid w:val="00424BB4"/>
    <w:rsid w:val="00424C16"/>
    <w:rsid w:val="00425A29"/>
    <w:rsid w:val="0042752A"/>
    <w:rsid w:val="00427E75"/>
    <w:rsid w:val="00430630"/>
    <w:rsid w:val="00430710"/>
    <w:rsid w:val="004308B7"/>
    <w:rsid w:val="004308C0"/>
    <w:rsid w:val="004322CE"/>
    <w:rsid w:val="00432D7A"/>
    <w:rsid w:val="00433569"/>
    <w:rsid w:val="00433AF0"/>
    <w:rsid w:val="00434078"/>
    <w:rsid w:val="00434AC2"/>
    <w:rsid w:val="00434B9F"/>
    <w:rsid w:val="004356FB"/>
    <w:rsid w:val="00435CCB"/>
    <w:rsid w:val="00436242"/>
    <w:rsid w:val="004364A9"/>
    <w:rsid w:val="0043709A"/>
    <w:rsid w:val="00437DE6"/>
    <w:rsid w:val="004406B1"/>
    <w:rsid w:val="00441C26"/>
    <w:rsid w:val="00441D54"/>
    <w:rsid w:val="004424D6"/>
    <w:rsid w:val="00442750"/>
    <w:rsid w:val="00442909"/>
    <w:rsid w:val="00442FC5"/>
    <w:rsid w:val="00443428"/>
    <w:rsid w:val="004437D2"/>
    <w:rsid w:val="00444AEE"/>
    <w:rsid w:val="00444CAB"/>
    <w:rsid w:val="0044509D"/>
    <w:rsid w:val="004451F3"/>
    <w:rsid w:val="00445648"/>
    <w:rsid w:val="00445778"/>
    <w:rsid w:val="00445B06"/>
    <w:rsid w:val="00446E22"/>
    <w:rsid w:val="00447E9E"/>
    <w:rsid w:val="0045034D"/>
    <w:rsid w:val="00450DFF"/>
    <w:rsid w:val="00451186"/>
    <w:rsid w:val="004519D6"/>
    <w:rsid w:val="00451C12"/>
    <w:rsid w:val="00451E9A"/>
    <w:rsid w:val="004521A0"/>
    <w:rsid w:val="0045255C"/>
    <w:rsid w:val="004528DF"/>
    <w:rsid w:val="004550B1"/>
    <w:rsid w:val="00455359"/>
    <w:rsid w:val="0045550D"/>
    <w:rsid w:val="00455788"/>
    <w:rsid w:val="0045597F"/>
    <w:rsid w:val="0046050B"/>
    <w:rsid w:val="004605DC"/>
    <w:rsid w:val="00460AB7"/>
    <w:rsid w:val="00461374"/>
    <w:rsid w:val="00461935"/>
    <w:rsid w:val="00462BA5"/>
    <w:rsid w:val="00462DB4"/>
    <w:rsid w:val="0046335C"/>
    <w:rsid w:val="00463BFD"/>
    <w:rsid w:val="00465935"/>
    <w:rsid w:val="00465DDF"/>
    <w:rsid w:val="004666C6"/>
    <w:rsid w:val="00466982"/>
    <w:rsid w:val="00466CEA"/>
    <w:rsid w:val="00467287"/>
    <w:rsid w:val="004677B1"/>
    <w:rsid w:val="004679CE"/>
    <w:rsid w:val="00467FEB"/>
    <w:rsid w:val="0047097F"/>
    <w:rsid w:val="00471074"/>
    <w:rsid w:val="004713FC"/>
    <w:rsid w:val="004721B4"/>
    <w:rsid w:val="0047254E"/>
    <w:rsid w:val="004725AE"/>
    <w:rsid w:val="00472B3E"/>
    <w:rsid w:val="00472D62"/>
    <w:rsid w:val="004734FA"/>
    <w:rsid w:val="0047375F"/>
    <w:rsid w:val="00473A46"/>
    <w:rsid w:val="00473CF9"/>
    <w:rsid w:val="00474452"/>
    <w:rsid w:val="0047535C"/>
    <w:rsid w:val="004753BD"/>
    <w:rsid w:val="00475488"/>
    <w:rsid w:val="00475A2D"/>
    <w:rsid w:val="004762A9"/>
    <w:rsid w:val="0047658A"/>
    <w:rsid w:val="0047693A"/>
    <w:rsid w:val="0047698D"/>
    <w:rsid w:val="00477423"/>
    <w:rsid w:val="00477514"/>
    <w:rsid w:val="00480A1B"/>
    <w:rsid w:val="00480F1A"/>
    <w:rsid w:val="004812E3"/>
    <w:rsid w:val="004818A9"/>
    <w:rsid w:val="00484A17"/>
    <w:rsid w:val="00484B91"/>
    <w:rsid w:val="00484F93"/>
    <w:rsid w:val="00485029"/>
    <w:rsid w:val="004855BB"/>
    <w:rsid w:val="00485E84"/>
    <w:rsid w:val="00486609"/>
    <w:rsid w:val="0048682E"/>
    <w:rsid w:val="00490F99"/>
    <w:rsid w:val="004913C6"/>
    <w:rsid w:val="00491A0B"/>
    <w:rsid w:val="004921C8"/>
    <w:rsid w:val="004925D7"/>
    <w:rsid w:val="00492672"/>
    <w:rsid w:val="00493594"/>
    <w:rsid w:val="00494025"/>
    <w:rsid w:val="004941FE"/>
    <w:rsid w:val="00494D70"/>
    <w:rsid w:val="00495173"/>
    <w:rsid w:val="004958EA"/>
    <w:rsid w:val="00496E20"/>
    <w:rsid w:val="004A0812"/>
    <w:rsid w:val="004A103A"/>
    <w:rsid w:val="004A158F"/>
    <w:rsid w:val="004A15E5"/>
    <w:rsid w:val="004A1F38"/>
    <w:rsid w:val="004A2079"/>
    <w:rsid w:val="004A2FCF"/>
    <w:rsid w:val="004A36AC"/>
    <w:rsid w:val="004A3958"/>
    <w:rsid w:val="004A39AE"/>
    <w:rsid w:val="004A3A00"/>
    <w:rsid w:val="004A4156"/>
    <w:rsid w:val="004A416C"/>
    <w:rsid w:val="004A491C"/>
    <w:rsid w:val="004A6031"/>
    <w:rsid w:val="004B0558"/>
    <w:rsid w:val="004B0B70"/>
    <w:rsid w:val="004B0DCB"/>
    <w:rsid w:val="004B1A8B"/>
    <w:rsid w:val="004B1D99"/>
    <w:rsid w:val="004B3A3A"/>
    <w:rsid w:val="004B3DC2"/>
    <w:rsid w:val="004B3E9B"/>
    <w:rsid w:val="004B4166"/>
    <w:rsid w:val="004B42D4"/>
    <w:rsid w:val="004B4531"/>
    <w:rsid w:val="004B4C32"/>
    <w:rsid w:val="004B4FA6"/>
    <w:rsid w:val="004B529B"/>
    <w:rsid w:val="004B5E8C"/>
    <w:rsid w:val="004B6144"/>
    <w:rsid w:val="004B6BC5"/>
    <w:rsid w:val="004B7458"/>
    <w:rsid w:val="004B7792"/>
    <w:rsid w:val="004C0C37"/>
    <w:rsid w:val="004C163A"/>
    <w:rsid w:val="004C276D"/>
    <w:rsid w:val="004C2F02"/>
    <w:rsid w:val="004C3335"/>
    <w:rsid w:val="004C44C9"/>
    <w:rsid w:val="004C573C"/>
    <w:rsid w:val="004C5A2A"/>
    <w:rsid w:val="004C5A64"/>
    <w:rsid w:val="004C5EA2"/>
    <w:rsid w:val="004C5F70"/>
    <w:rsid w:val="004C6340"/>
    <w:rsid w:val="004C6916"/>
    <w:rsid w:val="004C6C74"/>
    <w:rsid w:val="004C6F56"/>
    <w:rsid w:val="004C7117"/>
    <w:rsid w:val="004C7350"/>
    <w:rsid w:val="004C7393"/>
    <w:rsid w:val="004D102E"/>
    <w:rsid w:val="004D1C8C"/>
    <w:rsid w:val="004D4479"/>
    <w:rsid w:val="004D47CB"/>
    <w:rsid w:val="004D4FBD"/>
    <w:rsid w:val="004D56B6"/>
    <w:rsid w:val="004D5A74"/>
    <w:rsid w:val="004D5E50"/>
    <w:rsid w:val="004D5F3D"/>
    <w:rsid w:val="004D64CC"/>
    <w:rsid w:val="004D7617"/>
    <w:rsid w:val="004D7A89"/>
    <w:rsid w:val="004D7C11"/>
    <w:rsid w:val="004D7FA5"/>
    <w:rsid w:val="004E05E8"/>
    <w:rsid w:val="004E1897"/>
    <w:rsid w:val="004E1AC0"/>
    <w:rsid w:val="004E1DBD"/>
    <w:rsid w:val="004E2771"/>
    <w:rsid w:val="004E2B35"/>
    <w:rsid w:val="004E2D95"/>
    <w:rsid w:val="004E3880"/>
    <w:rsid w:val="004E418B"/>
    <w:rsid w:val="004E5423"/>
    <w:rsid w:val="004E547C"/>
    <w:rsid w:val="004E5D82"/>
    <w:rsid w:val="004E6463"/>
    <w:rsid w:val="004E6BD4"/>
    <w:rsid w:val="004E6C90"/>
    <w:rsid w:val="004E6EB4"/>
    <w:rsid w:val="004E72BE"/>
    <w:rsid w:val="004F1BF5"/>
    <w:rsid w:val="004F2318"/>
    <w:rsid w:val="004F255C"/>
    <w:rsid w:val="004F3040"/>
    <w:rsid w:val="004F3A10"/>
    <w:rsid w:val="004F4714"/>
    <w:rsid w:val="004F5047"/>
    <w:rsid w:val="004F55DA"/>
    <w:rsid w:val="004F57E3"/>
    <w:rsid w:val="004F58C5"/>
    <w:rsid w:val="004F670E"/>
    <w:rsid w:val="004F6B2D"/>
    <w:rsid w:val="004F70C2"/>
    <w:rsid w:val="004F7D90"/>
    <w:rsid w:val="004F7E41"/>
    <w:rsid w:val="00500708"/>
    <w:rsid w:val="00500A64"/>
    <w:rsid w:val="005014C9"/>
    <w:rsid w:val="00501A7E"/>
    <w:rsid w:val="00501B4F"/>
    <w:rsid w:val="00501F7B"/>
    <w:rsid w:val="005026F7"/>
    <w:rsid w:val="00502748"/>
    <w:rsid w:val="00502B32"/>
    <w:rsid w:val="0050380A"/>
    <w:rsid w:val="00503F70"/>
    <w:rsid w:val="0050401E"/>
    <w:rsid w:val="005040E7"/>
    <w:rsid w:val="00504543"/>
    <w:rsid w:val="00505303"/>
    <w:rsid w:val="00505741"/>
    <w:rsid w:val="00505C92"/>
    <w:rsid w:val="00505DC3"/>
    <w:rsid w:val="00505F2F"/>
    <w:rsid w:val="00507C87"/>
    <w:rsid w:val="005107A0"/>
    <w:rsid w:val="005115C9"/>
    <w:rsid w:val="00511EA0"/>
    <w:rsid w:val="00512077"/>
    <w:rsid w:val="00512D4A"/>
    <w:rsid w:val="00512EA4"/>
    <w:rsid w:val="0051308B"/>
    <w:rsid w:val="00513615"/>
    <w:rsid w:val="00515A43"/>
    <w:rsid w:val="00515DBF"/>
    <w:rsid w:val="00516A3F"/>
    <w:rsid w:val="00516B18"/>
    <w:rsid w:val="00516DE6"/>
    <w:rsid w:val="00520145"/>
    <w:rsid w:val="005210FB"/>
    <w:rsid w:val="00521101"/>
    <w:rsid w:val="00521180"/>
    <w:rsid w:val="00521A92"/>
    <w:rsid w:val="00522355"/>
    <w:rsid w:val="005228A1"/>
    <w:rsid w:val="005230F2"/>
    <w:rsid w:val="00523281"/>
    <w:rsid w:val="005238B7"/>
    <w:rsid w:val="005241F6"/>
    <w:rsid w:val="0052422D"/>
    <w:rsid w:val="005247E3"/>
    <w:rsid w:val="00524AD5"/>
    <w:rsid w:val="00524FA6"/>
    <w:rsid w:val="00525019"/>
    <w:rsid w:val="00525053"/>
    <w:rsid w:val="00525084"/>
    <w:rsid w:val="005251A7"/>
    <w:rsid w:val="00525AD3"/>
    <w:rsid w:val="005275DC"/>
    <w:rsid w:val="00527A7D"/>
    <w:rsid w:val="00532D06"/>
    <w:rsid w:val="00532EC7"/>
    <w:rsid w:val="00533489"/>
    <w:rsid w:val="00533FA3"/>
    <w:rsid w:val="00534BAB"/>
    <w:rsid w:val="005351AE"/>
    <w:rsid w:val="005352BC"/>
    <w:rsid w:val="0053657D"/>
    <w:rsid w:val="00536F6F"/>
    <w:rsid w:val="0053757A"/>
    <w:rsid w:val="00540446"/>
    <w:rsid w:val="00541439"/>
    <w:rsid w:val="00541D97"/>
    <w:rsid w:val="00541DB1"/>
    <w:rsid w:val="00542E7C"/>
    <w:rsid w:val="0054310E"/>
    <w:rsid w:val="00543B27"/>
    <w:rsid w:val="00543B36"/>
    <w:rsid w:val="00543BA5"/>
    <w:rsid w:val="00544A04"/>
    <w:rsid w:val="00544A55"/>
    <w:rsid w:val="00546662"/>
    <w:rsid w:val="00546B81"/>
    <w:rsid w:val="00546E04"/>
    <w:rsid w:val="005471FA"/>
    <w:rsid w:val="00547804"/>
    <w:rsid w:val="00547D26"/>
    <w:rsid w:val="0055022E"/>
    <w:rsid w:val="00550B67"/>
    <w:rsid w:val="00550DDE"/>
    <w:rsid w:val="00551ACB"/>
    <w:rsid w:val="00552D52"/>
    <w:rsid w:val="005532D6"/>
    <w:rsid w:val="005555C8"/>
    <w:rsid w:val="00555926"/>
    <w:rsid w:val="00555DAF"/>
    <w:rsid w:val="00555E04"/>
    <w:rsid w:val="00556077"/>
    <w:rsid w:val="00556930"/>
    <w:rsid w:val="00556A5B"/>
    <w:rsid w:val="00557FE0"/>
    <w:rsid w:val="00560A1D"/>
    <w:rsid w:val="00560BD4"/>
    <w:rsid w:val="00561D95"/>
    <w:rsid w:val="005620BF"/>
    <w:rsid w:val="0056263D"/>
    <w:rsid w:val="00562889"/>
    <w:rsid w:val="00563273"/>
    <w:rsid w:val="00563ADE"/>
    <w:rsid w:val="00563CDC"/>
    <w:rsid w:val="00565C80"/>
    <w:rsid w:val="00565E5C"/>
    <w:rsid w:val="00570042"/>
    <w:rsid w:val="005700BB"/>
    <w:rsid w:val="0057022B"/>
    <w:rsid w:val="005706D8"/>
    <w:rsid w:val="0057290F"/>
    <w:rsid w:val="00572DFA"/>
    <w:rsid w:val="00574BBE"/>
    <w:rsid w:val="00574BD8"/>
    <w:rsid w:val="00574D07"/>
    <w:rsid w:val="005754EA"/>
    <w:rsid w:val="005755EB"/>
    <w:rsid w:val="00575676"/>
    <w:rsid w:val="00575DB5"/>
    <w:rsid w:val="00575DE0"/>
    <w:rsid w:val="0057618C"/>
    <w:rsid w:val="005762A8"/>
    <w:rsid w:val="00576C55"/>
    <w:rsid w:val="00576DC9"/>
    <w:rsid w:val="005775AE"/>
    <w:rsid w:val="00577CC2"/>
    <w:rsid w:val="00580E64"/>
    <w:rsid w:val="0058107E"/>
    <w:rsid w:val="005820DA"/>
    <w:rsid w:val="005829BE"/>
    <w:rsid w:val="0058305B"/>
    <w:rsid w:val="00583DCB"/>
    <w:rsid w:val="00584656"/>
    <w:rsid w:val="005846F3"/>
    <w:rsid w:val="005847C8"/>
    <w:rsid w:val="005854E9"/>
    <w:rsid w:val="00585EDA"/>
    <w:rsid w:val="005860C6"/>
    <w:rsid w:val="00586254"/>
    <w:rsid w:val="005872D2"/>
    <w:rsid w:val="00590D00"/>
    <w:rsid w:val="005918BF"/>
    <w:rsid w:val="00592722"/>
    <w:rsid w:val="00592F9B"/>
    <w:rsid w:val="00593016"/>
    <w:rsid w:val="0059397C"/>
    <w:rsid w:val="00594404"/>
    <w:rsid w:val="00594472"/>
    <w:rsid w:val="005952E0"/>
    <w:rsid w:val="00595581"/>
    <w:rsid w:val="00595F1A"/>
    <w:rsid w:val="0059627D"/>
    <w:rsid w:val="0059635E"/>
    <w:rsid w:val="00596780"/>
    <w:rsid w:val="00596C75"/>
    <w:rsid w:val="005976E4"/>
    <w:rsid w:val="00597B77"/>
    <w:rsid w:val="005A0109"/>
    <w:rsid w:val="005A1885"/>
    <w:rsid w:val="005A1D1C"/>
    <w:rsid w:val="005A223D"/>
    <w:rsid w:val="005A3BA9"/>
    <w:rsid w:val="005A3C37"/>
    <w:rsid w:val="005A4221"/>
    <w:rsid w:val="005A4602"/>
    <w:rsid w:val="005A559E"/>
    <w:rsid w:val="005A6629"/>
    <w:rsid w:val="005A6949"/>
    <w:rsid w:val="005A6DF4"/>
    <w:rsid w:val="005A7673"/>
    <w:rsid w:val="005B045C"/>
    <w:rsid w:val="005B047A"/>
    <w:rsid w:val="005B04AA"/>
    <w:rsid w:val="005B0AD5"/>
    <w:rsid w:val="005B0DB9"/>
    <w:rsid w:val="005B19F6"/>
    <w:rsid w:val="005B1FA2"/>
    <w:rsid w:val="005B2174"/>
    <w:rsid w:val="005B2CA3"/>
    <w:rsid w:val="005B35F8"/>
    <w:rsid w:val="005B403A"/>
    <w:rsid w:val="005B4E87"/>
    <w:rsid w:val="005B5A96"/>
    <w:rsid w:val="005B5F77"/>
    <w:rsid w:val="005B6465"/>
    <w:rsid w:val="005B6822"/>
    <w:rsid w:val="005B6C1B"/>
    <w:rsid w:val="005B6CE4"/>
    <w:rsid w:val="005B6D80"/>
    <w:rsid w:val="005B6DD0"/>
    <w:rsid w:val="005B77A9"/>
    <w:rsid w:val="005B7B59"/>
    <w:rsid w:val="005B7CF8"/>
    <w:rsid w:val="005C13B1"/>
    <w:rsid w:val="005C14B8"/>
    <w:rsid w:val="005C2073"/>
    <w:rsid w:val="005C213A"/>
    <w:rsid w:val="005C28F5"/>
    <w:rsid w:val="005C2A8C"/>
    <w:rsid w:val="005C2CE7"/>
    <w:rsid w:val="005C2DA5"/>
    <w:rsid w:val="005C2E08"/>
    <w:rsid w:val="005C2EC8"/>
    <w:rsid w:val="005C406A"/>
    <w:rsid w:val="005C527C"/>
    <w:rsid w:val="005D01B8"/>
    <w:rsid w:val="005D050B"/>
    <w:rsid w:val="005D1221"/>
    <w:rsid w:val="005D15C8"/>
    <w:rsid w:val="005D2A7E"/>
    <w:rsid w:val="005D2CEC"/>
    <w:rsid w:val="005D3047"/>
    <w:rsid w:val="005D5001"/>
    <w:rsid w:val="005D5E7C"/>
    <w:rsid w:val="005D6324"/>
    <w:rsid w:val="005D68F5"/>
    <w:rsid w:val="005D749A"/>
    <w:rsid w:val="005D7C39"/>
    <w:rsid w:val="005E0114"/>
    <w:rsid w:val="005E0616"/>
    <w:rsid w:val="005E08EB"/>
    <w:rsid w:val="005E0D05"/>
    <w:rsid w:val="005E0FC1"/>
    <w:rsid w:val="005E1248"/>
    <w:rsid w:val="005E1473"/>
    <w:rsid w:val="005E1E04"/>
    <w:rsid w:val="005E1E92"/>
    <w:rsid w:val="005E2BEB"/>
    <w:rsid w:val="005E3897"/>
    <w:rsid w:val="005E4E10"/>
    <w:rsid w:val="005E4F42"/>
    <w:rsid w:val="005E5B7F"/>
    <w:rsid w:val="005E61BC"/>
    <w:rsid w:val="005E6942"/>
    <w:rsid w:val="005E6E49"/>
    <w:rsid w:val="005E73EB"/>
    <w:rsid w:val="005E77BC"/>
    <w:rsid w:val="005E7D4F"/>
    <w:rsid w:val="005F0F1B"/>
    <w:rsid w:val="005F0FE4"/>
    <w:rsid w:val="005F13D3"/>
    <w:rsid w:val="005F25C1"/>
    <w:rsid w:val="005F3DD3"/>
    <w:rsid w:val="005F3FA5"/>
    <w:rsid w:val="005F417D"/>
    <w:rsid w:val="005F48B5"/>
    <w:rsid w:val="005F5362"/>
    <w:rsid w:val="005F5AA3"/>
    <w:rsid w:val="005F5CA8"/>
    <w:rsid w:val="005F64E4"/>
    <w:rsid w:val="005F65EC"/>
    <w:rsid w:val="005F7316"/>
    <w:rsid w:val="005F783E"/>
    <w:rsid w:val="005F7DD1"/>
    <w:rsid w:val="006008AC"/>
    <w:rsid w:val="00601211"/>
    <w:rsid w:val="0060190C"/>
    <w:rsid w:val="00601E98"/>
    <w:rsid w:val="0060207B"/>
    <w:rsid w:val="0060397A"/>
    <w:rsid w:val="00604190"/>
    <w:rsid w:val="006048C6"/>
    <w:rsid w:val="006049B3"/>
    <w:rsid w:val="0060520D"/>
    <w:rsid w:val="00605D40"/>
    <w:rsid w:val="00606491"/>
    <w:rsid w:val="006073E5"/>
    <w:rsid w:val="0060761E"/>
    <w:rsid w:val="00607A55"/>
    <w:rsid w:val="00611836"/>
    <w:rsid w:val="00611953"/>
    <w:rsid w:val="00611C88"/>
    <w:rsid w:val="0061288D"/>
    <w:rsid w:val="00612A23"/>
    <w:rsid w:val="0061332C"/>
    <w:rsid w:val="006133BF"/>
    <w:rsid w:val="00613FBF"/>
    <w:rsid w:val="00614443"/>
    <w:rsid w:val="0061671F"/>
    <w:rsid w:val="00616F21"/>
    <w:rsid w:val="00620F02"/>
    <w:rsid w:val="006217FF"/>
    <w:rsid w:val="0062258B"/>
    <w:rsid w:val="00622A18"/>
    <w:rsid w:val="00622ECE"/>
    <w:rsid w:val="00623180"/>
    <w:rsid w:val="006239B2"/>
    <w:rsid w:val="00623C7C"/>
    <w:rsid w:val="00623F21"/>
    <w:rsid w:val="00624803"/>
    <w:rsid w:val="006249A7"/>
    <w:rsid w:val="006256CA"/>
    <w:rsid w:val="00625D53"/>
    <w:rsid w:val="0062658A"/>
    <w:rsid w:val="00626745"/>
    <w:rsid w:val="0062767A"/>
    <w:rsid w:val="00627757"/>
    <w:rsid w:val="00630C3A"/>
    <w:rsid w:val="00630E44"/>
    <w:rsid w:val="0063173A"/>
    <w:rsid w:val="006317B0"/>
    <w:rsid w:val="0063196B"/>
    <w:rsid w:val="00631CDE"/>
    <w:rsid w:val="00632229"/>
    <w:rsid w:val="00632340"/>
    <w:rsid w:val="00632AD4"/>
    <w:rsid w:val="00632C87"/>
    <w:rsid w:val="00633059"/>
    <w:rsid w:val="0063347F"/>
    <w:rsid w:val="006334E8"/>
    <w:rsid w:val="00635746"/>
    <w:rsid w:val="00635798"/>
    <w:rsid w:val="00635983"/>
    <w:rsid w:val="006361F8"/>
    <w:rsid w:val="00636BB3"/>
    <w:rsid w:val="00637227"/>
    <w:rsid w:val="00642723"/>
    <w:rsid w:val="0064299A"/>
    <w:rsid w:val="00644200"/>
    <w:rsid w:val="0064496A"/>
    <w:rsid w:val="00644BCF"/>
    <w:rsid w:val="006451FC"/>
    <w:rsid w:val="00645749"/>
    <w:rsid w:val="00646616"/>
    <w:rsid w:val="00646C06"/>
    <w:rsid w:val="0064707A"/>
    <w:rsid w:val="006504DE"/>
    <w:rsid w:val="006507CB"/>
    <w:rsid w:val="00650B49"/>
    <w:rsid w:val="006511D0"/>
    <w:rsid w:val="006518D0"/>
    <w:rsid w:val="00651C2B"/>
    <w:rsid w:val="00652C4E"/>
    <w:rsid w:val="0065330A"/>
    <w:rsid w:val="00653B54"/>
    <w:rsid w:val="006542E9"/>
    <w:rsid w:val="00654A1A"/>
    <w:rsid w:val="00654BE3"/>
    <w:rsid w:val="006552C6"/>
    <w:rsid w:val="00655785"/>
    <w:rsid w:val="00656F69"/>
    <w:rsid w:val="0065726C"/>
    <w:rsid w:val="006608D2"/>
    <w:rsid w:val="00660E67"/>
    <w:rsid w:val="0066163B"/>
    <w:rsid w:val="0066166D"/>
    <w:rsid w:val="00662099"/>
    <w:rsid w:val="00662229"/>
    <w:rsid w:val="00663048"/>
    <w:rsid w:val="006633A0"/>
    <w:rsid w:val="006641A9"/>
    <w:rsid w:val="00665010"/>
    <w:rsid w:val="0066516F"/>
    <w:rsid w:val="006657DF"/>
    <w:rsid w:val="0066584B"/>
    <w:rsid w:val="00666ACB"/>
    <w:rsid w:val="00667632"/>
    <w:rsid w:val="00671839"/>
    <w:rsid w:val="00671A4E"/>
    <w:rsid w:val="00671A60"/>
    <w:rsid w:val="00671CCC"/>
    <w:rsid w:val="00672020"/>
    <w:rsid w:val="006722D3"/>
    <w:rsid w:val="006725FB"/>
    <w:rsid w:val="00672AF2"/>
    <w:rsid w:val="00672D96"/>
    <w:rsid w:val="00672E6F"/>
    <w:rsid w:val="006738CD"/>
    <w:rsid w:val="00674E33"/>
    <w:rsid w:val="00674E49"/>
    <w:rsid w:val="0067508B"/>
    <w:rsid w:val="0067513F"/>
    <w:rsid w:val="0067532F"/>
    <w:rsid w:val="00675C9F"/>
    <w:rsid w:val="00676294"/>
    <w:rsid w:val="00676340"/>
    <w:rsid w:val="00676C3C"/>
    <w:rsid w:val="00677010"/>
    <w:rsid w:val="00677514"/>
    <w:rsid w:val="00677673"/>
    <w:rsid w:val="006778D8"/>
    <w:rsid w:val="00677FB5"/>
    <w:rsid w:val="00677FB7"/>
    <w:rsid w:val="0068025F"/>
    <w:rsid w:val="0068061C"/>
    <w:rsid w:val="00680E71"/>
    <w:rsid w:val="006813F1"/>
    <w:rsid w:val="006816E9"/>
    <w:rsid w:val="006819D4"/>
    <w:rsid w:val="00682DD4"/>
    <w:rsid w:val="00683ADC"/>
    <w:rsid w:val="00683D41"/>
    <w:rsid w:val="0068451B"/>
    <w:rsid w:val="006848F7"/>
    <w:rsid w:val="00684B00"/>
    <w:rsid w:val="00684C2E"/>
    <w:rsid w:val="00685059"/>
    <w:rsid w:val="006851E4"/>
    <w:rsid w:val="00685357"/>
    <w:rsid w:val="006853A7"/>
    <w:rsid w:val="00685A61"/>
    <w:rsid w:val="00685D05"/>
    <w:rsid w:val="0068656C"/>
    <w:rsid w:val="0068710F"/>
    <w:rsid w:val="00687746"/>
    <w:rsid w:val="0069082D"/>
    <w:rsid w:val="00690C54"/>
    <w:rsid w:val="00691318"/>
    <w:rsid w:val="0069190D"/>
    <w:rsid w:val="00691F87"/>
    <w:rsid w:val="0069205F"/>
    <w:rsid w:val="00692A82"/>
    <w:rsid w:val="006939F0"/>
    <w:rsid w:val="00693D5C"/>
    <w:rsid w:val="00693F59"/>
    <w:rsid w:val="00694169"/>
    <w:rsid w:val="006942D3"/>
    <w:rsid w:val="006950B4"/>
    <w:rsid w:val="006951CD"/>
    <w:rsid w:val="00695F61"/>
    <w:rsid w:val="00697278"/>
    <w:rsid w:val="0069753D"/>
    <w:rsid w:val="006975E1"/>
    <w:rsid w:val="00697A2F"/>
    <w:rsid w:val="00697DAF"/>
    <w:rsid w:val="006A0543"/>
    <w:rsid w:val="006A087F"/>
    <w:rsid w:val="006A0920"/>
    <w:rsid w:val="006A0ADB"/>
    <w:rsid w:val="006A0C25"/>
    <w:rsid w:val="006A1070"/>
    <w:rsid w:val="006A17FD"/>
    <w:rsid w:val="006A1B99"/>
    <w:rsid w:val="006A2046"/>
    <w:rsid w:val="006A3436"/>
    <w:rsid w:val="006A40F2"/>
    <w:rsid w:val="006A4162"/>
    <w:rsid w:val="006A4F2A"/>
    <w:rsid w:val="006A535A"/>
    <w:rsid w:val="006A631E"/>
    <w:rsid w:val="006A63E9"/>
    <w:rsid w:val="006A65FF"/>
    <w:rsid w:val="006A6AE7"/>
    <w:rsid w:val="006A7A2A"/>
    <w:rsid w:val="006A7E77"/>
    <w:rsid w:val="006A7FB3"/>
    <w:rsid w:val="006B1CC9"/>
    <w:rsid w:val="006B214A"/>
    <w:rsid w:val="006B23AD"/>
    <w:rsid w:val="006B2855"/>
    <w:rsid w:val="006B2C09"/>
    <w:rsid w:val="006B3031"/>
    <w:rsid w:val="006B364E"/>
    <w:rsid w:val="006B3C6D"/>
    <w:rsid w:val="006B3DF4"/>
    <w:rsid w:val="006B3DF7"/>
    <w:rsid w:val="006B41AB"/>
    <w:rsid w:val="006B469B"/>
    <w:rsid w:val="006B4B2C"/>
    <w:rsid w:val="006B4D6E"/>
    <w:rsid w:val="006B525B"/>
    <w:rsid w:val="006B55E7"/>
    <w:rsid w:val="006B698C"/>
    <w:rsid w:val="006B7073"/>
    <w:rsid w:val="006B7486"/>
    <w:rsid w:val="006B7F9D"/>
    <w:rsid w:val="006C0737"/>
    <w:rsid w:val="006C0BA2"/>
    <w:rsid w:val="006C0DC8"/>
    <w:rsid w:val="006C0E99"/>
    <w:rsid w:val="006C1124"/>
    <w:rsid w:val="006C13E0"/>
    <w:rsid w:val="006C1CF5"/>
    <w:rsid w:val="006C2348"/>
    <w:rsid w:val="006C2917"/>
    <w:rsid w:val="006C43D8"/>
    <w:rsid w:val="006C4870"/>
    <w:rsid w:val="006C4E7E"/>
    <w:rsid w:val="006C5DE3"/>
    <w:rsid w:val="006C6351"/>
    <w:rsid w:val="006C6AF6"/>
    <w:rsid w:val="006C6BE7"/>
    <w:rsid w:val="006C766E"/>
    <w:rsid w:val="006C76F3"/>
    <w:rsid w:val="006C7752"/>
    <w:rsid w:val="006C778E"/>
    <w:rsid w:val="006C7C64"/>
    <w:rsid w:val="006C7E2D"/>
    <w:rsid w:val="006C7EEB"/>
    <w:rsid w:val="006D0B8D"/>
    <w:rsid w:val="006D13D8"/>
    <w:rsid w:val="006D3C91"/>
    <w:rsid w:val="006D4231"/>
    <w:rsid w:val="006D42E4"/>
    <w:rsid w:val="006D48F6"/>
    <w:rsid w:val="006D4A18"/>
    <w:rsid w:val="006D56E1"/>
    <w:rsid w:val="006D57D1"/>
    <w:rsid w:val="006D7B87"/>
    <w:rsid w:val="006D7CDC"/>
    <w:rsid w:val="006E09E8"/>
    <w:rsid w:val="006E0F60"/>
    <w:rsid w:val="006E1D99"/>
    <w:rsid w:val="006E1F75"/>
    <w:rsid w:val="006E2254"/>
    <w:rsid w:val="006E2A21"/>
    <w:rsid w:val="006E4624"/>
    <w:rsid w:val="006E6627"/>
    <w:rsid w:val="006E68FC"/>
    <w:rsid w:val="006E7DB9"/>
    <w:rsid w:val="006F011C"/>
    <w:rsid w:val="006F0535"/>
    <w:rsid w:val="006F096F"/>
    <w:rsid w:val="006F0A10"/>
    <w:rsid w:val="006F0B14"/>
    <w:rsid w:val="006F0C6B"/>
    <w:rsid w:val="006F1CF2"/>
    <w:rsid w:val="006F2591"/>
    <w:rsid w:val="006F2822"/>
    <w:rsid w:val="006F2E8B"/>
    <w:rsid w:val="006F329E"/>
    <w:rsid w:val="006F3639"/>
    <w:rsid w:val="006F39DD"/>
    <w:rsid w:val="006F3AAD"/>
    <w:rsid w:val="006F4012"/>
    <w:rsid w:val="006F4F69"/>
    <w:rsid w:val="006F59A7"/>
    <w:rsid w:val="006F651E"/>
    <w:rsid w:val="006F6EBB"/>
    <w:rsid w:val="006F74E9"/>
    <w:rsid w:val="006F75CF"/>
    <w:rsid w:val="006F7B99"/>
    <w:rsid w:val="00700363"/>
    <w:rsid w:val="007013CE"/>
    <w:rsid w:val="00701D88"/>
    <w:rsid w:val="00701E96"/>
    <w:rsid w:val="007022B8"/>
    <w:rsid w:val="007024BA"/>
    <w:rsid w:val="00702635"/>
    <w:rsid w:val="007032A8"/>
    <w:rsid w:val="0070347D"/>
    <w:rsid w:val="0070598F"/>
    <w:rsid w:val="00706145"/>
    <w:rsid w:val="007065B6"/>
    <w:rsid w:val="00706848"/>
    <w:rsid w:val="00707CA2"/>
    <w:rsid w:val="00707F5B"/>
    <w:rsid w:val="007101F4"/>
    <w:rsid w:val="00710671"/>
    <w:rsid w:val="007107C5"/>
    <w:rsid w:val="007108CB"/>
    <w:rsid w:val="00710C20"/>
    <w:rsid w:val="007113D0"/>
    <w:rsid w:val="00711413"/>
    <w:rsid w:val="00711AE9"/>
    <w:rsid w:val="007135FF"/>
    <w:rsid w:val="00713754"/>
    <w:rsid w:val="00713AF8"/>
    <w:rsid w:val="00714358"/>
    <w:rsid w:val="007159DA"/>
    <w:rsid w:val="00715DB9"/>
    <w:rsid w:val="007168D3"/>
    <w:rsid w:val="00716B17"/>
    <w:rsid w:val="00716D4A"/>
    <w:rsid w:val="00716D87"/>
    <w:rsid w:val="00716E73"/>
    <w:rsid w:val="00717549"/>
    <w:rsid w:val="007205DE"/>
    <w:rsid w:val="0072174C"/>
    <w:rsid w:val="00721C99"/>
    <w:rsid w:val="007223F1"/>
    <w:rsid w:val="00723C41"/>
    <w:rsid w:val="00724BD2"/>
    <w:rsid w:val="00724D30"/>
    <w:rsid w:val="00724D7F"/>
    <w:rsid w:val="007254EF"/>
    <w:rsid w:val="0072618A"/>
    <w:rsid w:val="00726568"/>
    <w:rsid w:val="007266FA"/>
    <w:rsid w:val="0072724B"/>
    <w:rsid w:val="0072799B"/>
    <w:rsid w:val="00727B2C"/>
    <w:rsid w:val="0073070B"/>
    <w:rsid w:val="00730E46"/>
    <w:rsid w:val="00730E5B"/>
    <w:rsid w:val="00731389"/>
    <w:rsid w:val="00732B10"/>
    <w:rsid w:val="0073322A"/>
    <w:rsid w:val="00733457"/>
    <w:rsid w:val="0073548A"/>
    <w:rsid w:val="00735891"/>
    <w:rsid w:val="007364B9"/>
    <w:rsid w:val="00736AF0"/>
    <w:rsid w:val="00736D15"/>
    <w:rsid w:val="00737329"/>
    <w:rsid w:val="00737916"/>
    <w:rsid w:val="00737B77"/>
    <w:rsid w:val="00740731"/>
    <w:rsid w:val="00740D03"/>
    <w:rsid w:val="0074100B"/>
    <w:rsid w:val="00742912"/>
    <w:rsid w:val="00742A11"/>
    <w:rsid w:val="0074391A"/>
    <w:rsid w:val="00743BA7"/>
    <w:rsid w:val="00744057"/>
    <w:rsid w:val="00744478"/>
    <w:rsid w:val="00745CB4"/>
    <w:rsid w:val="007466DC"/>
    <w:rsid w:val="0075091A"/>
    <w:rsid w:val="00750C28"/>
    <w:rsid w:val="00751375"/>
    <w:rsid w:val="00752593"/>
    <w:rsid w:val="00754156"/>
    <w:rsid w:val="007546C6"/>
    <w:rsid w:val="0075527E"/>
    <w:rsid w:val="007555C3"/>
    <w:rsid w:val="00755935"/>
    <w:rsid w:val="00756427"/>
    <w:rsid w:val="00756551"/>
    <w:rsid w:val="00756883"/>
    <w:rsid w:val="00757127"/>
    <w:rsid w:val="0075744C"/>
    <w:rsid w:val="00757499"/>
    <w:rsid w:val="00760DB9"/>
    <w:rsid w:val="00761BBD"/>
    <w:rsid w:val="0076276A"/>
    <w:rsid w:val="00762CE9"/>
    <w:rsid w:val="00762F8E"/>
    <w:rsid w:val="007637B7"/>
    <w:rsid w:val="00763B07"/>
    <w:rsid w:val="007649CF"/>
    <w:rsid w:val="007659E9"/>
    <w:rsid w:val="00765C3F"/>
    <w:rsid w:val="00765E8B"/>
    <w:rsid w:val="0076604B"/>
    <w:rsid w:val="00770000"/>
    <w:rsid w:val="00770E95"/>
    <w:rsid w:val="00771437"/>
    <w:rsid w:val="0077144B"/>
    <w:rsid w:val="007724B6"/>
    <w:rsid w:val="00772ECF"/>
    <w:rsid w:val="007733FE"/>
    <w:rsid w:val="00773B52"/>
    <w:rsid w:val="00774285"/>
    <w:rsid w:val="00774529"/>
    <w:rsid w:val="00774B97"/>
    <w:rsid w:val="00776AB1"/>
    <w:rsid w:val="007772E6"/>
    <w:rsid w:val="00777402"/>
    <w:rsid w:val="007777E0"/>
    <w:rsid w:val="00777A37"/>
    <w:rsid w:val="00780591"/>
    <w:rsid w:val="00780622"/>
    <w:rsid w:val="00780DBC"/>
    <w:rsid w:val="00780FC8"/>
    <w:rsid w:val="007810B8"/>
    <w:rsid w:val="007818D0"/>
    <w:rsid w:val="007819BC"/>
    <w:rsid w:val="007841F5"/>
    <w:rsid w:val="007850F3"/>
    <w:rsid w:val="007857C7"/>
    <w:rsid w:val="00785DA9"/>
    <w:rsid w:val="00786973"/>
    <w:rsid w:val="0078755B"/>
    <w:rsid w:val="00787F92"/>
    <w:rsid w:val="00790C8D"/>
    <w:rsid w:val="00790D1C"/>
    <w:rsid w:val="00790E8A"/>
    <w:rsid w:val="00790EDF"/>
    <w:rsid w:val="007913F4"/>
    <w:rsid w:val="007915F9"/>
    <w:rsid w:val="00791867"/>
    <w:rsid w:val="00791C3C"/>
    <w:rsid w:val="007934C4"/>
    <w:rsid w:val="0079476B"/>
    <w:rsid w:val="007947C3"/>
    <w:rsid w:val="0079488C"/>
    <w:rsid w:val="00794BDB"/>
    <w:rsid w:val="00794F44"/>
    <w:rsid w:val="00795599"/>
    <w:rsid w:val="007957B2"/>
    <w:rsid w:val="00795EB4"/>
    <w:rsid w:val="00796C0D"/>
    <w:rsid w:val="00797F2F"/>
    <w:rsid w:val="007A0A64"/>
    <w:rsid w:val="007A1ACE"/>
    <w:rsid w:val="007A26BD"/>
    <w:rsid w:val="007A2934"/>
    <w:rsid w:val="007A2D70"/>
    <w:rsid w:val="007A2DBD"/>
    <w:rsid w:val="007A39D6"/>
    <w:rsid w:val="007A4712"/>
    <w:rsid w:val="007A62A3"/>
    <w:rsid w:val="007A6DD0"/>
    <w:rsid w:val="007A7179"/>
    <w:rsid w:val="007A737D"/>
    <w:rsid w:val="007B046C"/>
    <w:rsid w:val="007B07AC"/>
    <w:rsid w:val="007B0F93"/>
    <w:rsid w:val="007B116E"/>
    <w:rsid w:val="007B1DCE"/>
    <w:rsid w:val="007B1F5D"/>
    <w:rsid w:val="007B30B6"/>
    <w:rsid w:val="007B331E"/>
    <w:rsid w:val="007B33AD"/>
    <w:rsid w:val="007B493E"/>
    <w:rsid w:val="007B49F1"/>
    <w:rsid w:val="007B51D5"/>
    <w:rsid w:val="007B5EF6"/>
    <w:rsid w:val="007B6682"/>
    <w:rsid w:val="007B764E"/>
    <w:rsid w:val="007C0539"/>
    <w:rsid w:val="007C0C44"/>
    <w:rsid w:val="007C0F60"/>
    <w:rsid w:val="007C0FD8"/>
    <w:rsid w:val="007C197C"/>
    <w:rsid w:val="007C1C5E"/>
    <w:rsid w:val="007C1E41"/>
    <w:rsid w:val="007C46E4"/>
    <w:rsid w:val="007C4E40"/>
    <w:rsid w:val="007C540A"/>
    <w:rsid w:val="007C54C6"/>
    <w:rsid w:val="007C55CA"/>
    <w:rsid w:val="007C5FFA"/>
    <w:rsid w:val="007C6082"/>
    <w:rsid w:val="007C64F5"/>
    <w:rsid w:val="007C76E1"/>
    <w:rsid w:val="007D0087"/>
    <w:rsid w:val="007D127C"/>
    <w:rsid w:val="007D1909"/>
    <w:rsid w:val="007D232B"/>
    <w:rsid w:val="007D3236"/>
    <w:rsid w:val="007D3D9E"/>
    <w:rsid w:val="007D42AF"/>
    <w:rsid w:val="007D49CF"/>
    <w:rsid w:val="007D5E0D"/>
    <w:rsid w:val="007D649D"/>
    <w:rsid w:val="007D6580"/>
    <w:rsid w:val="007D784B"/>
    <w:rsid w:val="007D7AC1"/>
    <w:rsid w:val="007E05A9"/>
    <w:rsid w:val="007E0ACC"/>
    <w:rsid w:val="007E11D2"/>
    <w:rsid w:val="007E1684"/>
    <w:rsid w:val="007E16E0"/>
    <w:rsid w:val="007E2580"/>
    <w:rsid w:val="007E2AEF"/>
    <w:rsid w:val="007E314F"/>
    <w:rsid w:val="007E36A5"/>
    <w:rsid w:val="007E3FC4"/>
    <w:rsid w:val="007E4EED"/>
    <w:rsid w:val="007E4F59"/>
    <w:rsid w:val="007E505A"/>
    <w:rsid w:val="007E5EAB"/>
    <w:rsid w:val="007E67C9"/>
    <w:rsid w:val="007E69A3"/>
    <w:rsid w:val="007E7047"/>
    <w:rsid w:val="007E72CF"/>
    <w:rsid w:val="007E78B2"/>
    <w:rsid w:val="007E7C8B"/>
    <w:rsid w:val="007F0507"/>
    <w:rsid w:val="007F05CC"/>
    <w:rsid w:val="007F167E"/>
    <w:rsid w:val="007F1A7B"/>
    <w:rsid w:val="007F22F8"/>
    <w:rsid w:val="007F241C"/>
    <w:rsid w:val="007F3791"/>
    <w:rsid w:val="007F3987"/>
    <w:rsid w:val="007F4988"/>
    <w:rsid w:val="007F65C5"/>
    <w:rsid w:val="007F6A44"/>
    <w:rsid w:val="007F6B46"/>
    <w:rsid w:val="007F6C6A"/>
    <w:rsid w:val="007F76FE"/>
    <w:rsid w:val="00800122"/>
    <w:rsid w:val="00800E3B"/>
    <w:rsid w:val="008013B9"/>
    <w:rsid w:val="0080152A"/>
    <w:rsid w:val="00802841"/>
    <w:rsid w:val="00802E6D"/>
    <w:rsid w:val="00803935"/>
    <w:rsid w:val="008039C0"/>
    <w:rsid w:val="00803AE8"/>
    <w:rsid w:val="008040C1"/>
    <w:rsid w:val="008041EA"/>
    <w:rsid w:val="0080446A"/>
    <w:rsid w:val="008049C0"/>
    <w:rsid w:val="008052F2"/>
    <w:rsid w:val="00805ABD"/>
    <w:rsid w:val="00806C14"/>
    <w:rsid w:val="00807108"/>
    <w:rsid w:val="0081047D"/>
    <w:rsid w:val="00810813"/>
    <w:rsid w:val="00810C31"/>
    <w:rsid w:val="008111B5"/>
    <w:rsid w:val="008115AE"/>
    <w:rsid w:val="0081208B"/>
    <w:rsid w:val="00812D7A"/>
    <w:rsid w:val="00813974"/>
    <w:rsid w:val="00813E5E"/>
    <w:rsid w:val="00814BE9"/>
    <w:rsid w:val="00815625"/>
    <w:rsid w:val="00815798"/>
    <w:rsid w:val="00815BD2"/>
    <w:rsid w:val="0081601C"/>
    <w:rsid w:val="00816713"/>
    <w:rsid w:val="00817967"/>
    <w:rsid w:val="00817D73"/>
    <w:rsid w:val="00820E35"/>
    <w:rsid w:val="00823128"/>
    <w:rsid w:val="00823877"/>
    <w:rsid w:val="00823BB6"/>
    <w:rsid w:val="0082472F"/>
    <w:rsid w:val="00824DB0"/>
    <w:rsid w:val="00825571"/>
    <w:rsid w:val="0082564C"/>
    <w:rsid w:val="00825D88"/>
    <w:rsid w:val="00825E2F"/>
    <w:rsid w:val="008262CC"/>
    <w:rsid w:val="00826DA8"/>
    <w:rsid w:val="00827EA9"/>
    <w:rsid w:val="008301B3"/>
    <w:rsid w:val="00830779"/>
    <w:rsid w:val="00830853"/>
    <w:rsid w:val="00832368"/>
    <w:rsid w:val="0083284F"/>
    <w:rsid w:val="00832C75"/>
    <w:rsid w:val="008330E2"/>
    <w:rsid w:val="00833DE1"/>
    <w:rsid w:val="00833ED7"/>
    <w:rsid w:val="00833F5A"/>
    <w:rsid w:val="00834ABE"/>
    <w:rsid w:val="00834E84"/>
    <w:rsid w:val="00835CAC"/>
    <w:rsid w:val="00836CEE"/>
    <w:rsid w:val="008370FA"/>
    <w:rsid w:val="0084012F"/>
    <w:rsid w:val="00840CBD"/>
    <w:rsid w:val="00841041"/>
    <w:rsid w:val="00841739"/>
    <w:rsid w:val="008420EB"/>
    <w:rsid w:val="00842EE1"/>
    <w:rsid w:val="0084397A"/>
    <w:rsid w:val="008441F6"/>
    <w:rsid w:val="0084517F"/>
    <w:rsid w:val="00846038"/>
    <w:rsid w:val="008466A6"/>
    <w:rsid w:val="00846CBA"/>
    <w:rsid w:val="00846EA2"/>
    <w:rsid w:val="00846F6D"/>
    <w:rsid w:val="00850023"/>
    <w:rsid w:val="008503FC"/>
    <w:rsid w:val="00850722"/>
    <w:rsid w:val="00851979"/>
    <w:rsid w:val="00851BB1"/>
    <w:rsid w:val="0085313A"/>
    <w:rsid w:val="00853546"/>
    <w:rsid w:val="00853679"/>
    <w:rsid w:val="00856EAA"/>
    <w:rsid w:val="008574F7"/>
    <w:rsid w:val="00860175"/>
    <w:rsid w:val="00860588"/>
    <w:rsid w:val="00860A75"/>
    <w:rsid w:val="00860D21"/>
    <w:rsid w:val="00861104"/>
    <w:rsid w:val="0086122D"/>
    <w:rsid w:val="0086170A"/>
    <w:rsid w:val="00861FD0"/>
    <w:rsid w:val="008623B8"/>
    <w:rsid w:val="00862417"/>
    <w:rsid w:val="00862559"/>
    <w:rsid w:val="0086467F"/>
    <w:rsid w:val="00864E55"/>
    <w:rsid w:val="008658BD"/>
    <w:rsid w:val="00865B4E"/>
    <w:rsid w:val="00866888"/>
    <w:rsid w:val="008675A2"/>
    <w:rsid w:val="00867A15"/>
    <w:rsid w:val="00870B55"/>
    <w:rsid w:val="00871068"/>
    <w:rsid w:val="0087157F"/>
    <w:rsid w:val="00871B2F"/>
    <w:rsid w:val="00873018"/>
    <w:rsid w:val="00873354"/>
    <w:rsid w:val="00873D49"/>
    <w:rsid w:val="008741FA"/>
    <w:rsid w:val="00874476"/>
    <w:rsid w:val="0087526F"/>
    <w:rsid w:val="0087607E"/>
    <w:rsid w:val="0087709E"/>
    <w:rsid w:val="008801DE"/>
    <w:rsid w:val="008816BE"/>
    <w:rsid w:val="008816F8"/>
    <w:rsid w:val="00881AD6"/>
    <w:rsid w:val="00881E5A"/>
    <w:rsid w:val="00882DC5"/>
    <w:rsid w:val="00883D8A"/>
    <w:rsid w:val="0088408C"/>
    <w:rsid w:val="00884C9B"/>
    <w:rsid w:val="00885369"/>
    <w:rsid w:val="00885818"/>
    <w:rsid w:val="00885CE9"/>
    <w:rsid w:val="0088662E"/>
    <w:rsid w:val="008867B1"/>
    <w:rsid w:val="008867D0"/>
    <w:rsid w:val="00886844"/>
    <w:rsid w:val="008877B7"/>
    <w:rsid w:val="00887DD8"/>
    <w:rsid w:val="00890942"/>
    <w:rsid w:val="008910C7"/>
    <w:rsid w:val="00892953"/>
    <w:rsid w:val="00893672"/>
    <w:rsid w:val="00893DFD"/>
    <w:rsid w:val="0089489E"/>
    <w:rsid w:val="00894B89"/>
    <w:rsid w:val="00896511"/>
    <w:rsid w:val="0089699B"/>
    <w:rsid w:val="0089767E"/>
    <w:rsid w:val="0089793D"/>
    <w:rsid w:val="008A0611"/>
    <w:rsid w:val="008A11C4"/>
    <w:rsid w:val="008A1248"/>
    <w:rsid w:val="008A13F3"/>
    <w:rsid w:val="008A22E1"/>
    <w:rsid w:val="008A243B"/>
    <w:rsid w:val="008A2B30"/>
    <w:rsid w:val="008A36D9"/>
    <w:rsid w:val="008A4031"/>
    <w:rsid w:val="008A4852"/>
    <w:rsid w:val="008A49F9"/>
    <w:rsid w:val="008A4DBF"/>
    <w:rsid w:val="008A590C"/>
    <w:rsid w:val="008A6546"/>
    <w:rsid w:val="008A687C"/>
    <w:rsid w:val="008A777D"/>
    <w:rsid w:val="008B04CA"/>
    <w:rsid w:val="008B0B6B"/>
    <w:rsid w:val="008B0BFA"/>
    <w:rsid w:val="008B186C"/>
    <w:rsid w:val="008B1920"/>
    <w:rsid w:val="008B1939"/>
    <w:rsid w:val="008B25CE"/>
    <w:rsid w:val="008B284A"/>
    <w:rsid w:val="008B2CD6"/>
    <w:rsid w:val="008B347B"/>
    <w:rsid w:val="008B36B1"/>
    <w:rsid w:val="008B43F7"/>
    <w:rsid w:val="008B4539"/>
    <w:rsid w:val="008B57D8"/>
    <w:rsid w:val="008B5E58"/>
    <w:rsid w:val="008B65CA"/>
    <w:rsid w:val="008B6750"/>
    <w:rsid w:val="008C028A"/>
    <w:rsid w:val="008C0304"/>
    <w:rsid w:val="008C0653"/>
    <w:rsid w:val="008C1A08"/>
    <w:rsid w:val="008C1B87"/>
    <w:rsid w:val="008C1DAF"/>
    <w:rsid w:val="008C1F08"/>
    <w:rsid w:val="008C2729"/>
    <w:rsid w:val="008C30BB"/>
    <w:rsid w:val="008C36A2"/>
    <w:rsid w:val="008C40C4"/>
    <w:rsid w:val="008C6496"/>
    <w:rsid w:val="008C66F8"/>
    <w:rsid w:val="008C68DA"/>
    <w:rsid w:val="008C6CF0"/>
    <w:rsid w:val="008C6E25"/>
    <w:rsid w:val="008C7954"/>
    <w:rsid w:val="008D0C78"/>
    <w:rsid w:val="008D1354"/>
    <w:rsid w:val="008D14D7"/>
    <w:rsid w:val="008D2AE3"/>
    <w:rsid w:val="008D30C1"/>
    <w:rsid w:val="008D3FA8"/>
    <w:rsid w:val="008D44B3"/>
    <w:rsid w:val="008D4AFE"/>
    <w:rsid w:val="008D5070"/>
    <w:rsid w:val="008D557C"/>
    <w:rsid w:val="008D582D"/>
    <w:rsid w:val="008D61F4"/>
    <w:rsid w:val="008D6588"/>
    <w:rsid w:val="008D6BED"/>
    <w:rsid w:val="008D6D98"/>
    <w:rsid w:val="008D7408"/>
    <w:rsid w:val="008D768B"/>
    <w:rsid w:val="008D774D"/>
    <w:rsid w:val="008D7A3A"/>
    <w:rsid w:val="008E0FCF"/>
    <w:rsid w:val="008E123F"/>
    <w:rsid w:val="008E162B"/>
    <w:rsid w:val="008E1A9C"/>
    <w:rsid w:val="008E1C08"/>
    <w:rsid w:val="008E2119"/>
    <w:rsid w:val="008E2467"/>
    <w:rsid w:val="008E2562"/>
    <w:rsid w:val="008E2CE5"/>
    <w:rsid w:val="008E3092"/>
    <w:rsid w:val="008E33A4"/>
    <w:rsid w:val="008E38E3"/>
    <w:rsid w:val="008E4074"/>
    <w:rsid w:val="008E507A"/>
    <w:rsid w:val="008E5642"/>
    <w:rsid w:val="008E586F"/>
    <w:rsid w:val="008E66B8"/>
    <w:rsid w:val="008E6C20"/>
    <w:rsid w:val="008F043C"/>
    <w:rsid w:val="008F151A"/>
    <w:rsid w:val="008F1949"/>
    <w:rsid w:val="008F2872"/>
    <w:rsid w:val="008F4712"/>
    <w:rsid w:val="008F4E74"/>
    <w:rsid w:val="008F5858"/>
    <w:rsid w:val="008F5FAB"/>
    <w:rsid w:val="008F77A6"/>
    <w:rsid w:val="008F7E65"/>
    <w:rsid w:val="009004C4"/>
    <w:rsid w:val="0090175C"/>
    <w:rsid w:val="00902920"/>
    <w:rsid w:val="00902D8C"/>
    <w:rsid w:val="009030C8"/>
    <w:rsid w:val="009035B8"/>
    <w:rsid w:val="00903EC5"/>
    <w:rsid w:val="0090450F"/>
    <w:rsid w:val="00905965"/>
    <w:rsid w:val="0090630C"/>
    <w:rsid w:val="00907177"/>
    <w:rsid w:val="009072EE"/>
    <w:rsid w:val="00907CB9"/>
    <w:rsid w:val="009105CC"/>
    <w:rsid w:val="009108F2"/>
    <w:rsid w:val="00911A61"/>
    <w:rsid w:val="00911FCE"/>
    <w:rsid w:val="009130F6"/>
    <w:rsid w:val="0091393C"/>
    <w:rsid w:val="00913FFB"/>
    <w:rsid w:val="009142F0"/>
    <w:rsid w:val="0091444C"/>
    <w:rsid w:val="009149C1"/>
    <w:rsid w:val="009155F3"/>
    <w:rsid w:val="00915A28"/>
    <w:rsid w:val="00915DA7"/>
    <w:rsid w:val="00916003"/>
    <w:rsid w:val="00916481"/>
    <w:rsid w:val="009165F8"/>
    <w:rsid w:val="00916C41"/>
    <w:rsid w:val="00920436"/>
    <w:rsid w:val="00920D5D"/>
    <w:rsid w:val="0092108B"/>
    <w:rsid w:val="0092111C"/>
    <w:rsid w:val="009218C9"/>
    <w:rsid w:val="00922248"/>
    <w:rsid w:val="0092275F"/>
    <w:rsid w:val="009237D5"/>
    <w:rsid w:val="00923950"/>
    <w:rsid w:val="00923DDF"/>
    <w:rsid w:val="00924A48"/>
    <w:rsid w:val="00924BA2"/>
    <w:rsid w:val="009253A3"/>
    <w:rsid w:val="0092596C"/>
    <w:rsid w:val="009260DB"/>
    <w:rsid w:val="00927DD9"/>
    <w:rsid w:val="00930217"/>
    <w:rsid w:val="00932AA4"/>
    <w:rsid w:val="00933363"/>
    <w:rsid w:val="00933A99"/>
    <w:rsid w:val="00934A7E"/>
    <w:rsid w:val="00935820"/>
    <w:rsid w:val="009362BC"/>
    <w:rsid w:val="009424CA"/>
    <w:rsid w:val="00943339"/>
    <w:rsid w:val="00943929"/>
    <w:rsid w:val="00943BF2"/>
    <w:rsid w:val="009458A1"/>
    <w:rsid w:val="00945F26"/>
    <w:rsid w:val="00946463"/>
    <w:rsid w:val="00946D5B"/>
    <w:rsid w:val="009471DB"/>
    <w:rsid w:val="00947C04"/>
    <w:rsid w:val="009504BF"/>
    <w:rsid w:val="009508E0"/>
    <w:rsid w:val="00951083"/>
    <w:rsid w:val="009517B7"/>
    <w:rsid w:val="00951B20"/>
    <w:rsid w:val="009523C8"/>
    <w:rsid w:val="00952C8D"/>
    <w:rsid w:val="0095327A"/>
    <w:rsid w:val="009539A0"/>
    <w:rsid w:val="00953B23"/>
    <w:rsid w:val="009543C4"/>
    <w:rsid w:val="009557B7"/>
    <w:rsid w:val="00956C9A"/>
    <w:rsid w:val="009577D3"/>
    <w:rsid w:val="00957897"/>
    <w:rsid w:val="00957D47"/>
    <w:rsid w:val="0096081C"/>
    <w:rsid w:val="00960914"/>
    <w:rsid w:val="00960961"/>
    <w:rsid w:val="00960C82"/>
    <w:rsid w:val="00960D11"/>
    <w:rsid w:val="00960F5C"/>
    <w:rsid w:val="009614D3"/>
    <w:rsid w:val="00961C9C"/>
    <w:rsid w:val="009621E9"/>
    <w:rsid w:val="009631F7"/>
    <w:rsid w:val="009633AF"/>
    <w:rsid w:val="00964878"/>
    <w:rsid w:val="00964D46"/>
    <w:rsid w:val="00965E8A"/>
    <w:rsid w:val="009666CE"/>
    <w:rsid w:val="0096729D"/>
    <w:rsid w:val="009678E5"/>
    <w:rsid w:val="00967C27"/>
    <w:rsid w:val="009703DF"/>
    <w:rsid w:val="0097096F"/>
    <w:rsid w:val="00970B4E"/>
    <w:rsid w:val="00970EC5"/>
    <w:rsid w:val="00971058"/>
    <w:rsid w:val="00972921"/>
    <w:rsid w:val="00973115"/>
    <w:rsid w:val="009736A0"/>
    <w:rsid w:val="00973B7A"/>
    <w:rsid w:val="00973C06"/>
    <w:rsid w:val="00973CA6"/>
    <w:rsid w:val="009746ED"/>
    <w:rsid w:val="009762A3"/>
    <w:rsid w:val="009771D2"/>
    <w:rsid w:val="00977A04"/>
    <w:rsid w:val="00977D4F"/>
    <w:rsid w:val="00980882"/>
    <w:rsid w:val="00980E0E"/>
    <w:rsid w:val="00980F7E"/>
    <w:rsid w:val="00981E56"/>
    <w:rsid w:val="009827DF"/>
    <w:rsid w:val="009834A8"/>
    <w:rsid w:val="009848C4"/>
    <w:rsid w:val="00985558"/>
    <w:rsid w:val="00986377"/>
    <w:rsid w:val="00987496"/>
    <w:rsid w:val="00987662"/>
    <w:rsid w:val="009903B8"/>
    <w:rsid w:val="0099119E"/>
    <w:rsid w:val="00991B35"/>
    <w:rsid w:val="00991C5D"/>
    <w:rsid w:val="00992981"/>
    <w:rsid w:val="00992E41"/>
    <w:rsid w:val="00993075"/>
    <w:rsid w:val="00994055"/>
    <w:rsid w:val="00996DB7"/>
    <w:rsid w:val="00997F64"/>
    <w:rsid w:val="00997FEE"/>
    <w:rsid w:val="009A0469"/>
    <w:rsid w:val="009A0DA7"/>
    <w:rsid w:val="009A100A"/>
    <w:rsid w:val="009A16DA"/>
    <w:rsid w:val="009A1807"/>
    <w:rsid w:val="009A1843"/>
    <w:rsid w:val="009A1868"/>
    <w:rsid w:val="009A1982"/>
    <w:rsid w:val="009A1AA0"/>
    <w:rsid w:val="009A332C"/>
    <w:rsid w:val="009A40DF"/>
    <w:rsid w:val="009A4CF8"/>
    <w:rsid w:val="009A52B3"/>
    <w:rsid w:val="009A5314"/>
    <w:rsid w:val="009A5981"/>
    <w:rsid w:val="009A68DD"/>
    <w:rsid w:val="009A69AD"/>
    <w:rsid w:val="009A7559"/>
    <w:rsid w:val="009B018E"/>
    <w:rsid w:val="009B0200"/>
    <w:rsid w:val="009B18BE"/>
    <w:rsid w:val="009B1C4F"/>
    <w:rsid w:val="009B1D91"/>
    <w:rsid w:val="009B1E28"/>
    <w:rsid w:val="009B1F16"/>
    <w:rsid w:val="009B284A"/>
    <w:rsid w:val="009B328E"/>
    <w:rsid w:val="009B3401"/>
    <w:rsid w:val="009B3EC3"/>
    <w:rsid w:val="009B43CF"/>
    <w:rsid w:val="009B4716"/>
    <w:rsid w:val="009B4BF8"/>
    <w:rsid w:val="009B4E10"/>
    <w:rsid w:val="009B5D18"/>
    <w:rsid w:val="009B72A5"/>
    <w:rsid w:val="009B7CF3"/>
    <w:rsid w:val="009C0593"/>
    <w:rsid w:val="009C0C01"/>
    <w:rsid w:val="009C1FD0"/>
    <w:rsid w:val="009C211D"/>
    <w:rsid w:val="009C28D5"/>
    <w:rsid w:val="009C29ED"/>
    <w:rsid w:val="009C3EC2"/>
    <w:rsid w:val="009C4148"/>
    <w:rsid w:val="009C4A97"/>
    <w:rsid w:val="009C4D9C"/>
    <w:rsid w:val="009C5A65"/>
    <w:rsid w:val="009C605E"/>
    <w:rsid w:val="009C6645"/>
    <w:rsid w:val="009C75AD"/>
    <w:rsid w:val="009D0463"/>
    <w:rsid w:val="009D1E53"/>
    <w:rsid w:val="009D26B7"/>
    <w:rsid w:val="009D3595"/>
    <w:rsid w:val="009D45C7"/>
    <w:rsid w:val="009D47DB"/>
    <w:rsid w:val="009D4B11"/>
    <w:rsid w:val="009D538A"/>
    <w:rsid w:val="009D56BE"/>
    <w:rsid w:val="009D5CE7"/>
    <w:rsid w:val="009D6786"/>
    <w:rsid w:val="009D698F"/>
    <w:rsid w:val="009D6D17"/>
    <w:rsid w:val="009D6E1D"/>
    <w:rsid w:val="009D6F41"/>
    <w:rsid w:val="009D73AD"/>
    <w:rsid w:val="009D7B3B"/>
    <w:rsid w:val="009D7F67"/>
    <w:rsid w:val="009E0BAA"/>
    <w:rsid w:val="009E0C29"/>
    <w:rsid w:val="009E15F9"/>
    <w:rsid w:val="009E16BA"/>
    <w:rsid w:val="009E199C"/>
    <w:rsid w:val="009E2240"/>
    <w:rsid w:val="009E2718"/>
    <w:rsid w:val="009E37C5"/>
    <w:rsid w:val="009E503B"/>
    <w:rsid w:val="009E594D"/>
    <w:rsid w:val="009F0858"/>
    <w:rsid w:val="009F14F6"/>
    <w:rsid w:val="009F15CF"/>
    <w:rsid w:val="009F1C09"/>
    <w:rsid w:val="009F1F20"/>
    <w:rsid w:val="009F2460"/>
    <w:rsid w:val="009F310E"/>
    <w:rsid w:val="009F3F91"/>
    <w:rsid w:val="009F42A0"/>
    <w:rsid w:val="009F4B68"/>
    <w:rsid w:val="009F4EBB"/>
    <w:rsid w:val="009F5965"/>
    <w:rsid w:val="009F69D8"/>
    <w:rsid w:val="009F6D20"/>
    <w:rsid w:val="009F6F17"/>
    <w:rsid w:val="009F77E1"/>
    <w:rsid w:val="009F7BF9"/>
    <w:rsid w:val="009F7C44"/>
    <w:rsid w:val="00A00767"/>
    <w:rsid w:val="00A01EEA"/>
    <w:rsid w:val="00A03061"/>
    <w:rsid w:val="00A0325A"/>
    <w:rsid w:val="00A032B2"/>
    <w:rsid w:val="00A034FD"/>
    <w:rsid w:val="00A0356E"/>
    <w:rsid w:val="00A04AA9"/>
    <w:rsid w:val="00A05408"/>
    <w:rsid w:val="00A05419"/>
    <w:rsid w:val="00A06074"/>
    <w:rsid w:val="00A069DA"/>
    <w:rsid w:val="00A076D2"/>
    <w:rsid w:val="00A0790C"/>
    <w:rsid w:val="00A07A9D"/>
    <w:rsid w:val="00A07CBE"/>
    <w:rsid w:val="00A07E37"/>
    <w:rsid w:val="00A07ED4"/>
    <w:rsid w:val="00A10173"/>
    <w:rsid w:val="00A12143"/>
    <w:rsid w:val="00A12E6B"/>
    <w:rsid w:val="00A1660A"/>
    <w:rsid w:val="00A1774A"/>
    <w:rsid w:val="00A17E56"/>
    <w:rsid w:val="00A20DA3"/>
    <w:rsid w:val="00A2111E"/>
    <w:rsid w:val="00A21AD1"/>
    <w:rsid w:val="00A21CBC"/>
    <w:rsid w:val="00A22032"/>
    <w:rsid w:val="00A22570"/>
    <w:rsid w:val="00A22592"/>
    <w:rsid w:val="00A230F8"/>
    <w:rsid w:val="00A23F79"/>
    <w:rsid w:val="00A2452D"/>
    <w:rsid w:val="00A24741"/>
    <w:rsid w:val="00A24D12"/>
    <w:rsid w:val="00A24D97"/>
    <w:rsid w:val="00A25848"/>
    <w:rsid w:val="00A262AA"/>
    <w:rsid w:val="00A26C22"/>
    <w:rsid w:val="00A27845"/>
    <w:rsid w:val="00A27994"/>
    <w:rsid w:val="00A30609"/>
    <w:rsid w:val="00A306D1"/>
    <w:rsid w:val="00A31004"/>
    <w:rsid w:val="00A316DF"/>
    <w:rsid w:val="00A31D63"/>
    <w:rsid w:val="00A32471"/>
    <w:rsid w:val="00A32DB1"/>
    <w:rsid w:val="00A332E5"/>
    <w:rsid w:val="00A33EF6"/>
    <w:rsid w:val="00A345F1"/>
    <w:rsid w:val="00A34A94"/>
    <w:rsid w:val="00A3565A"/>
    <w:rsid w:val="00A358C3"/>
    <w:rsid w:val="00A36198"/>
    <w:rsid w:val="00A36FBD"/>
    <w:rsid w:val="00A376A2"/>
    <w:rsid w:val="00A379C1"/>
    <w:rsid w:val="00A37C33"/>
    <w:rsid w:val="00A4080D"/>
    <w:rsid w:val="00A41593"/>
    <w:rsid w:val="00A415A5"/>
    <w:rsid w:val="00A4170D"/>
    <w:rsid w:val="00A417F5"/>
    <w:rsid w:val="00A4194C"/>
    <w:rsid w:val="00A41D95"/>
    <w:rsid w:val="00A423BC"/>
    <w:rsid w:val="00A4286F"/>
    <w:rsid w:val="00A43D7B"/>
    <w:rsid w:val="00A44201"/>
    <w:rsid w:val="00A4432F"/>
    <w:rsid w:val="00A444D3"/>
    <w:rsid w:val="00A4475E"/>
    <w:rsid w:val="00A45996"/>
    <w:rsid w:val="00A47312"/>
    <w:rsid w:val="00A474B2"/>
    <w:rsid w:val="00A4775E"/>
    <w:rsid w:val="00A50271"/>
    <w:rsid w:val="00A51765"/>
    <w:rsid w:val="00A51C0D"/>
    <w:rsid w:val="00A5248B"/>
    <w:rsid w:val="00A52C56"/>
    <w:rsid w:val="00A5522D"/>
    <w:rsid w:val="00A5536F"/>
    <w:rsid w:val="00A553FB"/>
    <w:rsid w:val="00A56061"/>
    <w:rsid w:val="00A57BFB"/>
    <w:rsid w:val="00A6150C"/>
    <w:rsid w:val="00A6162B"/>
    <w:rsid w:val="00A61FD5"/>
    <w:rsid w:val="00A626F2"/>
    <w:rsid w:val="00A62B7F"/>
    <w:rsid w:val="00A62F4A"/>
    <w:rsid w:val="00A6309B"/>
    <w:rsid w:val="00A63B6D"/>
    <w:rsid w:val="00A64085"/>
    <w:rsid w:val="00A6541B"/>
    <w:rsid w:val="00A656C4"/>
    <w:rsid w:val="00A658B0"/>
    <w:rsid w:val="00A6590A"/>
    <w:rsid w:val="00A65D88"/>
    <w:rsid w:val="00A65ED8"/>
    <w:rsid w:val="00A664A0"/>
    <w:rsid w:val="00A6688B"/>
    <w:rsid w:val="00A66B92"/>
    <w:rsid w:val="00A66BE3"/>
    <w:rsid w:val="00A6739E"/>
    <w:rsid w:val="00A67BAC"/>
    <w:rsid w:val="00A67F99"/>
    <w:rsid w:val="00A70833"/>
    <w:rsid w:val="00A70B5A"/>
    <w:rsid w:val="00A70ECC"/>
    <w:rsid w:val="00A7166D"/>
    <w:rsid w:val="00A716F6"/>
    <w:rsid w:val="00A7170B"/>
    <w:rsid w:val="00A71950"/>
    <w:rsid w:val="00A72EF7"/>
    <w:rsid w:val="00A753A2"/>
    <w:rsid w:val="00A75A84"/>
    <w:rsid w:val="00A76C29"/>
    <w:rsid w:val="00A77DD8"/>
    <w:rsid w:val="00A802C5"/>
    <w:rsid w:val="00A804A7"/>
    <w:rsid w:val="00A80E07"/>
    <w:rsid w:val="00A81137"/>
    <w:rsid w:val="00A817A4"/>
    <w:rsid w:val="00A81FD4"/>
    <w:rsid w:val="00A8200D"/>
    <w:rsid w:val="00A8215C"/>
    <w:rsid w:val="00A82FD5"/>
    <w:rsid w:val="00A84151"/>
    <w:rsid w:val="00A841BC"/>
    <w:rsid w:val="00A84E09"/>
    <w:rsid w:val="00A84FB9"/>
    <w:rsid w:val="00A85FAA"/>
    <w:rsid w:val="00A86550"/>
    <w:rsid w:val="00A8781B"/>
    <w:rsid w:val="00A87EE5"/>
    <w:rsid w:val="00A90438"/>
    <w:rsid w:val="00A91505"/>
    <w:rsid w:val="00A92418"/>
    <w:rsid w:val="00A9256C"/>
    <w:rsid w:val="00A92C9A"/>
    <w:rsid w:val="00A92EC8"/>
    <w:rsid w:val="00A93A5A"/>
    <w:rsid w:val="00A93B99"/>
    <w:rsid w:val="00A95A33"/>
    <w:rsid w:val="00A95F65"/>
    <w:rsid w:val="00A963E1"/>
    <w:rsid w:val="00A96929"/>
    <w:rsid w:val="00A97212"/>
    <w:rsid w:val="00A9770C"/>
    <w:rsid w:val="00A97EE5"/>
    <w:rsid w:val="00AA002F"/>
    <w:rsid w:val="00AA0273"/>
    <w:rsid w:val="00AA0712"/>
    <w:rsid w:val="00AA1397"/>
    <w:rsid w:val="00AA1F25"/>
    <w:rsid w:val="00AA1FA9"/>
    <w:rsid w:val="00AA227C"/>
    <w:rsid w:val="00AA239A"/>
    <w:rsid w:val="00AA264B"/>
    <w:rsid w:val="00AA2A2C"/>
    <w:rsid w:val="00AA3C7B"/>
    <w:rsid w:val="00AA3E5C"/>
    <w:rsid w:val="00AA406F"/>
    <w:rsid w:val="00AA448A"/>
    <w:rsid w:val="00AA4539"/>
    <w:rsid w:val="00AA51E4"/>
    <w:rsid w:val="00AA5504"/>
    <w:rsid w:val="00AA6E97"/>
    <w:rsid w:val="00AA7A97"/>
    <w:rsid w:val="00AA7C16"/>
    <w:rsid w:val="00AB086C"/>
    <w:rsid w:val="00AB156E"/>
    <w:rsid w:val="00AB1C41"/>
    <w:rsid w:val="00AB28B9"/>
    <w:rsid w:val="00AB32AC"/>
    <w:rsid w:val="00AB3C4A"/>
    <w:rsid w:val="00AB3EDC"/>
    <w:rsid w:val="00AB4A8E"/>
    <w:rsid w:val="00AB5AC4"/>
    <w:rsid w:val="00AB5D62"/>
    <w:rsid w:val="00AB66BE"/>
    <w:rsid w:val="00AB6B24"/>
    <w:rsid w:val="00AB735A"/>
    <w:rsid w:val="00AB7C9B"/>
    <w:rsid w:val="00AB7D7E"/>
    <w:rsid w:val="00AB7F8C"/>
    <w:rsid w:val="00AC05F2"/>
    <w:rsid w:val="00AC1A90"/>
    <w:rsid w:val="00AC2017"/>
    <w:rsid w:val="00AC2EDA"/>
    <w:rsid w:val="00AC2F4E"/>
    <w:rsid w:val="00AC35B1"/>
    <w:rsid w:val="00AC632C"/>
    <w:rsid w:val="00AC6765"/>
    <w:rsid w:val="00AC7622"/>
    <w:rsid w:val="00AD0601"/>
    <w:rsid w:val="00AD1572"/>
    <w:rsid w:val="00AD1765"/>
    <w:rsid w:val="00AD21DE"/>
    <w:rsid w:val="00AD3C8D"/>
    <w:rsid w:val="00AD4053"/>
    <w:rsid w:val="00AD60FE"/>
    <w:rsid w:val="00AD6A64"/>
    <w:rsid w:val="00AD6BBB"/>
    <w:rsid w:val="00AD6EBF"/>
    <w:rsid w:val="00AE0025"/>
    <w:rsid w:val="00AE00B8"/>
    <w:rsid w:val="00AE02F0"/>
    <w:rsid w:val="00AE0696"/>
    <w:rsid w:val="00AE06DD"/>
    <w:rsid w:val="00AE103D"/>
    <w:rsid w:val="00AE1721"/>
    <w:rsid w:val="00AE17CA"/>
    <w:rsid w:val="00AE3B43"/>
    <w:rsid w:val="00AE5295"/>
    <w:rsid w:val="00AE52FE"/>
    <w:rsid w:val="00AE5309"/>
    <w:rsid w:val="00AE5452"/>
    <w:rsid w:val="00AE596E"/>
    <w:rsid w:val="00AE59B3"/>
    <w:rsid w:val="00AE5FE1"/>
    <w:rsid w:val="00AE772E"/>
    <w:rsid w:val="00AF042B"/>
    <w:rsid w:val="00AF08D2"/>
    <w:rsid w:val="00AF1267"/>
    <w:rsid w:val="00AF2127"/>
    <w:rsid w:val="00AF2DFB"/>
    <w:rsid w:val="00AF3359"/>
    <w:rsid w:val="00AF403C"/>
    <w:rsid w:val="00AF40E5"/>
    <w:rsid w:val="00AF4835"/>
    <w:rsid w:val="00AF5613"/>
    <w:rsid w:val="00AF5DB0"/>
    <w:rsid w:val="00AF71E8"/>
    <w:rsid w:val="00AF75C8"/>
    <w:rsid w:val="00AF77A8"/>
    <w:rsid w:val="00AF790A"/>
    <w:rsid w:val="00AF7977"/>
    <w:rsid w:val="00B001B7"/>
    <w:rsid w:val="00B00433"/>
    <w:rsid w:val="00B00674"/>
    <w:rsid w:val="00B007FE"/>
    <w:rsid w:val="00B01376"/>
    <w:rsid w:val="00B01893"/>
    <w:rsid w:val="00B025DE"/>
    <w:rsid w:val="00B0279C"/>
    <w:rsid w:val="00B034B6"/>
    <w:rsid w:val="00B03532"/>
    <w:rsid w:val="00B03FE3"/>
    <w:rsid w:val="00B05978"/>
    <w:rsid w:val="00B05EF4"/>
    <w:rsid w:val="00B068B7"/>
    <w:rsid w:val="00B06928"/>
    <w:rsid w:val="00B0799C"/>
    <w:rsid w:val="00B07A66"/>
    <w:rsid w:val="00B10B0C"/>
    <w:rsid w:val="00B10F2E"/>
    <w:rsid w:val="00B112F1"/>
    <w:rsid w:val="00B123C1"/>
    <w:rsid w:val="00B12B2E"/>
    <w:rsid w:val="00B13230"/>
    <w:rsid w:val="00B138A1"/>
    <w:rsid w:val="00B13B31"/>
    <w:rsid w:val="00B13C34"/>
    <w:rsid w:val="00B14B96"/>
    <w:rsid w:val="00B14E6A"/>
    <w:rsid w:val="00B151A5"/>
    <w:rsid w:val="00B15766"/>
    <w:rsid w:val="00B16351"/>
    <w:rsid w:val="00B16C35"/>
    <w:rsid w:val="00B16EF8"/>
    <w:rsid w:val="00B1736F"/>
    <w:rsid w:val="00B1763C"/>
    <w:rsid w:val="00B1796E"/>
    <w:rsid w:val="00B17A85"/>
    <w:rsid w:val="00B17C95"/>
    <w:rsid w:val="00B2017D"/>
    <w:rsid w:val="00B20C4D"/>
    <w:rsid w:val="00B20DBF"/>
    <w:rsid w:val="00B21BB5"/>
    <w:rsid w:val="00B22519"/>
    <w:rsid w:val="00B23918"/>
    <w:rsid w:val="00B24C65"/>
    <w:rsid w:val="00B252DF"/>
    <w:rsid w:val="00B259FA"/>
    <w:rsid w:val="00B25D91"/>
    <w:rsid w:val="00B2776B"/>
    <w:rsid w:val="00B27839"/>
    <w:rsid w:val="00B278A8"/>
    <w:rsid w:val="00B27C71"/>
    <w:rsid w:val="00B27E06"/>
    <w:rsid w:val="00B27E0E"/>
    <w:rsid w:val="00B3027D"/>
    <w:rsid w:val="00B3032C"/>
    <w:rsid w:val="00B308D0"/>
    <w:rsid w:val="00B315E3"/>
    <w:rsid w:val="00B31745"/>
    <w:rsid w:val="00B31869"/>
    <w:rsid w:val="00B31961"/>
    <w:rsid w:val="00B32EEC"/>
    <w:rsid w:val="00B335C4"/>
    <w:rsid w:val="00B34202"/>
    <w:rsid w:val="00B35C28"/>
    <w:rsid w:val="00B35E29"/>
    <w:rsid w:val="00B36C18"/>
    <w:rsid w:val="00B36D85"/>
    <w:rsid w:val="00B371ED"/>
    <w:rsid w:val="00B37C2A"/>
    <w:rsid w:val="00B40DAE"/>
    <w:rsid w:val="00B411A7"/>
    <w:rsid w:val="00B413B5"/>
    <w:rsid w:val="00B413C8"/>
    <w:rsid w:val="00B41F55"/>
    <w:rsid w:val="00B4203A"/>
    <w:rsid w:val="00B42C97"/>
    <w:rsid w:val="00B42DA6"/>
    <w:rsid w:val="00B43B85"/>
    <w:rsid w:val="00B43C48"/>
    <w:rsid w:val="00B43C9D"/>
    <w:rsid w:val="00B43DC3"/>
    <w:rsid w:val="00B44E1D"/>
    <w:rsid w:val="00B468FF"/>
    <w:rsid w:val="00B46F54"/>
    <w:rsid w:val="00B47094"/>
    <w:rsid w:val="00B471EE"/>
    <w:rsid w:val="00B47362"/>
    <w:rsid w:val="00B47642"/>
    <w:rsid w:val="00B47E99"/>
    <w:rsid w:val="00B5088A"/>
    <w:rsid w:val="00B50C19"/>
    <w:rsid w:val="00B51888"/>
    <w:rsid w:val="00B526AF"/>
    <w:rsid w:val="00B52BA4"/>
    <w:rsid w:val="00B53249"/>
    <w:rsid w:val="00B545B8"/>
    <w:rsid w:val="00B548DF"/>
    <w:rsid w:val="00B55395"/>
    <w:rsid w:val="00B5570A"/>
    <w:rsid w:val="00B57850"/>
    <w:rsid w:val="00B604BC"/>
    <w:rsid w:val="00B610CA"/>
    <w:rsid w:val="00B616F5"/>
    <w:rsid w:val="00B61EBF"/>
    <w:rsid w:val="00B622CC"/>
    <w:rsid w:val="00B62351"/>
    <w:rsid w:val="00B62909"/>
    <w:rsid w:val="00B62D7C"/>
    <w:rsid w:val="00B637E7"/>
    <w:rsid w:val="00B63DE2"/>
    <w:rsid w:val="00B64BD6"/>
    <w:rsid w:val="00B64EE3"/>
    <w:rsid w:val="00B64FC0"/>
    <w:rsid w:val="00B65630"/>
    <w:rsid w:val="00B672D2"/>
    <w:rsid w:val="00B674A1"/>
    <w:rsid w:val="00B70731"/>
    <w:rsid w:val="00B71935"/>
    <w:rsid w:val="00B71FFA"/>
    <w:rsid w:val="00B72B7C"/>
    <w:rsid w:val="00B72BEA"/>
    <w:rsid w:val="00B73087"/>
    <w:rsid w:val="00B74B57"/>
    <w:rsid w:val="00B752F5"/>
    <w:rsid w:val="00B77163"/>
    <w:rsid w:val="00B771C5"/>
    <w:rsid w:val="00B772DD"/>
    <w:rsid w:val="00B815FE"/>
    <w:rsid w:val="00B8191C"/>
    <w:rsid w:val="00B819FC"/>
    <w:rsid w:val="00B81E29"/>
    <w:rsid w:val="00B8243B"/>
    <w:rsid w:val="00B82FA0"/>
    <w:rsid w:val="00B833A4"/>
    <w:rsid w:val="00B846C9"/>
    <w:rsid w:val="00B84C98"/>
    <w:rsid w:val="00B853D5"/>
    <w:rsid w:val="00B85716"/>
    <w:rsid w:val="00B85C25"/>
    <w:rsid w:val="00B85D9C"/>
    <w:rsid w:val="00B85F14"/>
    <w:rsid w:val="00B86730"/>
    <w:rsid w:val="00B87B3A"/>
    <w:rsid w:val="00B87B80"/>
    <w:rsid w:val="00B9036B"/>
    <w:rsid w:val="00B90EEC"/>
    <w:rsid w:val="00B911DE"/>
    <w:rsid w:val="00B916AE"/>
    <w:rsid w:val="00B91D09"/>
    <w:rsid w:val="00B9219F"/>
    <w:rsid w:val="00B9235C"/>
    <w:rsid w:val="00B92480"/>
    <w:rsid w:val="00B92B16"/>
    <w:rsid w:val="00B92C32"/>
    <w:rsid w:val="00B93F95"/>
    <w:rsid w:val="00B9562D"/>
    <w:rsid w:val="00B957EC"/>
    <w:rsid w:val="00B95861"/>
    <w:rsid w:val="00B9645E"/>
    <w:rsid w:val="00B97286"/>
    <w:rsid w:val="00B97FE3"/>
    <w:rsid w:val="00BA0080"/>
    <w:rsid w:val="00BA1033"/>
    <w:rsid w:val="00BA1763"/>
    <w:rsid w:val="00BA1E43"/>
    <w:rsid w:val="00BA244F"/>
    <w:rsid w:val="00BA2792"/>
    <w:rsid w:val="00BA2FE7"/>
    <w:rsid w:val="00BA3A0B"/>
    <w:rsid w:val="00BA3A27"/>
    <w:rsid w:val="00BA3A60"/>
    <w:rsid w:val="00BA47FF"/>
    <w:rsid w:val="00BA4C40"/>
    <w:rsid w:val="00BA5C76"/>
    <w:rsid w:val="00BA624D"/>
    <w:rsid w:val="00BA6849"/>
    <w:rsid w:val="00BA71C4"/>
    <w:rsid w:val="00BA7365"/>
    <w:rsid w:val="00BB0006"/>
    <w:rsid w:val="00BB15EF"/>
    <w:rsid w:val="00BB1603"/>
    <w:rsid w:val="00BB2EB8"/>
    <w:rsid w:val="00BB34B6"/>
    <w:rsid w:val="00BB396F"/>
    <w:rsid w:val="00BB3ECE"/>
    <w:rsid w:val="00BB49B5"/>
    <w:rsid w:val="00BB4C95"/>
    <w:rsid w:val="00BB4CD1"/>
    <w:rsid w:val="00BB5963"/>
    <w:rsid w:val="00BB5D95"/>
    <w:rsid w:val="00BB69D2"/>
    <w:rsid w:val="00BC092B"/>
    <w:rsid w:val="00BC09F7"/>
    <w:rsid w:val="00BC0A04"/>
    <w:rsid w:val="00BC0E58"/>
    <w:rsid w:val="00BC1167"/>
    <w:rsid w:val="00BC14CC"/>
    <w:rsid w:val="00BC4074"/>
    <w:rsid w:val="00BC4576"/>
    <w:rsid w:val="00BC5B7D"/>
    <w:rsid w:val="00BC5C2C"/>
    <w:rsid w:val="00BC6923"/>
    <w:rsid w:val="00BC6F38"/>
    <w:rsid w:val="00BC738A"/>
    <w:rsid w:val="00BC7A77"/>
    <w:rsid w:val="00BC7D15"/>
    <w:rsid w:val="00BD03AB"/>
    <w:rsid w:val="00BD0A83"/>
    <w:rsid w:val="00BD14A8"/>
    <w:rsid w:val="00BD16D8"/>
    <w:rsid w:val="00BD1CE4"/>
    <w:rsid w:val="00BD2CE9"/>
    <w:rsid w:val="00BD2FD0"/>
    <w:rsid w:val="00BD3BBC"/>
    <w:rsid w:val="00BD3D7B"/>
    <w:rsid w:val="00BD42DE"/>
    <w:rsid w:val="00BD4BAB"/>
    <w:rsid w:val="00BD5799"/>
    <w:rsid w:val="00BD57B4"/>
    <w:rsid w:val="00BD5993"/>
    <w:rsid w:val="00BD5995"/>
    <w:rsid w:val="00BD7474"/>
    <w:rsid w:val="00BD74D5"/>
    <w:rsid w:val="00BE0194"/>
    <w:rsid w:val="00BE0546"/>
    <w:rsid w:val="00BE0C8A"/>
    <w:rsid w:val="00BE0CC7"/>
    <w:rsid w:val="00BE0F89"/>
    <w:rsid w:val="00BE12C6"/>
    <w:rsid w:val="00BE1569"/>
    <w:rsid w:val="00BE21E9"/>
    <w:rsid w:val="00BE27FC"/>
    <w:rsid w:val="00BE380F"/>
    <w:rsid w:val="00BE3B25"/>
    <w:rsid w:val="00BE3C9C"/>
    <w:rsid w:val="00BE453F"/>
    <w:rsid w:val="00BE46B6"/>
    <w:rsid w:val="00BE5CE2"/>
    <w:rsid w:val="00BE61A9"/>
    <w:rsid w:val="00BE75CC"/>
    <w:rsid w:val="00BF1B4C"/>
    <w:rsid w:val="00BF2073"/>
    <w:rsid w:val="00BF31CD"/>
    <w:rsid w:val="00BF3461"/>
    <w:rsid w:val="00BF44B6"/>
    <w:rsid w:val="00BF4712"/>
    <w:rsid w:val="00BF55C6"/>
    <w:rsid w:val="00BF57DD"/>
    <w:rsid w:val="00BF5FFC"/>
    <w:rsid w:val="00BF71FA"/>
    <w:rsid w:val="00BF7331"/>
    <w:rsid w:val="00BF7635"/>
    <w:rsid w:val="00C0017A"/>
    <w:rsid w:val="00C00242"/>
    <w:rsid w:val="00C007A1"/>
    <w:rsid w:val="00C040D4"/>
    <w:rsid w:val="00C044D5"/>
    <w:rsid w:val="00C0482D"/>
    <w:rsid w:val="00C05891"/>
    <w:rsid w:val="00C05915"/>
    <w:rsid w:val="00C05C41"/>
    <w:rsid w:val="00C06096"/>
    <w:rsid w:val="00C0640B"/>
    <w:rsid w:val="00C06C0D"/>
    <w:rsid w:val="00C07519"/>
    <w:rsid w:val="00C07942"/>
    <w:rsid w:val="00C10396"/>
    <w:rsid w:val="00C116EC"/>
    <w:rsid w:val="00C11908"/>
    <w:rsid w:val="00C11E7D"/>
    <w:rsid w:val="00C124A8"/>
    <w:rsid w:val="00C12AB5"/>
    <w:rsid w:val="00C12CDD"/>
    <w:rsid w:val="00C13937"/>
    <w:rsid w:val="00C13A0A"/>
    <w:rsid w:val="00C13DDC"/>
    <w:rsid w:val="00C13EA4"/>
    <w:rsid w:val="00C13EE9"/>
    <w:rsid w:val="00C1472E"/>
    <w:rsid w:val="00C15B71"/>
    <w:rsid w:val="00C16235"/>
    <w:rsid w:val="00C1647C"/>
    <w:rsid w:val="00C17AA3"/>
    <w:rsid w:val="00C17E63"/>
    <w:rsid w:val="00C23C6A"/>
    <w:rsid w:val="00C2401B"/>
    <w:rsid w:val="00C24EB6"/>
    <w:rsid w:val="00C25885"/>
    <w:rsid w:val="00C25F1E"/>
    <w:rsid w:val="00C26B86"/>
    <w:rsid w:val="00C270C5"/>
    <w:rsid w:val="00C274B1"/>
    <w:rsid w:val="00C27F6C"/>
    <w:rsid w:val="00C30282"/>
    <w:rsid w:val="00C30BD3"/>
    <w:rsid w:val="00C30EF6"/>
    <w:rsid w:val="00C310B4"/>
    <w:rsid w:val="00C31272"/>
    <w:rsid w:val="00C318E1"/>
    <w:rsid w:val="00C323E4"/>
    <w:rsid w:val="00C338C2"/>
    <w:rsid w:val="00C33A67"/>
    <w:rsid w:val="00C34C16"/>
    <w:rsid w:val="00C35292"/>
    <w:rsid w:val="00C35581"/>
    <w:rsid w:val="00C35D4E"/>
    <w:rsid w:val="00C36309"/>
    <w:rsid w:val="00C36395"/>
    <w:rsid w:val="00C36400"/>
    <w:rsid w:val="00C37BDF"/>
    <w:rsid w:val="00C40AC0"/>
    <w:rsid w:val="00C40B05"/>
    <w:rsid w:val="00C414DB"/>
    <w:rsid w:val="00C41BDD"/>
    <w:rsid w:val="00C42093"/>
    <w:rsid w:val="00C4249B"/>
    <w:rsid w:val="00C42884"/>
    <w:rsid w:val="00C42AC0"/>
    <w:rsid w:val="00C4312A"/>
    <w:rsid w:val="00C437E1"/>
    <w:rsid w:val="00C43D9E"/>
    <w:rsid w:val="00C43FE5"/>
    <w:rsid w:val="00C441A1"/>
    <w:rsid w:val="00C44D4A"/>
    <w:rsid w:val="00C45778"/>
    <w:rsid w:val="00C46720"/>
    <w:rsid w:val="00C46CDD"/>
    <w:rsid w:val="00C473CE"/>
    <w:rsid w:val="00C4743E"/>
    <w:rsid w:val="00C47440"/>
    <w:rsid w:val="00C474D6"/>
    <w:rsid w:val="00C47C8A"/>
    <w:rsid w:val="00C51EBB"/>
    <w:rsid w:val="00C55988"/>
    <w:rsid w:val="00C56513"/>
    <w:rsid w:val="00C57564"/>
    <w:rsid w:val="00C61A62"/>
    <w:rsid w:val="00C61B7E"/>
    <w:rsid w:val="00C625D0"/>
    <w:rsid w:val="00C632F4"/>
    <w:rsid w:val="00C63835"/>
    <w:rsid w:val="00C638D8"/>
    <w:rsid w:val="00C63D6D"/>
    <w:rsid w:val="00C63D84"/>
    <w:rsid w:val="00C63E97"/>
    <w:rsid w:val="00C6427A"/>
    <w:rsid w:val="00C64712"/>
    <w:rsid w:val="00C64EA5"/>
    <w:rsid w:val="00C6713E"/>
    <w:rsid w:val="00C70D32"/>
    <w:rsid w:val="00C70F3E"/>
    <w:rsid w:val="00C712A2"/>
    <w:rsid w:val="00C723FA"/>
    <w:rsid w:val="00C72512"/>
    <w:rsid w:val="00C725AC"/>
    <w:rsid w:val="00C72680"/>
    <w:rsid w:val="00C7277E"/>
    <w:rsid w:val="00C72F39"/>
    <w:rsid w:val="00C73371"/>
    <w:rsid w:val="00C73932"/>
    <w:rsid w:val="00C74D67"/>
    <w:rsid w:val="00C74E35"/>
    <w:rsid w:val="00C74E84"/>
    <w:rsid w:val="00C75041"/>
    <w:rsid w:val="00C75232"/>
    <w:rsid w:val="00C756AB"/>
    <w:rsid w:val="00C75B02"/>
    <w:rsid w:val="00C75D94"/>
    <w:rsid w:val="00C75FFC"/>
    <w:rsid w:val="00C76113"/>
    <w:rsid w:val="00C7687A"/>
    <w:rsid w:val="00C76D68"/>
    <w:rsid w:val="00C77600"/>
    <w:rsid w:val="00C8092B"/>
    <w:rsid w:val="00C809DA"/>
    <w:rsid w:val="00C80A99"/>
    <w:rsid w:val="00C82755"/>
    <w:rsid w:val="00C82DBC"/>
    <w:rsid w:val="00C8431E"/>
    <w:rsid w:val="00C849A9"/>
    <w:rsid w:val="00C84DCF"/>
    <w:rsid w:val="00C854B9"/>
    <w:rsid w:val="00C86061"/>
    <w:rsid w:val="00C86678"/>
    <w:rsid w:val="00C86BAB"/>
    <w:rsid w:val="00C87641"/>
    <w:rsid w:val="00C87C4A"/>
    <w:rsid w:val="00C87CC5"/>
    <w:rsid w:val="00C90FEE"/>
    <w:rsid w:val="00C910F0"/>
    <w:rsid w:val="00C91427"/>
    <w:rsid w:val="00C92E07"/>
    <w:rsid w:val="00C932F7"/>
    <w:rsid w:val="00C933E2"/>
    <w:rsid w:val="00C93E46"/>
    <w:rsid w:val="00C94B71"/>
    <w:rsid w:val="00C95A5C"/>
    <w:rsid w:val="00C95AC8"/>
    <w:rsid w:val="00C967DA"/>
    <w:rsid w:val="00C96CB9"/>
    <w:rsid w:val="00C96D32"/>
    <w:rsid w:val="00CA00B3"/>
    <w:rsid w:val="00CA033F"/>
    <w:rsid w:val="00CA046A"/>
    <w:rsid w:val="00CA10B1"/>
    <w:rsid w:val="00CA1DF4"/>
    <w:rsid w:val="00CA2315"/>
    <w:rsid w:val="00CA254A"/>
    <w:rsid w:val="00CA287B"/>
    <w:rsid w:val="00CA3098"/>
    <w:rsid w:val="00CA37E6"/>
    <w:rsid w:val="00CA39B6"/>
    <w:rsid w:val="00CA3E12"/>
    <w:rsid w:val="00CA3E18"/>
    <w:rsid w:val="00CA3FFD"/>
    <w:rsid w:val="00CA4C79"/>
    <w:rsid w:val="00CA53F9"/>
    <w:rsid w:val="00CA5FEC"/>
    <w:rsid w:val="00CA6B1D"/>
    <w:rsid w:val="00CA6BCE"/>
    <w:rsid w:val="00CA71C1"/>
    <w:rsid w:val="00CA72C1"/>
    <w:rsid w:val="00CA7A33"/>
    <w:rsid w:val="00CA7CBF"/>
    <w:rsid w:val="00CA7E43"/>
    <w:rsid w:val="00CB0263"/>
    <w:rsid w:val="00CB044A"/>
    <w:rsid w:val="00CB079E"/>
    <w:rsid w:val="00CB0B56"/>
    <w:rsid w:val="00CB223A"/>
    <w:rsid w:val="00CB2904"/>
    <w:rsid w:val="00CB357C"/>
    <w:rsid w:val="00CB3CFE"/>
    <w:rsid w:val="00CB3E4D"/>
    <w:rsid w:val="00CB52D9"/>
    <w:rsid w:val="00CB5347"/>
    <w:rsid w:val="00CB6760"/>
    <w:rsid w:val="00CB7361"/>
    <w:rsid w:val="00CB76EA"/>
    <w:rsid w:val="00CC0CAE"/>
    <w:rsid w:val="00CC15B6"/>
    <w:rsid w:val="00CC22A8"/>
    <w:rsid w:val="00CC2398"/>
    <w:rsid w:val="00CC24F3"/>
    <w:rsid w:val="00CC252B"/>
    <w:rsid w:val="00CC2BFA"/>
    <w:rsid w:val="00CC2E8F"/>
    <w:rsid w:val="00CC2ED8"/>
    <w:rsid w:val="00CC30B0"/>
    <w:rsid w:val="00CC357B"/>
    <w:rsid w:val="00CC47B0"/>
    <w:rsid w:val="00CC5B4F"/>
    <w:rsid w:val="00CC6D5A"/>
    <w:rsid w:val="00CC704D"/>
    <w:rsid w:val="00CC7E71"/>
    <w:rsid w:val="00CC7F9E"/>
    <w:rsid w:val="00CD01BD"/>
    <w:rsid w:val="00CD063D"/>
    <w:rsid w:val="00CD069A"/>
    <w:rsid w:val="00CD0900"/>
    <w:rsid w:val="00CD0AF7"/>
    <w:rsid w:val="00CD0F3A"/>
    <w:rsid w:val="00CD2A50"/>
    <w:rsid w:val="00CD380B"/>
    <w:rsid w:val="00CD517D"/>
    <w:rsid w:val="00CD5328"/>
    <w:rsid w:val="00CD5DAE"/>
    <w:rsid w:val="00CD6622"/>
    <w:rsid w:val="00CD7040"/>
    <w:rsid w:val="00CE0574"/>
    <w:rsid w:val="00CE0695"/>
    <w:rsid w:val="00CE13BF"/>
    <w:rsid w:val="00CE17B9"/>
    <w:rsid w:val="00CE1C64"/>
    <w:rsid w:val="00CE24A0"/>
    <w:rsid w:val="00CE2634"/>
    <w:rsid w:val="00CE2D64"/>
    <w:rsid w:val="00CE3B3D"/>
    <w:rsid w:val="00CE411D"/>
    <w:rsid w:val="00CE4858"/>
    <w:rsid w:val="00CE4F63"/>
    <w:rsid w:val="00CE5BB5"/>
    <w:rsid w:val="00CE76F0"/>
    <w:rsid w:val="00CE77E1"/>
    <w:rsid w:val="00CE7C0E"/>
    <w:rsid w:val="00CE7EFC"/>
    <w:rsid w:val="00CF156D"/>
    <w:rsid w:val="00CF1636"/>
    <w:rsid w:val="00CF19F1"/>
    <w:rsid w:val="00CF1F4C"/>
    <w:rsid w:val="00CF1FEE"/>
    <w:rsid w:val="00CF292F"/>
    <w:rsid w:val="00CF35A4"/>
    <w:rsid w:val="00CF3B33"/>
    <w:rsid w:val="00CF50F0"/>
    <w:rsid w:val="00CF6179"/>
    <w:rsid w:val="00CF6346"/>
    <w:rsid w:val="00CF67DC"/>
    <w:rsid w:val="00CF6C3A"/>
    <w:rsid w:val="00CF6EEF"/>
    <w:rsid w:val="00CF743A"/>
    <w:rsid w:val="00CF7DA1"/>
    <w:rsid w:val="00D00777"/>
    <w:rsid w:val="00D00AC8"/>
    <w:rsid w:val="00D00D89"/>
    <w:rsid w:val="00D010D2"/>
    <w:rsid w:val="00D01D28"/>
    <w:rsid w:val="00D026A9"/>
    <w:rsid w:val="00D02B20"/>
    <w:rsid w:val="00D0312C"/>
    <w:rsid w:val="00D031DD"/>
    <w:rsid w:val="00D038F2"/>
    <w:rsid w:val="00D03BB6"/>
    <w:rsid w:val="00D0434B"/>
    <w:rsid w:val="00D044FE"/>
    <w:rsid w:val="00D05501"/>
    <w:rsid w:val="00D06552"/>
    <w:rsid w:val="00D0659A"/>
    <w:rsid w:val="00D06CF3"/>
    <w:rsid w:val="00D07B28"/>
    <w:rsid w:val="00D10F8D"/>
    <w:rsid w:val="00D12009"/>
    <w:rsid w:val="00D1227E"/>
    <w:rsid w:val="00D12E36"/>
    <w:rsid w:val="00D132C0"/>
    <w:rsid w:val="00D13DD2"/>
    <w:rsid w:val="00D14B8F"/>
    <w:rsid w:val="00D15381"/>
    <w:rsid w:val="00D15CBF"/>
    <w:rsid w:val="00D15CD1"/>
    <w:rsid w:val="00D17CC1"/>
    <w:rsid w:val="00D20815"/>
    <w:rsid w:val="00D21916"/>
    <w:rsid w:val="00D22040"/>
    <w:rsid w:val="00D22AC7"/>
    <w:rsid w:val="00D22D80"/>
    <w:rsid w:val="00D22EC3"/>
    <w:rsid w:val="00D22F68"/>
    <w:rsid w:val="00D2353A"/>
    <w:rsid w:val="00D23C21"/>
    <w:rsid w:val="00D23DA8"/>
    <w:rsid w:val="00D248EF"/>
    <w:rsid w:val="00D25A20"/>
    <w:rsid w:val="00D25E7C"/>
    <w:rsid w:val="00D266B8"/>
    <w:rsid w:val="00D27026"/>
    <w:rsid w:val="00D27B8A"/>
    <w:rsid w:val="00D27C30"/>
    <w:rsid w:val="00D27CF3"/>
    <w:rsid w:val="00D302A6"/>
    <w:rsid w:val="00D304F7"/>
    <w:rsid w:val="00D30734"/>
    <w:rsid w:val="00D30A1C"/>
    <w:rsid w:val="00D312CD"/>
    <w:rsid w:val="00D31FFA"/>
    <w:rsid w:val="00D32476"/>
    <w:rsid w:val="00D32B71"/>
    <w:rsid w:val="00D334AE"/>
    <w:rsid w:val="00D34318"/>
    <w:rsid w:val="00D34579"/>
    <w:rsid w:val="00D34662"/>
    <w:rsid w:val="00D35B99"/>
    <w:rsid w:val="00D3616F"/>
    <w:rsid w:val="00D362BB"/>
    <w:rsid w:val="00D36AAD"/>
    <w:rsid w:val="00D36DE5"/>
    <w:rsid w:val="00D36ED9"/>
    <w:rsid w:val="00D37704"/>
    <w:rsid w:val="00D379AD"/>
    <w:rsid w:val="00D37A2A"/>
    <w:rsid w:val="00D40C36"/>
    <w:rsid w:val="00D40E91"/>
    <w:rsid w:val="00D412A3"/>
    <w:rsid w:val="00D412EB"/>
    <w:rsid w:val="00D41765"/>
    <w:rsid w:val="00D4194C"/>
    <w:rsid w:val="00D41F46"/>
    <w:rsid w:val="00D422BE"/>
    <w:rsid w:val="00D43539"/>
    <w:rsid w:val="00D43B99"/>
    <w:rsid w:val="00D445DD"/>
    <w:rsid w:val="00D4499C"/>
    <w:rsid w:val="00D44B05"/>
    <w:rsid w:val="00D44C88"/>
    <w:rsid w:val="00D4565D"/>
    <w:rsid w:val="00D45AF4"/>
    <w:rsid w:val="00D45C52"/>
    <w:rsid w:val="00D461A6"/>
    <w:rsid w:val="00D51761"/>
    <w:rsid w:val="00D5278E"/>
    <w:rsid w:val="00D52C9D"/>
    <w:rsid w:val="00D5304D"/>
    <w:rsid w:val="00D533FC"/>
    <w:rsid w:val="00D535E8"/>
    <w:rsid w:val="00D5437A"/>
    <w:rsid w:val="00D54CD9"/>
    <w:rsid w:val="00D55550"/>
    <w:rsid w:val="00D557AE"/>
    <w:rsid w:val="00D5627E"/>
    <w:rsid w:val="00D56E02"/>
    <w:rsid w:val="00D57E5E"/>
    <w:rsid w:val="00D61E13"/>
    <w:rsid w:val="00D62B10"/>
    <w:rsid w:val="00D62B54"/>
    <w:rsid w:val="00D63526"/>
    <w:rsid w:val="00D641EF"/>
    <w:rsid w:val="00D66D81"/>
    <w:rsid w:val="00D70C79"/>
    <w:rsid w:val="00D711EF"/>
    <w:rsid w:val="00D715A8"/>
    <w:rsid w:val="00D7251D"/>
    <w:rsid w:val="00D72D02"/>
    <w:rsid w:val="00D72FF6"/>
    <w:rsid w:val="00D73265"/>
    <w:rsid w:val="00D73E36"/>
    <w:rsid w:val="00D73F4B"/>
    <w:rsid w:val="00D75BA5"/>
    <w:rsid w:val="00D75D06"/>
    <w:rsid w:val="00D763B8"/>
    <w:rsid w:val="00D76478"/>
    <w:rsid w:val="00D80BDA"/>
    <w:rsid w:val="00D8197A"/>
    <w:rsid w:val="00D81CB2"/>
    <w:rsid w:val="00D81FEF"/>
    <w:rsid w:val="00D825F9"/>
    <w:rsid w:val="00D83274"/>
    <w:rsid w:val="00D83549"/>
    <w:rsid w:val="00D84358"/>
    <w:rsid w:val="00D84B27"/>
    <w:rsid w:val="00D84F2D"/>
    <w:rsid w:val="00D86079"/>
    <w:rsid w:val="00D86965"/>
    <w:rsid w:val="00D86E31"/>
    <w:rsid w:val="00D87711"/>
    <w:rsid w:val="00D878ED"/>
    <w:rsid w:val="00D87BE2"/>
    <w:rsid w:val="00D87C6A"/>
    <w:rsid w:val="00D87DD4"/>
    <w:rsid w:val="00D90BE4"/>
    <w:rsid w:val="00D910DC"/>
    <w:rsid w:val="00D926BC"/>
    <w:rsid w:val="00D93D1D"/>
    <w:rsid w:val="00D94752"/>
    <w:rsid w:val="00D958F0"/>
    <w:rsid w:val="00D95BD9"/>
    <w:rsid w:val="00D95EB5"/>
    <w:rsid w:val="00D9609E"/>
    <w:rsid w:val="00D96217"/>
    <w:rsid w:val="00D96A59"/>
    <w:rsid w:val="00DA00AA"/>
    <w:rsid w:val="00DA35CF"/>
    <w:rsid w:val="00DA360E"/>
    <w:rsid w:val="00DA37C1"/>
    <w:rsid w:val="00DA3A9F"/>
    <w:rsid w:val="00DA423C"/>
    <w:rsid w:val="00DA4BDE"/>
    <w:rsid w:val="00DA5023"/>
    <w:rsid w:val="00DA517F"/>
    <w:rsid w:val="00DA5795"/>
    <w:rsid w:val="00DA5BA3"/>
    <w:rsid w:val="00DA610B"/>
    <w:rsid w:val="00DA677D"/>
    <w:rsid w:val="00DA6D8B"/>
    <w:rsid w:val="00DA7D96"/>
    <w:rsid w:val="00DB0B44"/>
    <w:rsid w:val="00DB2291"/>
    <w:rsid w:val="00DB2C4A"/>
    <w:rsid w:val="00DB460E"/>
    <w:rsid w:val="00DB6754"/>
    <w:rsid w:val="00DB6E98"/>
    <w:rsid w:val="00DB72A4"/>
    <w:rsid w:val="00DB746B"/>
    <w:rsid w:val="00DC0078"/>
    <w:rsid w:val="00DC01A6"/>
    <w:rsid w:val="00DC06BE"/>
    <w:rsid w:val="00DC15A3"/>
    <w:rsid w:val="00DC1F3B"/>
    <w:rsid w:val="00DC285F"/>
    <w:rsid w:val="00DC34B8"/>
    <w:rsid w:val="00DC367F"/>
    <w:rsid w:val="00DC3D4C"/>
    <w:rsid w:val="00DC44EA"/>
    <w:rsid w:val="00DC45B8"/>
    <w:rsid w:val="00DC4F1C"/>
    <w:rsid w:val="00DC6E43"/>
    <w:rsid w:val="00DD0B52"/>
    <w:rsid w:val="00DD1201"/>
    <w:rsid w:val="00DD19B2"/>
    <w:rsid w:val="00DD2284"/>
    <w:rsid w:val="00DD27B1"/>
    <w:rsid w:val="00DD3F9A"/>
    <w:rsid w:val="00DD45D6"/>
    <w:rsid w:val="00DD5DFC"/>
    <w:rsid w:val="00DD6999"/>
    <w:rsid w:val="00DE01ED"/>
    <w:rsid w:val="00DE05AD"/>
    <w:rsid w:val="00DE0E2D"/>
    <w:rsid w:val="00DE1197"/>
    <w:rsid w:val="00DE1B2E"/>
    <w:rsid w:val="00DE2059"/>
    <w:rsid w:val="00DE2A15"/>
    <w:rsid w:val="00DE2D0B"/>
    <w:rsid w:val="00DE3F57"/>
    <w:rsid w:val="00DE43B4"/>
    <w:rsid w:val="00DE4569"/>
    <w:rsid w:val="00DE4B23"/>
    <w:rsid w:val="00DE4CFF"/>
    <w:rsid w:val="00DE4D04"/>
    <w:rsid w:val="00DE4D70"/>
    <w:rsid w:val="00DE5053"/>
    <w:rsid w:val="00DE7002"/>
    <w:rsid w:val="00DE73C9"/>
    <w:rsid w:val="00DE74D3"/>
    <w:rsid w:val="00DE75EB"/>
    <w:rsid w:val="00DE7640"/>
    <w:rsid w:val="00DE7B6F"/>
    <w:rsid w:val="00DE7CA0"/>
    <w:rsid w:val="00DF00A7"/>
    <w:rsid w:val="00DF05AA"/>
    <w:rsid w:val="00DF1605"/>
    <w:rsid w:val="00DF30E3"/>
    <w:rsid w:val="00DF3999"/>
    <w:rsid w:val="00DF5700"/>
    <w:rsid w:val="00DF5F4B"/>
    <w:rsid w:val="00DF62DC"/>
    <w:rsid w:val="00DF63EE"/>
    <w:rsid w:val="00DF6477"/>
    <w:rsid w:val="00DF72E1"/>
    <w:rsid w:val="00DF7C91"/>
    <w:rsid w:val="00E003DF"/>
    <w:rsid w:val="00E00A05"/>
    <w:rsid w:val="00E00C45"/>
    <w:rsid w:val="00E01B19"/>
    <w:rsid w:val="00E01DE0"/>
    <w:rsid w:val="00E0271B"/>
    <w:rsid w:val="00E0298B"/>
    <w:rsid w:val="00E02EB4"/>
    <w:rsid w:val="00E0365D"/>
    <w:rsid w:val="00E03C00"/>
    <w:rsid w:val="00E041F4"/>
    <w:rsid w:val="00E0457D"/>
    <w:rsid w:val="00E0499C"/>
    <w:rsid w:val="00E04E0E"/>
    <w:rsid w:val="00E04F7C"/>
    <w:rsid w:val="00E05A19"/>
    <w:rsid w:val="00E05F7E"/>
    <w:rsid w:val="00E0634B"/>
    <w:rsid w:val="00E063FC"/>
    <w:rsid w:val="00E06491"/>
    <w:rsid w:val="00E0677B"/>
    <w:rsid w:val="00E07C96"/>
    <w:rsid w:val="00E07E4B"/>
    <w:rsid w:val="00E104EF"/>
    <w:rsid w:val="00E10D12"/>
    <w:rsid w:val="00E10D1C"/>
    <w:rsid w:val="00E1114A"/>
    <w:rsid w:val="00E125C1"/>
    <w:rsid w:val="00E12829"/>
    <w:rsid w:val="00E13699"/>
    <w:rsid w:val="00E1393A"/>
    <w:rsid w:val="00E14B5A"/>
    <w:rsid w:val="00E14FB5"/>
    <w:rsid w:val="00E159B2"/>
    <w:rsid w:val="00E15B46"/>
    <w:rsid w:val="00E20314"/>
    <w:rsid w:val="00E21032"/>
    <w:rsid w:val="00E221D7"/>
    <w:rsid w:val="00E22484"/>
    <w:rsid w:val="00E22AD5"/>
    <w:rsid w:val="00E23FF2"/>
    <w:rsid w:val="00E2466E"/>
    <w:rsid w:val="00E2543B"/>
    <w:rsid w:val="00E25D06"/>
    <w:rsid w:val="00E26575"/>
    <w:rsid w:val="00E266A0"/>
    <w:rsid w:val="00E27495"/>
    <w:rsid w:val="00E27A55"/>
    <w:rsid w:val="00E27D94"/>
    <w:rsid w:val="00E30581"/>
    <w:rsid w:val="00E31572"/>
    <w:rsid w:val="00E32521"/>
    <w:rsid w:val="00E32923"/>
    <w:rsid w:val="00E33497"/>
    <w:rsid w:val="00E34427"/>
    <w:rsid w:val="00E3525F"/>
    <w:rsid w:val="00E35469"/>
    <w:rsid w:val="00E356EA"/>
    <w:rsid w:val="00E358EE"/>
    <w:rsid w:val="00E35C06"/>
    <w:rsid w:val="00E3626A"/>
    <w:rsid w:val="00E36624"/>
    <w:rsid w:val="00E3666A"/>
    <w:rsid w:val="00E3674B"/>
    <w:rsid w:val="00E3684E"/>
    <w:rsid w:val="00E36DBA"/>
    <w:rsid w:val="00E37304"/>
    <w:rsid w:val="00E375FC"/>
    <w:rsid w:val="00E403F2"/>
    <w:rsid w:val="00E407CB"/>
    <w:rsid w:val="00E4080F"/>
    <w:rsid w:val="00E40C0C"/>
    <w:rsid w:val="00E41792"/>
    <w:rsid w:val="00E41D12"/>
    <w:rsid w:val="00E437C1"/>
    <w:rsid w:val="00E43C6D"/>
    <w:rsid w:val="00E449BE"/>
    <w:rsid w:val="00E45109"/>
    <w:rsid w:val="00E455DD"/>
    <w:rsid w:val="00E4581D"/>
    <w:rsid w:val="00E460FD"/>
    <w:rsid w:val="00E463FA"/>
    <w:rsid w:val="00E466A1"/>
    <w:rsid w:val="00E46804"/>
    <w:rsid w:val="00E46D37"/>
    <w:rsid w:val="00E4731A"/>
    <w:rsid w:val="00E4745E"/>
    <w:rsid w:val="00E47735"/>
    <w:rsid w:val="00E47B69"/>
    <w:rsid w:val="00E47F53"/>
    <w:rsid w:val="00E506A2"/>
    <w:rsid w:val="00E50960"/>
    <w:rsid w:val="00E50B2C"/>
    <w:rsid w:val="00E510A9"/>
    <w:rsid w:val="00E516F4"/>
    <w:rsid w:val="00E51E84"/>
    <w:rsid w:val="00E52127"/>
    <w:rsid w:val="00E521D4"/>
    <w:rsid w:val="00E5240E"/>
    <w:rsid w:val="00E52F57"/>
    <w:rsid w:val="00E53577"/>
    <w:rsid w:val="00E536A5"/>
    <w:rsid w:val="00E5394B"/>
    <w:rsid w:val="00E54352"/>
    <w:rsid w:val="00E5449D"/>
    <w:rsid w:val="00E54BB9"/>
    <w:rsid w:val="00E5540B"/>
    <w:rsid w:val="00E5595B"/>
    <w:rsid w:val="00E56911"/>
    <w:rsid w:val="00E60C87"/>
    <w:rsid w:val="00E61AB1"/>
    <w:rsid w:val="00E6228A"/>
    <w:rsid w:val="00E62378"/>
    <w:rsid w:val="00E62FD1"/>
    <w:rsid w:val="00E6344E"/>
    <w:rsid w:val="00E64DB7"/>
    <w:rsid w:val="00E651B7"/>
    <w:rsid w:val="00E662FB"/>
    <w:rsid w:val="00E66399"/>
    <w:rsid w:val="00E66854"/>
    <w:rsid w:val="00E66BD7"/>
    <w:rsid w:val="00E67094"/>
    <w:rsid w:val="00E67568"/>
    <w:rsid w:val="00E709E9"/>
    <w:rsid w:val="00E70C6E"/>
    <w:rsid w:val="00E70D37"/>
    <w:rsid w:val="00E710B2"/>
    <w:rsid w:val="00E729BA"/>
    <w:rsid w:val="00E73F37"/>
    <w:rsid w:val="00E740E8"/>
    <w:rsid w:val="00E74470"/>
    <w:rsid w:val="00E75782"/>
    <w:rsid w:val="00E75B34"/>
    <w:rsid w:val="00E77B24"/>
    <w:rsid w:val="00E77DA8"/>
    <w:rsid w:val="00E816C9"/>
    <w:rsid w:val="00E822C5"/>
    <w:rsid w:val="00E8276C"/>
    <w:rsid w:val="00E82A96"/>
    <w:rsid w:val="00E82EE0"/>
    <w:rsid w:val="00E83146"/>
    <w:rsid w:val="00E83DCD"/>
    <w:rsid w:val="00E840E9"/>
    <w:rsid w:val="00E84623"/>
    <w:rsid w:val="00E846EF"/>
    <w:rsid w:val="00E849B7"/>
    <w:rsid w:val="00E86B4F"/>
    <w:rsid w:val="00E901A9"/>
    <w:rsid w:val="00E906D9"/>
    <w:rsid w:val="00E9172F"/>
    <w:rsid w:val="00E9191D"/>
    <w:rsid w:val="00E9205F"/>
    <w:rsid w:val="00E942F2"/>
    <w:rsid w:val="00E94C7D"/>
    <w:rsid w:val="00E94CD2"/>
    <w:rsid w:val="00E97E36"/>
    <w:rsid w:val="00EA1BFE"/>
    <w:rsid w:val="00EA1DB6"/>
    <w:rsid w:val="00EA297D"/>
    <w:rsid w:val="00EA2BBB"/>
    <w:rsid w:val="00EA3B31"/>
    <w:rsid w:val="00EA46D1"/>
    <w:rsid w:val="00EA625A"/>
    <w:rsid w:val="00EA6BC0"/>
    <w:rsid w:val="00EA74E0"/>
    <w:rsid w:val="00EA7902"/>
    <w:rsid w:val="00EA7A85"/>
    <w:rsid w:val="00EB0927"/>
    <w:rsid w:val="00EB0FAA"/>
    <w:rsid w:val="00EB1A89"/>
    <w:rsid w:val="00EB1AFB"/>
    <w:rsid w:val="00EB202B"/>
    <w:rsid w:val="00EB2B9A"/>
    <w:rsid w:val="00EB2F1E"/>
    <w:rsid w:val="00EB39FD"/>
    <w:rsid w:val="00EB44BA"/>
    <w:rsid w:val="00EB473B"/>
    <w:rsid w:val="00EB5361"/>
    <w:rsid w:val="00EB5CEF"/>
    <w:rsid w:val="00EB6369"/>
    <w:rsid w:val="00EB74C7"/>
    <w:rsid w:val="00EB76E6"/>
    <w:rsid w:val="00EC003A"/>
    <w:rsid w:val="00EC091D"/>
    <w:rsid w:val="00EC0B83"/>
    <w:rsid w:val="00EC1ED9"/>
    <w:rsid w:val="00EC2358"/>
    <w:rsid w:val="00EC262E"/>
    <w:rsid w:val="00EC2BAD"/>
    <w:rsid w:val="00EC2C95"/>
    <w:rsid w:val="00EC3DD4"/>
    <w:rsid w:val="00EC3E77"/>
    <w:rsid w:val="00EC4559"/>
    <w:rsid w:val="00EC45A7"/>
    <w:rsid w:val="00EC53E5"/>
    <w:rsid w:val="00EC5726"/>
    <w:rsid w:val="00EC5DE0"/>
    <w:rsid w:val="00EC5E18"/>
    <w:rsid w:val="00EC67C4"/>
    <w:rsid w:val="00EC6893"/>
    <w:rsid w:val="00EC6B29"/>
    <w:rsid w:val="00EC6BF2"/>
    <w:rsid w:val="00EC7295"/>
    <w:rsid w:val="00EC7A52"/>
    <w:rsid w:val="00EC7E4D"/>
    <w:rsid w:val="00ED0092"/>
    <w:rsid w:val="00ED259C"/>
    <w:rsid w:val="00ED28B4"/>
    <w:rsid w:val="00ED2F5A"/>
    <w:rsid w:val="00ED378D"/>
    <w:rsid w:val="00ED3A4E"/>
    <w:rsid w:val="00ED47A8"/>
    <w:rsid w:val="00ED5928"/>
    <w:rsid w:val="00ED7E04"/>
    <w:rsid w:val="00EE08C4"/>
    <w:rsid w:val="00EE0C9C"/>
    <w:rsid w:val="00EE2066"/>
    <w:rsid w:val="00EE21CB"/>
    <w:rsid w:val="00EE2548"/>
    <w:rsid w:val="00EE2A58"/>
    <w:rsid w:val="00EE2B3E"/>
    <w:rsid w:val="00EE347B"/>
    <w:rsid w:val="00EE3549"/>
    <w:rsid w:val="00EE393C"/>
    <w:rsid w:val="00EE3A2D"/>
    <w:rsid w:val="00EE54EF"/>
    <w:rsid w:val="00EE55E3"/>
    <w:rsid w:val="00EE5F88"/>
    <w:rsid w:val="00EE6268"/>
    <w:rsid w:val="00EE653E"/>
    <w:rsid w:val="00EE7D97"/>
    <w:rsid w:val="00EF0310"/>
    <w:rsid w:val="00EF0C85"/>
    <w:rsid w:val="00EF10E7"/>
    <w:rsid w:val="00EF1204"/>
    <w:rsid w:val="00EF12AC"/>
    <w:rsid w:val="00EF155C"/>
    <w:rsid w:val="00EF190B"/>
    <w:rsid w:val="00EF28CC"/>
    <w:rsid w:val="00EF2E87"/>
    <w:rsid w:val="00EF2FB5"/>
    <w:rsid w:val="00EF319F"/>
    <w:rsid w:val="00EF32B4"/>
    <w:rsid w:val="00EF4664"/>
    <w:rsid w:val="00F003DE"/>
    <w:rsid w:val="00F016DD"/>
    <w:rsid w:val="00F03334"/>
    <w:rsid w:val="00F04222"/>
    <w:rsid w:val="00F044E5"/>
    <w:rsid w:val="00F04A52"/>
    <w:rsid w:val="00F06070"/>
    <w:rsid w:val="00F0767C"/>
    <w:rsid w:val="00F120E5"/>
    <w:rsid w:val="00F13137"/>
    <w:rsid w:val="00F14056"/>
    <w:rsid w:val="00F14B03"/>
    <w:rsid w:val="00F14C2D"/>
    <w:rsid w:val="00F14EB1"/>
    <w:rsid w:val="00F15698"/>
    <w:rsid w:val="00F16DF0"/>
    <w:rsid w:val="00F1712D"/>
    <w:rsid w:val="00F201E9"/>
    <w:rsid w:val="00F2099D"/>
    <w:rsid w:val="00F20DE9"/>
    <w:rsid w:val="00F21D79"/>
    <w:rsid w:val="00F225D6"/>
    <w:rsid w:val="00F22917"/>
    <w:rsid w:val="00F23C8F"/>
    <w:rsid w:val="00F23E6C"/>
    <w:rsid w:val="00F2462A"/>
    <w:rsid w:val="00F24E56"/>
    <w:rsid w:val="00F2681E"/>
    <w:rsid w:val="00F3016F"/>
    <w:rsid w:val="00F30351"/>
    <w:rsid w:val="00F30CB5"/>
    <w:rsid w:val="00F30D68"/>
    <w:rsid w:val="00F31AFA"/>
    <w:rsid w:val="00F31F81"/>
    <w:rsid w:val="00F3232C"/>
    <w:rsid w:val="00F3347E"/>
    <w:rsid w:val="00F33A13"/>
    <w:rsid w:val="00F33B13"/>
    <w:rsid w:val="00F341B4"/>
    <w:rsid w:val="00F3423A"/>
    <w:rsid w:val="00F34A25"/>
    <w:rsid w:val="00F34A3E"/>
    <w:rsid w:val="00F35506"/>
    <w:rsid w:val="00F3629C"/>
    <w:rsid w:val="00F40A35"/>
    <w:rsid w:val="00F410FB"/>
    <w:rsid w:val="00F42B9A"/>
    <w:rsid w:val="00F42D1A"/>
    <w:rsid w:val="00F4300E"/>
    <w:rsid w:val="00F43045"/>
    <w:rsid w:val="00F44881"/>
    <w:rsid w:val="00F44BF4"/>
    <w:rsid w:val="00F44C71"/>
    <w:rsid w:val="00F46349"/>
    <w:rsid w:val="00F4674F"/>
    <w:rsid w:val="00F4717D"/>
    <w:rsid w:val="00F47426"/>
    <w:rsid w:val="00F47590"/>
    <w:rsid w:val="00F508D9"/>
    <w:rsid w:val="00F509CE"/>
    <w:rsid w:val="00F50B6F"/>
    <w:rsid w:val="00F51694"/>
    <w:rsid w:val="00F523A2"/>
    <w:rsid w:val="00F52BA7"/>
    <w:rsid w:val="00F5393E"/>
    <w:rsid w:val="00F539A5"/>
    <w:rsid w:val="00F53B11"/>
    <w:rsid w:val="00F5495E"/>
    <w:rsid w:val="00F54CE3"/>
    <w:rsid w:val="00F55F04"/>
    <w:rsid w:val="00F560FD"/>
    <w:rsid w:val="00F57004"/>
    <w:rsid w:val="00F57F48"/>
    <w:rsid w:val="00F60408"/>
    <w:rsid w:val="00F60627"/>
    <w:rsid w:val="00F60FF7"/>
    <w:rsid w:val="00F611B1"/>
    <w:rsid w:val="00F615E4"/>
    <w:rsid w:val="00F62187"/>
    <w:rsid w:val="00F623B2"/>
    <w:rsid w:val="00F624B3"/>
    <w:rsid w:val="00F62509"/>
    <w:rsid w:val="00F626FB"/>
    <w:rsid w:val="00F628B2"/>
    <w:rsid w:val="00F62C16"/>
    <w:rsid w:val="00F64382"/>
    <w:rsid w:val="00F64C4A"/>
    <w:rsid w:val="00F6572A"/>
    <w:rsid w:val="00F6577F"/>
    <w:rsid w:val="00F66331"/>
    <w:rsid w:val="00F664EF"/>
    <w:rsid w:val="00F67329"/>
    <w:rsid w:val="00F67771"/>
    <w:rsid w:val="00F67A97"/>
    <w:rsid w:val="00F70EAC"/>
    <w:rsid w:val="00F71938"/>
    <w:rsid w:val="00F7193F"/>
    <w:rsid w:val="00F723A0"/>
    <w:rsid w:val="00F7262F"/>
    <w:rsid w:val="00F731F2"/>
    <w:rsid w:val="00F73DF3"/>
    <w:rsid w:val="00F743B4"/>
    <w:rsid w:val="00F74F5F"/>
    <w:rsid w:val="00F7574F"/>
    <w:rsid w:val="00F758DE"/>
    <w:rsid w:val="00F75DE1"/>
    <w:rsid w:val="00F77813"/>
    <w:rsid w:val="00F77D86"/>
    <w:rsid w:val="00F77E4E"/>
    <w:rsid w:val="00F77F8E"/>
    <w:rsid w:val="00F80307"/>
    <w:rsid w:val="00F80605"/>
    <w:rsid w:val="00F80B66"/>
    <w:rsid w:val="00F8154F"/>
    <w:rsid w:val="00F826C8"/>
    <w:rsid w:val="00F8290E"/>
    <w:rsid w:val="00F834C7"/>
    <w:rsid w:val="00F83565"/>
    <w:rsid w:val="00F8492C"/>
    <w:rsid w:val="00F8626F"/>
    <w:rsid w:val="00F86294"/>
    <w:rsid w:val="00F869CA"/>
    <w:rsid w:val="00F875D6"/>
    <w:rsid w:val="00F87E3A"/>
    <w:rsid w:val="00F9114B"/>
    <w:rsid w:val="00F911D0"/>
    <w:rsid w:val="00F91A84"/>
    <w:rsid w:val="00F91D8B"/>
    <w:rsid w:val="00F91DE5"/>
    <w:rsid w:val="00F92979"/>
    <w:rsid w:val="00F92E57"/>
    <w:rsid w:val="00F92EC2"/>
    <w:rsid w:val="00F92FC9"/>
    <w:rsid w:val="00F93408"/>
    <w:rsid w:val="00F939CF"/>
    <w:rsid w:val="00F93B86"/>
    <w:rsid w:val="00F94A80"/>
    <w:rsid w:val="00F94FC1"/>
    <w:rsid w:val="00F950F0"/>
    <w:rsid w:val="00F9586A"/>
    <w:rsid w:val="00F95CA7"/>
    <w:rsid w:val="00F95FB2"/>
    <w:rsid w:val="00F9600A"/>
    <w:rsid w:val="00F960CD"/>
    <w:rsid w:val="00F96B77"/>
    <w:rsid w:val="00F970A3"/>
    <w:rsid w:val="00F9746B"/>
    <w:rsid w:val="00F97777"/>
    <w:rsid w:val="00FA0939"/>
    <w:rsid w:val="00FA1008"/>
    <w:rsid w:val="00FA12E7"/>
    <w:rsid w:val="00FA139D"/>
    <w:rsid w:val="00FA29B3"/>
    <w:rsid w:val="00FA31A6"/>
    <w:rsid w:val="00FA3628"/>
    <w:rsid w:val="00FA3B5C"/>
    <w:rsid w:val="00FA7EFC"/>
    <w:rsid w:val="00FB071A"/>
    <w:rsid w:val="00FB0D50"/>
    <w:rsid w:val="00FB0E3E"/>
    <w:rsid w:val="00FB139E"/>
    <w:rsid w:val="00FB2AEE"/>
    <w:rsid w:val="00FB3CBB"/>
    <w:rsid w:val="00FB3ECF"/>
    <w:rsid w:val="00FB4AE7"/>
    <w:rsid w:val="00FB4EBB"/>
    <w:rsid w:val="00FB5386"/>
    <w:rsid w:val="00FB5E40"/>
    <w:rsid w:val="00FB6AF8"/>
    <w:rsid w:val="00FB6EA8"/>
    <w:rsid w:val="00FB71F9"/>
    <w:rsid w:val="00FB7229"/>
    <w:rsid w:val="00FB76F3"/>
    <w:rsid w:val="00FB78B2"/>
    <w:rsid w:val="00FC0568"/>
    <w:rsid w:val="00FC06C5"/>
    <w:rsid w:val="00FC0F0E"/>
    <w:rsid w:val="00FC1049"/>
    <w:rsid w:val="00FC1B4E"/>
    <w:rsid w:val="00FC21D6"/>
    <w:rsid w:val="00FC2668"/>
    <w:rsid w:val="00FC3058"/>
    <w:rsid w:val="00FC3064"/>
    <w:rsid w:val="00FC36C0"/>
    <w:rsid w:val="00FC49D9"/>
    <w:rsid w:val="00FC4B37"/>
    <w:rsid w:val="00FC4ECA"/>
    <w:rsid w:val="00FC55BB"/>
    <w:rsid w:val="00FC5EBE"/>
    <w:rsid w:val="00FC6F75"/>
    <w:rsid w:val="00FC7110"/>
    <w:rsid w:val="00FC7566"/>
    <w:rsid w:val="00FC77B9"/>
    <w:rsid w:val="00FC789D"/>
    <w:rsid w:val="00FC7D7B"/>
    <w:rsid w:val="00FD0190"/>
    <w:rsid w:val="00FD04DA"/>
    <w:rsid w:val="00FD1B81"/>
    <w:rsid w:val="00FD2902"/>
    <w:rsid w:val="00FD2BC8"/>
    <w:rsid w:val="00FD2CA3"/>
    <w:rsid w:val="00FD3444"/>
    <w:rsid w:val="00FD3AB1"/>
    <w:rsid w:val="00FD3AC0"/>
    <w:rsid w:val="00FD3E4A"/>
    <w:rsid w:val="00FD46A6"/>
    <w:rsid w:val="00FD5458"/>
    <w:rsid w:val="00FD6274"/>
    <w:rsid w:val="00FD65C0"/>
    <w:rsid w:val="00FE0B29"/>
    <w:rsid w:val="00FE0CA8"/>
    <w:rsid w:val="00FE11F4"/>
    <w:rsid w:val="00FE2F21"/>
    <w:rsid w:val="00FE305B"/>
    <w:rsid w:val="00FE33DD"/>
    <w:rsid w:val="00FE3C35"/>
    <w:rsid w:val="00FE4CD7"/>
    <w:rsid w:val="00FE5E2E"/>
    <w:rsid w:val="00FE6193"/>
    <w:rsid w:val="00FE6976"/>
    <w:rsid w:val="00FE743C"/>
    <w:rsid w:val="00FE7725"/>
    <w:rsid w:val="00FE7880"/>
    <w:rsid w:val="00FE7D06"/>
    <w:rsid w:val="00FF1067"/>
    <w:rsid w:val="00FF3854"/>
    <w:rsid w:val="00FF3D07"/>
    <w:rsid w:val="00FF4749"/>
    <w:rsid w:val="00FF556F"/>
    <w:rsid w:val="00FF5F95"/>
    <w:rsid w:val="00FF6280"/>
    <w:rsid w:val="00FF6BAF"/>
    <w:rsid w:val="00FF6FE7"/>
    <w:rsid w:val="0731151D"/>
    <w:rsid w:val="109334C1"/>
    <w:rsid w:val="259572EA"/>
    <w:rsid w:val="2DB322F5"/>
    <w:rsid w:val="3AC76C6D"/>
    <w:rsid w:val="3FEE20DA"/>
    <w:rsid w:val="45746556"/>
    <w:rsid w:val="45D901E8"/>
    <w:rsid w:val="54B95421"/>
    <w:rsid w:val="60504E32"/>
    <w:rsid w:val="74760733"/>
    <w:rsid w:val="766C1B2C"/>
    <w:rsid w:val="76842082"/>
    <w:rsid w:val="AE5C0753"/>
    <w:rsid w:val="F7EF8516"/>
    <w:rsid w:val="F8E71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iPriority="0" w:name="index 1"/>
    <w:lsdException w:uiPriority="0" w:semiHidden="0" w:name="index 2"/>
    <w:lsdException w:uiPriority="0" w:semiHidden="0" w:name="index 3"/>
    <w:lsdException w:uiPriority="0" w:semiHidden="0" w:name="index 4"/>
    <w:lsdException w:uiPriority="0" w:semiHidden="0" w:name="index 5"/>
    <w:lsdException w:uiPriority="0" w:semiHidden="0" w:name="index 6"/>
    <w:lsdException w:uiPriority="0" w:name="index 7"/>
    <w:lsdException w:uiPriority="0" w:name="index 8"/>
    <w:lsdException w:uiPriority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iPriority="39" w:semiHidden="0" w:name="toc 4"/>
    <w:lsdException w:qFormat="1" w:uiPriority="39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iPriority="39" w:semiHidden="0" w:name="toc 8"/>
    <w:lsdException w:qFormat="1" w:uiPriority="39" w:semiHidden="0" w:name="toc 9"/>
    <w:lsdException w:uiPriority="0" w:name="Normal Indent"/>
    <w:lsdException w:uiPriority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nhideWhenUsed="0" w:uiPriority="0" w:semiHidden="0" w:name="caption"/>
    <w:lsdException w:qFormat="1" w:unhideWhenUsed="0" w:uiPriority="99" w:semiHidden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semiHidden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qFormat="1" w:unhideWhenUsed="0" w:uiPriority="0" w:semiHidden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semiHidden="0" w:name="List Number 2"/>
    <w:lsdException w:uiPriority="0" w:name="List Number 3"/>
    <w:lsdException w:uiPriority="0" w:name="List Number 4"/>
    <w:lsdException w:uiPriority="0" w:semiHidden="0" w:name="List Number 5"/>
    <w:lsdException w:qFormat="1" w:unhideWhenUsed="0" w:uiPriority="1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semiHidden="0" w:name="Body Text Indent 3"/>
    <w:lsdException w:uiPriority="0" w:semiHidden="0" w:name="Block Text"/>
    <w:lsdException w:qFormat="1" w:unhideWhenUsed="0" w:uiPriority="99" w:semiHidden="0" w:name="Hyperlink"/>
    <w:lsdException w:qFormat="1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line="300" w:lineRule="auto"/>
      <w:ind w:firstLine="200" w:firstLineChars="200"/>
      <w:jc w:val="both"/>
    </w:pPr>
    <w:rPr>
      <w:rFonts w:ascii="Times New Roman" w:hAnsi="Times New Roman" w:eastAsia="宋体" w:cs="Times New Roman"/>
      <w:sz w:val="24"/>
      <w:lang w:val="en-US" w:eastAsia="en-US" w:bidi="en-US"/>
    </w:rPr>
  </w:style>
  <w:style w:type="paragraph" w:styleId="2">
    <w:name w:val="heading 1"/>
    <w:basedOn w:val="1"/>
    <w:next w:val="1"/>
    <w:link w:val="44"/>
    <w:autoRedefine/>
    <w:qFormat/>
    <w:uiPriority w:val="9"/>
    <w:pPr>
      <w:keepNext/>
      <w:numPr>
        <w:ilvl w:val="0"/>
        <w:numId w:val="1"/>
      </w:numPr>
      <w:spacing w:after="100" w:afterLines="100" w:line="360" w:lineRule="auto"/>
      <w:ind w:left="0" w:firstLine="0" w:firstLineChars="0"/>
      <w:outlineLvl w:val="0"/>
    </w:pPr>
    <w:rPr>
      <w:rFonts w:eastAsia="黑体"/>
      <w:bCs/>
      <w:kern w:val="32"/>
      <w:sz w:val="32"/>
      <w:szCs w:val="32"/>
      <w:lang w:eastAsia="zh-CN"/>
    </w:rPr>
  </w:style>
  <w:style w:type="paragraph" w:styleId="3">
    <w:name w:val="heading 2"/>
    <w:basedOn w:val="1"/>
    <w:next w:val="1"/>
    <w:link w:val="45"/>
    <w:qFormat/>
    <w:uiPriority w:val="9"/>
    <w:pPr>
      <w:keepNext/>
      <w:numPr>
        <w:ilvl w:val="1"/>
        <w:numId w:val="1"/>
      </w:numPr>
      <w:spacing w:before="50" w:beforeLines="50" w:line="360" w:lineRule="auto"/>
      <w:ind w:left="0" w:firstLine="0" w:firstLineChars="0"/>
      <w:outlineLvl w:val="1"/>
    </w:pPr>
    <w:rPr>
      <w:rFonts w:eastAsia="黑体"/>
      <w:iCs/>
      <w:sz w:val="28"/>
      <w:szCs w:val="28"/>
      <w:lang w:eastAsia="zh-CN"/>
    </w:rPr>
  </w:style>
  <w:style w:type="paragraph" w:styleId="4">
    <w:name w:val="heading 3"/>
    <w:basedOn w:val="1"/>
    <w:next w:val="1"/>
    <w:link w:val="46"/>
    <w:qFormat/>
    <w:uiPriority w:val="9"/>
    <w:pPr>
      <w:keepNext/>
      <w:numPr>
        <w:ilvl w:val="2"/>
        <w:numId w:val="1"/>
      </w:numPr>
      <w:spacing w:before="50" w:beforeLines="50" w:line="360" w:lineRule="auto"/>
      <w:ind w:left="0" w:firstLine="0" w:firstLineChars="0"/>
      <w:outlineLvl w:val="2"/>
    </w:pPr>
    <w:rPr>
      <w:rFonts w:eastAsia="黑体"/>
      <w:bCs/>
    </w:rPr>
  </w:style>
  <w:style w:type="paragraph" w:styleId="5">
    <w:name w:val="heading 4"/>
    <w:basedOn w:val="1"/>
    <w:next w:val="1"/>
    <w:link w:val="47"/>
    <w:qFormat/>
    <w:uiPriority w:val="9"/>
    <w:pPr>
      <w:keepNext/>
      <w:numPr>
        <w:ilvl w:val="3"/>
        <w:numId w:val="1"/>
      </w:numPr>
      <w:spacing w:line="360" w:lineRule="auto"/>
      <w:ind w:firstLine="0" w:firstLineChars="0"/>
      <w:outlineLvl w:val="3"/>
    </w:pPr>
    <w:rPr>
      <w:rFonts w:ascii="Calibri" w:hAnsi="Calibri" w:eastAsia="黑体"/>
      <w:bCs/>
      <w:szCs w:val="28"/>
      <w:lang w:bidi="ar-SA"/>
    </w:rPr>
  </w:style>
  <w:style w:type="paragraph" w:styleId="6">
    <w:name w:val="heading 5"/>
    <w:basedOn w:val="1"/>
    <w:next w:val="1"/>
    <w:link w:val="48"/>
    <w:qFormat/>
    <w:uiPriority w:val="9"/>
    <w:pPr>
      <w:numPr>
        <w:ilvl w:val="4"/>
        <w:numId w:val="1"/>
      </w:numPr>
      <w:spacing w:before="240" w:after="60"/>
      <w:ind w:firstLine="0" w:firstLineChars="0"/>
      <w:outlineLvl w:val="4"/>
    </w:pPr>
    <w:rPr>
      <w:rFonts w:ascii="Calibri" w:hAnsi="Calibri"/>
      <w:b/>
      <w:bCs/>
      <w:i/>
      <w:iCs/>
      <w:sz w:val="26"/>
      <w:szCs w:val="26"/>
      <w:lang w:bidi="ar-SA"/>
    </w:rPr>
  </w:style>
  <w:style w:type="paragraph" w:styleId="7">
    <w:name w:val="heading 6"/>
    <w:basedOn w:val="1"/>
    <w:next w:val="1"/>
    <w:link w:val="49"/>
    <w:qFormat/>
    <w:uiPriority w:val="9"/>
    <w:pPr>
      <w:numPr>
        <w:ilvl w:val="5"/>
        <w:numId w:val="1"/>
      </w:numPr>
      <w:spacing w:before="240" w:after="60"/>
      <w:ind w:firstLine="0" w:firstLineChars="0"/>
      <w:outlineLvl w:val="5"/>
    </w:pPr>
    <w:rPr>
      <w:rFonts w:ascii="Calibri" w:hAnsi="Calibri"/>
      <w:b/>
      <w:bCs/>
      <w:sz w:val="20"/>
      <w:lang w:bidi="ar-SA"/>
    </w:rPr>
  </w:style>
  <w:style w:type="paragraph" w:styleId="8">
    <w:name w:val="heading 7"/>
    <w:basedOn w:val="1"/>
    <w:next w:val="1"/>
    <w:link w:val="50"/>
    <w:qFormat/>
    <w:uiPriority w:val="9"/>
    <w:pPr>
      <w:numPr>
        <w:ilvl w:val="6"/>
        <w:numId w:val="1"/>
      </w:numPr>
      <w:spacing w:before="240" w:after="60"/>
      <w:ind w:firstLine="0" w:firstLineChars="0"/>
      <w:outlineLvl w:val="6"/>
    </w:pPr>
    <w:rPr>
      <w:rFonts w:ascii="Calibri" w:hAnsi="Calibri"/>
      <w:szCs w:val="24"/>
      <w:lang w:bidi="ar-SA"/>
    </w:rPr>
  </w:style>
  <w:style w:type="paragraph" w:styleId="9">
    <w:name w:val="heading 8"/>
    <w:basedOn w:val="1"/>
    <w:next w:val="1"/>
    <w:link w:val="51"/>
    <w:qFormat/>
    <w:uiPriority w:val="9"/>
    <w:pPr>
      <w:numPr>
        <w:ilvl w:val="7"/>
        <w:numId w:val="2"/>
      </w:numPr>
      <w:spacing w:before="240" w:after="60"/>
      <w:ind w:firstLine="0" w:firstLineChars="0"/>
      <w:outlineLvl w:val="7"/>
    </w:pPr>
    <w:rPr>
      <w:rFonts w:ascii="Calibri" w:hAnsi="Calibri"/>
      <w:i/>
      <w:iCs/>
      <w:szCs w:val="24"/>
      <w:lang w:bidi="ar-SA"/>
    </w:rPr>
  </w:style>
  <w:style w:type="paragraph" w:styleId="10">
    <w:name w:val="heading 9"/>
    <w:basedOn w:val="1"/>
    <w:next w:val="1"/>
    <w:link w:val="52"/>
    <w:qFormat/>
    <w:uiPriority w:val="9"/>
    <w:pPr>
      <w:numPr>
        <w:ilvl w:val="8"/>
        <w:numId w:val="2"/>
      </w:numPr>
      <w:spacing w:before="240" w:after="60"/>
      <w:ind w:firstLine="0" w:firstLineChars="0"/>
      <w:outlineLvl w:val="8"/>
    </w:pPr>
    <w:rPr>
      <w:rFonts w:ascii="Cambria" w:hAnsi="Cambria"/>
      <w:sz w:val="20"/>
      <w:lang w:bidi="ar-SA"/>
    </w:rPr>
  </w:style>
  <w:style w:type="character" w:default="1" w:styleId="37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qFormat/>
    <w:uiPriority w:val="0"/>
    <w:pPr>
      <w:ind w:left="2520" w:leftChars="1200"/>
    </w:pPr>
    <w:rPr>
      <w:kern w:val="2"/>
      <w:sz w:val="21"/>
    </w:rPr>
  </w:style>
  <w:style w:type="paragraph" w:styleId="12">
    <w:name w:val="caption"/>
    <w:basedOn w:val="1"/>
    <w:next w:val="1"/>
    <w:qFormat/>
    <w:uiPriority w:val="0"/>
    <w:pPr>
      <w:ind w:firstLine="0" w:firstLineChars="0"/>
      <w:jc w:val="center"/>
    </w:pPr>
    <w:rPr>
      <w:sz w:val="21"/>
      <w:lang w:eastAsia="zh-CN"/>
    </w:rPr>
  </w:style>
  <w:style w:type="paragraph" w:styleId="13">
    <w:name w:val="Document Map"/>
    <w:basedOn w:val="1"/>
    <w:semiHidden/>
    <w:qFormat/>
    <w:uiPriority w:val="0"/>
    <w:pPr>
      <w:shd w:val="clear" w:color="auto" w:fill="000080"/>
    </w:pPr>
  </w:style>
  <w:style w:type="paragraph" w:styleId="14">
    <w:name w:val="toa heading"/>
    <w:basedOn w:val="1"/>
    <w:next w:val="1"/>
    <w:qFormat/>
    <w:uiPriority w:val="0"/>
    <w:pPr>
      <w:spacing w:before="120"/>
    </w:pPr>
    <w:rPr>
      <w:rFonts w:ascii="Cambria" w:hAnsi="Cambria"/>
      <w:szCs w:val="24"/>
    </w:rPr>
  </w:style>
  <w:style w:type="paragraph" w:styleId="15">
    <w:name w:val="annotation text"/>
    <w:basedOn w:val="1"/>
    <w:link w:val="129"/>
    <w:qFormat/>
    <w:uiPriority w:val="0"/>
  </w:style>
  <w:style w:type="paragraph" w:styleId="16">
    <w:name w:val="Body Text"/>
    <w:basedOn w:val="1"/>
    <w:link w:val="154"/>
    <w:qFormat/>
    <w:uiPriority w:val="0"/>
    <w:pPr>
      <w:snapToGrid/>
      <w:spacing w:line="360" w:lineRule="auto"/>
      <w:ind w:firstLine="0" w:firstLineChars="0"/>
      <w:jc w:val="center"/>
    </w:pPr>
    <w:rPr>
      <w:b/>
      <w:kern w:val="2"/>
      <w:sz w:val="44"/>
      <w:lang w:bidi="ar-SA"/>
    </w:rPr>
  </w:style>
  <w:style w:type="paragraph" w:styleId="17">
    <w:name w:val="Body Text Indent"/>
    <w:basedOn w:val="1"/>
    <w:link w:val="155"/>
    <w:qFormat/>
    <w:uiPriority w:val="0"/>
    <w:pPr>
      <w:snapToGrid/>
      <w:spacing w:line="240" w:lineRule="auto"/>
      <w:ind w:firstLine="420"/>
    </w:pPr>
    <w:rPr>
      <w:kern w:val="2"/>
      <w:sz w:val="21"/>
      <w:lang w:bidi="ar-SA"/>
    </w:rPr>
  </w:style>
  <w:style w:type="paragraph" w:styleId="18">
    <w:name w:val="toc 5"/>
    <w:basedOn w:val="1"/>
    <w:next w:val="1"/>
    <w:autoRedefine/>
    <w:unhideWhenUsed/>
    <w:qFormat/>
    <w:uiPriority w:val="39"/>
    <w:pPr>
      <w:snapToGrid/>
      <w:spacing w:line="240" w:lineRule="auto"/>
      <w:ind w:left="1680" w:leftChars="800" w:firstLine="0" w:firstLineChars="0"/>
    </w:pPr>
    <w:rPr>
      <w:rFonts w:asciiTheme="minorHAnsi" w:hAnsiTheme="minorHAnsi" w:eastAsiaTheme="minorEastAsia" w:cstheme="minorBidi"/>
      <w:kern w:val="2"/>
      <w:sz w:val="21"/>
      <w:szCs w:val="22"/>
      <w:lang w:eastAsia="zh-CN" w:bidi="ar-SA"/>
    </w:rPr>
  </w:style>
  <w:style w:type="paragraph" w:styleId="19">
    <w:name w:val="toc 3"/>
    <w:basedOn w:val="1"/>
    <w:next w:val="1"/>
    <w:autoRedefine/>
    <w:qFormat/>
    <w:uiPriority w:val="39"/>
    <w:pPr>
      <w:ind w:left="840" w:leftChars="400"/>
    </w:pPr>
  </w:style>
  <w:style w:type="paragraph" w:styleId="20">
    <w:name w:val="toc 8"/>
    <w:basedOn w:val="1"/>
    <w:next w:val="1"/>
    <w:autoRedefine/>
    <w:unhideWhenUsed/>
    <w:qFormat/>
    <w:uiPriority w:val="39"/>
    <w:pPr>
      <w:snapToGrid/>
      <w:spacing w:line="240" w:lineRule="auto"/>
      <w:ind w:left="2940" w:leftChars="1400" w:firstLine="0" w:firstLineChars="0"/>
    </w:pPr>
    <w:rPr>
      <w:rFonts w:asciiTheme="minorHAnsi" w:hAnsiTheme="minorHAnsi" w:eastAsiaTheme="minorEastAsia" w:cstheme="minorBidi"/>
      <w:kern w:val="2"/>
      <w:sz w:val="21"/>
      <w:szCs w:val="22"/>
      <w:lang w:eastAsia="zh-CN" w:bidi="ar-SA"/>
    </w:rPr>
  </w:style>
  <w:style w:type="paragraph" w:styleId="21">
    <w:name w:val="Balloon Text"/>
    <w:basedOn w:val="1"/>
    <w:semiHidden/>
    <w:qFormat/>
    <w:uiPriority w:val="0"/>
    <w:rPr>
      <w:sz w:val="18"/>
      <w:szCs w:val="18"/>
    </w:rPr>
  </w:style>
  <w:style w:type="paragraph" w:styleId="22">
    <w:name w:val="footer"/>
    <w:basedOn w:val="1"/>
    <w:qFormat/>
    <w:uiPriority w:val="0"/>
    <w:pPr>
      <w:tabs>
        <w:tab w:val="center" w:pos="4153"/>
        <w:tab w:val="right" w:pos="8306"/>
      </w:tabs>
      <w:spacing w:before="600" w:line="180" w:lineRule="atLeast"/>
      <w:jc w:val="center"/>
    </w:pPr>
    <w:rPr>
      <w:sz w:val="18"/>
      <w:szCs w:val="18"/>
    </w:rPr>
  </w:style>
  <w:style w:type="paragraph" w:styleId="23">
    <w:name w:val="header"/>
    <w:basedOn w:val="1"/>
    <w:link w:val="156"/>
    <w:qFormat/>
    <w:uiPriority w:val="99"/>
    <w:pPr>
      <w:keepLines/>
      <w:pBdr>
        <w:bottom w:val="single" w:color="auto" w:sz="6" w:space="1"/>
      </w:pBdr>
      <w:tabs>
        <w:tab w:val="center" w:pos="4153"/>
        <w:tab w:val="right" w:pos="8306"/>
      </w:tabs>
      <w:spacing w:after="600" w:line="180" w:lineRule="atLeast"/>
      <w:jc w:val="center"/>
    </w:pPr>
    <w:rPr>
      <w:spacing w:val="-5"/>
      <w:sz w:val="21"/>
      <w:szCs w:val="21"/>
      <w:lang w:eastAsia="zh-CN"/>
    </w:rPr>
  </w:style>
  <w:style w:type="paragraph" w:styleId="24">
    <w:name w:val="toc 1"/>
    <w:basedOn w:val="1"/>
    <w:next w:val="1"/>
    <w:autoRedefine/>
    <w:qFormat/>
    <w:uiPriority w:val="39"/>
    <w:pPr>
      <w:tabs>
        <w:tab w:val="right" w:leader="dot" w:pos="9060"/>
      </w:tabs>
      <w:ind w:left="482" w:firstLine="0" w:firstLineChars="0"/>
    </w:pPr>
    <w:rPr>
      <w:lang w:eastAsia="zh-CN"/>
    </w:rPr>
  </w:style>
  <w:style w:type="paragraph" w:styleId="25">
    <w:name w:val="toc 4"/>
    <w:basedOn w:val="1"/>
    <w:next w:val="1"/>
    <w:autoRedefine/>
    <w:unhideWhenUsed/>
    <w:qFormat/>
    <w:uiPriority w:val="39"/>
    <w:pPr>
      <w:snapToGrid/>
      <w:spacing w:line="240" w:lineRule="auto"/>
      <w:ind w:left="1260" w:leftChars="600" w:firstLine="0" w:firstLineChars="0"/>
    </w:pPr>
    <w:rPr>
      <w:rFonts w:asciiTheme="minorHAnsi" w:hAnsiTheme="minorHAnsi" w:eastAsiaTheme="minorEastAsia" w:cstheme="minorBidi"/>
      <w:kern w:val="2"/>
      <w:sz w:val="21"/>
      <w:szCs w:val="22"/>
      <w:lang w:eastAsia="zh-CN" w:bidi="ar-SA"/>
    </w:rPr>
  </w:style>
  <w:style w:type="paragraph" w:styleId="26">
    <w:name w:val="Subtitle"/>
    <w:basedOn w:val="1"/>
    <w:next w:val="1"/>
    <w:link w:val="68"/>
    <w:qFormat/>
    <w:uiPriority w:val="11"/>
    <w:pPr>
      <w:spacing w:after="60"/>
      <w:jc w:val="center"/>
      <w:outlineLvl w:val="1"/>
    </w:pPr>
    <w:rPr>
      <w:rFonts w:ascii="Cambria" w:hAnsi="Cambria"/>
      <w:szCs w:val="24"/>
      <w:lang w:bidi="ar-SA"/>
    </w:rPr>
  </w:style>
  <w:style w:type="paragraph" w:styleId="27">
    <w:name w:val="toc 6"/>
    <w:basedOn w:val="1"/>
    <w:next w:val="1"/>
    <w:autoRedefine/>
    <w:qFormat/>
    <w:uiPriority w:val="0"/>
    <w:pPr>
      <w:ind w:left="2100" w:leftChars="1000"/>
    </w:pPr>
    <w:rPr>
      <w:kern w:val="2"/>
      <w:sz w:val="21"/>
    </w:rPr>
  </w:style>
  <w:style w:type="paragraph" w:styleId="28">
    <w:name w:val="table of figures"/>
    <w:basedOn w:val="1"/>
    <w:next w:val="1"/>
    <w:qFormat/>
    <w:uiPriority w:val="99"/>
    <w:pPr>
      <w:ind w:left="200" w:leftChars="200" w:hanging="200" w:hangingChars="200"/>
    </w:pPr>
  </w:style>
  <w:style w:type="paragraph" w:styleId="29">
    <w:name w:val="toc 2"/>
    <w:basedOn w:val="1"/>
    <w:next w:val="1"/>
    <w:autoRedefine/>
    <w:qFormat/>
    <w:uiPriority w:val="39"/>
    <w:pPr>
      <w:tabs>
        <w:tab w:val="right" w:leader="dot" w:pos="9060"/>
      </w:tabs>
      <w:ind w:left="480" w:leftChars="200" w:firstLine="480"/>
    </w:pPr>
  </w:style>
  <w:style w:type="paragraph" w:styleId="30">
    <w:name w:val="toc 9"/>
    <w:basedOn w:val="1"/>
    <w:next w:val="1"/>
    <w:autoRedefine/>
    <w:unhideWhenUsed/>
    <w:qFormat/>
    <w:uiPriority w:val="39"/>
    <w:pPr>
      <w:snapToGrid/>
      <w:spacing w:line="240" w:lineRule="auto"/>
      <w:ind w:left="3360" w:leftChars="1600" w:firstLine="0" w:firstLineChars="0"/>
    </w:pPr>
    <w:rPr>
      <w:rFonts w:asciiTheme="minorHAnsi" w:hAnsiTheme="minorHAnsi" w:eastAsiaTheme="minorEastAsia" w:cstheme="minorBidi"/>
      <w:kern w:val="2"/>
      <w:sz w:val="21"/>
      <w:szCs w:val="22"/>
      <w:lang w:eastAsia="zh-CN" w:bidi="ar-SA"/>
    </w:rPr>
  </w:style>
  <w:style w:type="paragraph" w:styleId="31">
    <w:name w:val="Normal (Web)"/>
    <w:basedOn w:val="1"/>
    <w:qFormat/>
    <w:uiPriority w:val="0"/>
    <w:rPr>
      <w:szCs w:val="24"/>
    </w:rPr>
  </w:style>
  <w:style w:type="paragraph" w:styleId="32">
    <w:name w:val="Title"/>
    <w:basedOn w:val="1"/>
    <w:next w:val="1"/>
    <w:link w:val="67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  <w:lang w:bidi="ar-SA"/>
    </w:rPr>
  </w:style>
  <w:style w:type="paragraph" w:styleId="33">
    <w:name w:val="annotation subject"/>
    <w:basedOn w:val="15"/>
    <w:next w:val="15"/>
    <w:link w:val="130"/>
    <w:qFormat/>
    <w:uiPriority w:val="0"/>
    <w:rPr>
      <w:b/>
      <w:bCs/>
    </w:rPr>
  </w:style>
  <w:style w:type="table" w:styleId="35">
    <w:name w:val="Table Grid"/>
    <w:basedOn w:val="34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6">
    <w:name w:val="Table Simple 1"/>
    <w:basedOn w:val="34"/>
    <w:qFormat/>
    <w:uiPriority w:val="0"/>
    <w:pPr>
      <w:snapToGrid w:val="0"/>
      <w:spacing w:line="300" w:lineRule="auto"/>
      <w:ind w:firstLine="480" w:firstLineChars="20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FFFFFF"/>
    </w:tcPr>
    <w:tblStylePr w:type="firstRow">
      <w:tblPr/>
      <w:tcPr>
        <w:tcBorders>
          <w:bottom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character" w:styleId="38">
    <w:name w:val="Strong"/>
    <w:qFormat/>
    <w:uiPriority w:val="22"/>
    <w:rPr>
      <w:b/>
      <w:bCs/>
    </w:rPr>
  </w:style>
  <w:style w:type="character" w:styleId="39">
    <w:name w:val="page number"/>
    <w:basedOn w:val="37"/>
    <w:qFormat/>
    <w:uiPriority w:val="0"/>
  </w:style>
  <w:style w:type="character" w:styleId="40">
    <w:name w:val="FollowedHyperlink"/>
    <w:basedOn w:val="37"/>
    <w:unhideWhenUsed/>
    <w:qFormat/>
    <w:uiPriority w:val="0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41">
    <w:name w:val="Emphasis"/>
    <w:qFormat/>
    <w:uiPriority w:val="20"/>
    <w:rPr>
      <w:rFonts w:ascii="Calibri" w:hAnsi="Calibri"/>
      <w:b/>
      <w:i/>
      <w:iCs/>
    </w:rPr>
  </w:style>
  <w:style w:type="character" w:styleId="42">
    <w:name w:val="Hyperlink"/>
    <w:qFormat/>
    <w:uiPriority w:val="99"/>
    <w:rPr>
      <w:color w:val="0000FF"/>
      <w:u w:val="single"/>
    </w:rPr>
  </w:style>
  <w:style w:type="character" w:styleId="43">
    <w:name w:val="annotation reference"/>
    <w:qFormat/>
    <w:uiPriority w:val="0"/>
    <w:rPr>
      <w:sz w:val="21"/>
      <w:szCs w:val="21"/>
    </w:rPr>
  </w:style>
  <w:style w:type="character" w:customStyle="1" w:styleId="44">
    <w:name w:val="标题 1 字符"/>
    <w:link w:val="2"/>
    <w:qFormat/>
    <w:uiPriority w:val="9"/>
    <w:rPr>
      <w:rFonts w:ascii="Times New Roman" w:hAnsi="Times New Roman" w:eastAsia="黑体"/>
      <w:bCs/>
      <w:kern w:val="32"/>
      <w:sz w:val="32"/>
      <w:szCs w:val="32"/>
      <w:lang w:bidi="en-US"/>
    </w:rPr>
  </w:style>
  <w:style w:type="character" w:customStyle="1" w:styleId="45">
    <w:name w:val="标题 2 字符"/>
    <w:link w:val="3"/>
    <w:qFormat/>
    <w:uiPriority w:val="9"/>
    <w:rPr>
      <w:rFonts w:ascii="Times New Roman" w:hAnsi="Times New Roman" w:eastAsia="黑体"/>
      <w:iCs/>
      <w:sz w:val="28"/>
      <w:szCs w:val="28"/>
      <w:lang w:bidi="en-US"/>
    </w:rPr>
  </w:style>
  <w:style w:type="character" w:customStyle="1" w:styleId="46">
    <w:name w:val="标题 3 字符"/>
    <w:link w:val="4"/>
    <w:qFormat/>
    <w:uiPriority w:val="9"/>
    <w:rPr>
      <w:rFonts w:ascii="Times New Roman" w:hAnsi="Times New Roman" w:eastAsia="黑体"/>
      <w:bCs/>
      <w:sz w:val="24"/>
      <w:lang w:eastAsia="en-US" w:bidi="en-US"/>
    </w:rPr>
  </w:style>
  <w:style w:type="character" w:customStyle="1" w:styleId="47">
    <w:name w:val="标题 4 字符"/>
    <w:link w:val="5"/>
    <w:qFormat/>
    <w:uiPriority w:val="9"/>
    <w:rPr>
      <w:rFonts w:eastAsia="黑体"/>
      <w:bCs/>
      <w:sz w:val="24"/>
      <w:szCs w:val="28"/>
      <w:lang w:eastAsia="en-US"/>
    </w:rPr>
  </w:style>
  <w:style w:type="character" w:customStyle="1" w:styleId="48">
    <w:name w:val="标题 5 字符"/>
    <w:link w:val="6"/>
    <w:qFormat/>
    <w:uiPriority w:val="9"/>
    <w:rPr>
      <w:b/>
      <w:bCs/>
      <w:i/>
      <w:iCs/>
      <w:sz w:val="26"/>
      <w:szCs w:val="26"/>
      <w:lang w:eastAsia="en-US"/>
    </w:rPr>
  </w:style>
  <w:style w:type="character" w:customStyle="1" w:styleId="49">
    <w:name w:val="标题 6 字符"/>
    <w:link w:val="7"/>
    <w:qFormat/>
    <w:uiPriority w:val="9"/>
    <w:rPr>
      <w:b/>
      <w:bCs/>
      <w:lang w:eastAsia="en-US"/>
    </w:rPr>
  </w:style>
  <w:style w:type="character" w:customStyle="1" w:styleId="50">
    <w:name w:val="标题 7 字符"/>
    <w:link w:val="8"/>
    <w:qFormat/>
    <w:uiPriority w:val="9"/>
    <w:rPr>
      <w:sz w:val="24"/>
      <w:szCs w:val="24"/>
      <w:lang w:eastAsia="en-US"/>
    </w:rPr>
  </w:style>
  <w:style w:type="character" w:customStyle="1" w:styleId="51">
    <w:name w:val="标题 8 字符"/>
    <w:link w:val="9"/>
    <w:qFormat/>
    <w:uiPriority w:val="9"/>
    <w:rPr>
      <w:i/>
      <w:iCs/>
      <w:sz w:val="24"/>
      <w:szCs w:val="24"/>
      <w:lang w:eastAsia="en-US"/>
    </w:rPr>
  </w:style>
  <w:style w:type="character" w:customStyle="1" w:styleId="52">
    <w:name w:val="标题 9 字符"/>
    <w:link w:val="10"/>
    <w:qFormat/>
    <w:uiPriority w:val="9"/>
    <w:rPr>
      <w:rFonts w:ascii="Cambria" w:hAnsi="Cambria"/>
      <w:lang w:eastAsia="en-US"/>
    </w:rPr>
  </w:style>
  <w:style w:type="paragraph" w:customStyle="1" w:styleId="53">
    <w:name w:val="公式"/>
    <w:basedOn w:val="1"/>
    <w:autoRedefine/>
    <w:qFormat/>
    <w:uiPriority w:val="0"/>
    <w:pPr>
      <w:tabs>
        <w:tab w:val="center" w:pos="4560"/>
        <w:tab w:val="right" w:pos="9120"/>
      </w:tabs>
      <w:spacing w:before="120" w:after="120"/>
      <w:ind w:firstLine="0" w:firstLineChars="0"/>
      <w:textAlignment w:val="center"/>
    </w:pPr>
    <w:rPr>
      <w:iCs/>
      <w:szCs w:val="24"/>
      <w:lang w:eastAsia="zh-CN" w:bidi="ar-SA"/>
    </w:rPr>
  </w:style>
  <w:style w:type="paragraph" w:customStyle="1" w:styleId="54">
    <w:name w:val="摘要"/>
    <w:basedOn w:val="2"/>
    <w:link w:val="159"/>
    <w:qFormat/>
    <w:uiPriority w:val="0"/>
    <w:pPr>
      <w:numPr>
        <w:numId w:val="0"/>
      </w:numPr>
      <w:jc w:val="center"/>
    </w:pPr>
    <w:rPr>
      <w:rFonts w:cs="宋体"/>
      <w:bCs w:val="0"/>
      <w:szCs w:val="20"/>
    </w:rPr>
  </w:style>
  <w:style w:type="paragraph" w:customStyle="1" w:styleId="55">
    <w:name w:val="英文摘要"/>
    <w:basedOn w:val="2"/>
    <w:link w:val="56"/>
    <w:autoRedefine/>
    <w:qFormat/>
    <w:uiPriority w:val="0"/>
    <w:pPr>
      <w:numPr>
        <w:numId w:val="0"/>
      </w:numPr>
      <w:jc w:val="center"/>
    </w:pPr>
    <w:rPr>
      <w:rFonts w:ascii="Cambria" w:hAnsi="Cambria" w:cs="宋体"/>
      <w:b/>
      <w:sz w:val="30"/>
    </w:rPr>
  </w:style>
  <w:style w:type="character" w:customStyle="1" w:styleId="56">
    <w:name w:val="英文摘要 Char"/>
    <w:link w:val="55"/>
    <w:qFormat/>
    <w:uiPriority w:val="0"/>
    <w:rPr>
      <w:rFonts w:ascii="Cambria" w:hAnsi="Cambria" w:eastAsia="黑体" w:cs="宋体"/>
      <w:b/>
      <w:bCs/>
      <w:kern w:val="32"/>
      <w:sz w:val="30"/>
      <w:szCs w:val="32"/>
      <w:lang w:bidi="en-US"/>
    </w:rPr>
  </w:style>
  <w:style w:type="paragraph" w:customStyle="1" w:styleId="57">
    <w:name w:val="引言"/>
    <w:basedOn w:val="2"/>
    <w:autoRedefine/>
    <w:qFormat/>
    <w:uiPriority w:val="0"/>
    <w:pPr>
      <w:numPr>
        <w:numId w:val="0"/>
      </w:numPr>
    </w:pPr>
    <w:rPr>
      <w:rFonts w:cs="宋体"/>
      <w:bCs w:val="0"/>
      <w:sz w:val="30"/>
      <w:szCs w:val="20"/>
    </w:rPr>
  </w:style>
  <w:style w:type="paragraph" w:customStyle="1" w:styleId="58">
    <w:name w:val="样式 标题 2"/>
    <w:basedOn w:val="3"/>
    <w:autoRedefine/>
    <w:qFormat/>
    <w:uiPriority w:val="0"/>
    <w:pPr>
      <w:numPr>
        <w:ilvl w:val="0"/>
        <w:numId w:val="0"/>
      </w:numPr>
    </w:pPr>
    <w:rPr>
      <w:rFonts w:cs="宋体"/>
      <w:szCs w:val="20"/>
    </w:rPr>
  </w:style>
  <w:style w:type="paragraph" w:customStyle="1" w:styleId="59">
    <w:name w:val="结论"/>
    <w:basedOn w:val="55"/>
    <w:autoRedefine/>
    <w:qFormat/>
    <w:uiPriority w:val="0"/>
  </w:style>
  <w:style w:type="paragraph" w:customStyle="1" w:styleId="60">
    <w:name w:val="参考文献"/>
    <w:basedOn w:val="55"/>
    <w:link w:val="61"/>
    <w:autoRedefine/>
    <w:qFormat/>
    <w:uiPriority w:val="0"/>
  </w:style>
  <w:style w:type="character" w:customStyle="1" w:styleId="61">
    <w:name w:val="参考文献 Char"/>
    <w:basedOn w:val="56"/>
    <w:link w:val="60"/>
    <w:qFormat/>
    <w:uiPriority w:val="0"/>
    <w:rPr>
      <w:rFonts w:ascii="Cambria" w:hAnsi="Cambria" w:eastAsia="黑体" w:cs="宋体"/>
      <w:kern w:val="32"/>
      <w:sz w:val="30"/>
      <w:szCs w:val="32"/>
      <w:lang w:eastAsia="en-US" w:bidi="en-US"/>
    </w:rPr>
  </w:style>
  <w:style w:type="paragraph" w:customStyle="1" w:styleId="62">
    <w:name w:val="附录"/>
    <w:basedOn w:val="55"/>
    <w:link w:val="63"/>
    <w:qFormat/>
    <w:uiPriority w:val="0"/>
  </w:style>
  <w:style w:type="character" w:customStyle="1" w:styleId="63">
    <w:name w:val="附录 Char"/>
    <w:basedOn w:val="56"/>
    <w:link w:val="62"/>
    <w:qFormat/>
    <w:uiPriority w:val="0"/>
    <w:rPr>
      <w:rFonts w:ascii="Cambria" w:hAnsi="Cambria" w:eastAsia="黑体" w:cs="宋体"/>
      <w:kern w:val="32"/>
      <w:sz w:val="30"/>
      <w:szCs w:val="32"/>
      <w:lang w:bidi="en-US"/>
    </w:rPr>
  </w:style>
  <w:style w:type="paragraph" w:customStyle="1" w:styleId="64">
    <w:name w:val="致谢"/>
    <w:basedOn w:val="55"/>
    <w:autoRedefine/>
    <w:qFormat/>
    <w:uiPriority w:val="0"/>
  </w:style>
  <w:style w:type="paragraph" w:customStyle="1" w:styleId="65">
    <w:name w:val="发表学术论文情况"/>
    <w:basedOn w:val="55"/>
    <w:autoRedefine/>
    <w:qFormat/>
    <w:uiPriority w:val="0"/>
  </w:style>
  <w:style w:type="paragraph" w:customStyle="1" w:styleId="66">
    <w:name w:val="授权书"/>
    <w:basedOn w:val="2"/>
    <w:autoRedefine/>
    <w:qFormat/>
    <w:uiPriority w:val="0"/>
    <w:pPr>
      <w:numPr>
        <w:numId w:val="0"/>
      </w:numPr>
      <w:spacing w:beforeLines="300"/>
      <w:jc w:val="center"/>
    </w:pPr>
    <w:rPr>
      <w:sz w:val="44"/>
      <w:szCs w:val="44"/>
    </w:rPr>
  </w:style>
  <w:style w:type="character" w:customStyle="1" w:styleId="67">
    <w:name w:val="标题 字符"/>
    <w:link w:val="32"/>
    <w:qFormat/>
    <w:uiPriority w:val="10"/>
    <w:rPr>
      <w:rFonts w:ascii="Cambria" w:hAnsi="Cambria" w:eastAsia="宋体"/>
      <w:b/>
      <w:bCs/>
      <w:kern w:val="28"/>
      <w:sz w:val="32"/>
      <w:szCs w:val="32"/>
    </w:rPr>
  </w:style>
  <w:style w:type="character" w:customStyle="1" w:styleId="68">
    <w:name w:val="副标题 字符"/>
    <w:link w:val="26"/>
    <w:qFormat/>
    <w:uiPriority w:val="11"/>
    <w:rPr>
      <w:rFonts w:ascii="Cambria" w:hAnsi="Cambria" w:eastAsia="宋体"/>
      <w:sz w:val="24"/>
      <w:szCs w:val="24"/>
    </w:rPr>
  </w:style>
  <w:style w:type="paragraph" w:styleId="69">
    <w:name w:val="No Spacing"/>
    <w:basedOn w:val="1"/>
    <w:qFormat/>
    <w:uiPriority w:val="1"/>
    <w:rPr>
      <w:szCs w:val="32"/>
    </w:rPr>
  </w:style>
  <w:style w:type="paragraph" w:styleId="70">
    <w:name w:val="List Paragraph"/>
    <w:basedOn w:val="1"/>
    <w:qFormat/>
    <w:uiPriority w:val="34"/>
    <w:pPr>
      <w:ind w:left="720"/>
      <w:contextualSpacing/>
    </w:pPr>
  </w:style>
  <w:style w:type="paragraph" w:styleId="71">
    <w:name w:val="Quote"/>
    <w:basedOn w:val="1"/>
    <w:next w:val="1"/>
    <w:link w:val="72"/>
    <w:qFormat/>
    <w:uiPriority w:val="29"/>
    <w:rPr>
      <w:rFonts w:ascii="Calibri" w:hAnsi="Calibri"/>
      <w:i/>
      <w:szCs w:val="24"/>
      <w:lang w:bidi="ar-SA"/>
    </w:rPr>
  </w:style>
  <w:style w:type="character" w:customStyle="1" w:styleId="72">
    <w:name w:val="引用 字符"/>
    <w:link w:val="71"/>
    <w:qFormat/>
    <w:uiPriority w:val="29"/>
    <w:rPr>
      <w:i/>
      <w:sz w:val="24"/>
      <w:szCs w:val="24"/>
    </w:rPr>
  </w:style>
  <w:style w:type="paragraph" w:styleId="73">
    <w:name w:val="Intense Quote"/>
    <w:basedOn w:val="1"/>
    <w:next w:val="1"/>
    <w:link w:val="74"/>
    <w:qFormat/>
    <w:uiPriority w:val="30"/>
    <w:pPr>
      <w:ind w:left="720" w:right="720"/>
    </w:pPr>
    <w:rPr>
      <w:rFonts w:ascii="Calibri" w:hAnsi="Calibri"/>
      <w:b/>
      <w:i/>
      <w:lang w:bidi="ar-SA"/>
    </w:rPr>
  </w:style>
  <w:style w:type="character" w:customStyle="1" w:styleId="74">
    <w:name w:val="明显引用 字符"/>
    <w:link w:val="73"/>
    <w:qFormat/>
    <w:uiPriority w:val="30"/>
    <w:rPr>
      <w:b/>
      <w:i/>
      <w:sz w:val="24"/>
    </w:rPr>
  </w:style>
  <w:style w:type="character" w:customStyle="1" w:styleId="75">
    <w:name w:val="不明显强调1"/>
    <w:qFormat/>
    <w:uiPriority w:val="19"/>
    <w:rPr>
      <w:i/>
      <w:color w:val="5A5A5A"/>
    </w:rPr>
  </w:style>
  <w:style w:type="character" w:customStyle="1" w:styleId="76">
    <w:name w:val="明显强调1"/>
    <w:qFormat/>
    <w:uiPriority w:val="21"/>
    <w:rPr>
      <w:b/>
      <w:i/>
      <w:sz w:val="24"/>
      <w:szCs w:val="24"/>
      <w:u w:val="single"/>
    </w:rPr>
  </w:style>
  <w:style w:type="character" w:customStyle="1" w:styleId="77">
    <w:name w:val="明显参考1"/>
    <w:qFormat/>
    <w:uiPriority w:val="32"/>
    <w:rPr>
      <w:b/>
      <w:sz w:val="24"/>
      <w:u w:val="single"/>
    </w:rPr>
  </w:style>
  <w:style w:type="character" w:customStyle="1" w:styleId="78">
    <w:name w:val="书籍标题1"/>
    <w:qFormat/>
    <w:uiPriority w:val="33"/>
    <w:rPr>
      <w:rFonts w:ascii="Cambria" w:hAnsi="Cambria" w:eastAsia="宋体"/>
      <w:b/>
      <w:i/>
      <w:sz w:val="24"/>
      <w:szCs w:val="24"/>
    </w:rPr>
  </w:style>
  <w:style w:type="paragraph" w:customStyle="1" w:styleId="79">
    <w:name w:val="TOC 标题1"/>
    <w:basedOn w:val="2"/>
    <w:next w:val="1"/>
    <w:qFormat/>
    <w:uiPriority w:val="39"/>
    <w:pPr>
      <w:numPr>
        <w:numId w:val="0"/>
      </w:numPr>
      <w:outlineLvl w:val="9"/>
    </w:pPr>
  </w:style>
  <w:style w:type="paragraph" w:customStyle="1" w:styleId="80">
    <w:name w:val="硕士学位论文"/>
    <w:basedOn w:val="1"/>
    <w:link w:val="81"/>
    <w:qFormat/>
    <w:uiPriority w:val="0"/>
    <w:pPr>
      <w:ind w:firstLine="0" w:firstLineChars="0"/>
      <w:jc w:val="center"/>
    </w:pPr>
    <w:rPr>
      <w:rFonts w:ascii="华文细黑" w:hAnsi="华文细黑"/>
      <w:b/>
      <w:sz w:val="48"/>
      <w:szCs w:val="48"/>
      <w:lang w:eastAsia="zh-CN"/>
    </w:rPr>
  </w:style>
  <w:style w:type="character" w:customStyle="1" w:styleId="81">
    <w:name w:val="硕士学位论文 Char"/>
    <w:link w:val="80"/>
    <w:qFormat/>
    <w:uiPriority w:val="0"/>
    <w:rPr>
      <w:rFonts w:ascii="华文细黑" w:hAnsi="华文细黑" w:eastAsia="宋体"/>
      <w:b/>
      <w:sz w:val="48"/>
      <w:szCs w:val="48"/>
      <w:lang w:val="en-US" w:eastAsia="zh-CN" w:bidi="en-US"/>
    </w:rPr>
  </w:style>
  <w:style w:type="paragraph" w:customStyle="1" w:styleId="82">
    <w:name w:val="论文题目"/>
    <w:basedOn w:val="1"/>
    <w:link w:val="83"/>
    <w:qFormat/>
    <w:uiPriority w:val="0"/>
    <w:pPr>
      <w:ind w:firstLine="0" w:firstLineChars="0"/>
      <w:jc w:val="center"/>
    </w:pPr>
    <w:rPr>
      <w:rFonts w:ascii="华文细黑" w:hAnsi="华文细黑" w:eastAsia="华文细黑"/>
      <w:b/>
      <w:sz w:val="44"/>
      <w:szCs w:val="44"/>
    </w:rPr>
  </w:style>
  <w:style w:type="character" w:customStyle="1" w:styleId="83">
    <w:name w:val="论文题目 Char"/>
    <w:link w:val="82"/>
    <w:qFormat/>
    <w:uiPriority w:val="0"/>
    <w:rPr>
      <w:rFonts w:ascii="华文细黑" w:hAnsi="华文细黑" w:eastAsia="华文细黑"/>
      <w:b/>
      <w:sz w:val="44"/>
      <w:szCs w:val="44"/>
      <w:lang w:bidi="en-US"/>
    </w:rPr>
  </w:style>
  <w:style w:type="paragraph" w:customStyle="1" w:styleId="84">
    <w:name w:val="论文英文题目"/>
    <w:basedOn w:val="1"/>
    <w:link w:val="85"/>
    <w:qFormat/>
    <w:uiPriority w:val="0"/>
    <w:pPr>
      <w:ind w:firstLine="0" w:firstLineChars="0"/>
      <w:jc w:val="center"/>
    </w:pPr>
    <w:rPr>
      <w:rFonts w:ascii="Calibri" w:hAnsi="Calibri"/>
      <w:b/>
      <w:sz w:val="32"/>
      <w:szCs w:val="32"/>
    </w:rPr>
  </w:style>
  <w:style w:type="character" w:customStyle="1" w:styleId="85">
    <w:name w:val="论文英文题目 Char"/>
    <w:link w:val="84"/>
    <w:qFormat/>
    <w:uiPriority w:val="0"/>
    <w:rPr>
      <w:b/>
      <w:sz w:val="32"/>
      <w:szCs w:val="32"/>
      <w:lang w:val="en-US" w:eastAsia="en-US" w:bidi="en-US"/>
    </w:rPr>
  </w:style>
  <w:style w:type="paragraph" w:customStyle="1" w:styleId="86">
    <w:name w:val="首页居中"/>
    <w:basedOn w:val="1"/>
    <w:link w:val="87"/>
    <w:qFormat/>
    <w:uiPriority w:val="0"/>
    <w:pPr>
      <w:spacing w:line="360" w:lineRule="auto"/>
      <w:ind w:firstLine="1977" w:firstLineChars="659"/>
    </w:pPr>
    <w:rPr>
      <w:rFonts w:ascii="Calibri" w:hAnsi="Calibri"/>
      <w:sz w:val="30"/>
      <w:szCs w:val="30"/>
    </w:rPr>
  </w:style>
  <w:style w:type="character" w:customStyle="1" w:styleId="87">
    <w:name w:val="首页居中 Char"/>
    <w:link w:val="86"/>
    <w:qFormat/>
    <w:uiPriority w:val="0"/>
    <w:rPr>
      <w:sz w:val="30"/>
      <w:szCs w:val="30"/>
      <w:lang w:bidi="en-US"/>
    </w:rPr>
  </w:style>
  <w:style w:type="paragraph" w:customStyle="1" w:styleId="88">
    <w:name w:val="首页页脚中文"/>
    <w:basedOn w:val="1"/>
    <w:link w:val="89"/>
    <w:qFormat/>
    <w:uiPriority w:val="0"/>
    <w:pPr>
      <w:ind w:firstLine="0" w:firstLineChars="0"/>
      <w:jc w:val="center"/>
    </w:pPr>
    <w:rPr>
      <w:rFonts w:ascii="华文行楷" w:eastAsia="华文行楷"/>
      <w:sz w:val="36"/>
      <w:szCs w:val="36"/>
    </w:rPr>
  </w:style>
  <w:style w:type="character" w:customStyle="1" w:styleId="89">
    <w:name w:val="首页页脚中文 Char"/>
    <w:link w:val="88"/>
    <w:qFormat/>
    <w:uiPriority w:val="0"/>
    <w:rPr>
      <w:rFonts w:ascii="华文行楷" w:hAnsi="Times New Roman" w:eastAsia="华文行楷"/>
      <w:sz w:val="36"/>
      <w:szCs w:val="36"/>
      <w:lang w:bidi="en-US"/>
    </w:rPr>
  </w:style>
  <w:style w:type="paragraph" w:customStyle="1" w:styleId="90">
    <w:name w:val="首页页脚英文"/>
    <w:basedOn w:val="1"/>
    <w:link w:val="91"/>
    <w:qFormat/>
    <w:uiPriority w:val="0"/>
    <w:pPr>
      <w:ind w:firstLine="0" w:firstLineChars="0"/>
      <w:jc w:val="center"/>
    </w:pPr>
  </w:style>
  <w:style w:type="character" w:customStyle="1" w:styleId="91">
    <w:name w:val="首页页脚英文 Char"/>
    <w:link w:val="90"/>
    <w:qFormat/>
    <w:uiPriority w:val="0"/>
    <w:rPr>
      <w:rFonts w:ascii="Times New Roman" w:hAnsi="Times New Roman"/>
      <w:sz w:val="24"/>
      <w:lang w:bidi="en-US"/>
    </w:rPr>
  </w:style>
  <w:style w:type="paragraph" w:customStyle="1" w:styleId="92">
    <w:name w:val="独创声明"/>
    <w:basedOn w:val="1"/>
    <w:link w:val="93"/>
    <w:qFormat/>
    <w:uiPriority w:val="0"/>
    <w:pPr>
      <w:ind w:firstLine="0" w:firstLineChars="0"/>
      <w:jc w:val="center"/>
    </w:pPr>
    <w:rPr>
      <w:rFonts w:ascii="黑体" w:hAnsi="黑体" w:eastAsia="黑体"/>
      <w:sz w:val="36"/>
      <w:szCs w:val="36"/>
      <w:lang w:bidi="ar-SA"/>
    </w:rPr>
  </w:style>
  <w:style w:type="character" w:customStyle="1" w:styleId="93">
    <w:name w:val="独创声明 Char"/>
    <w:link w:val="92"/>
    <w:qFormat/>
    <w:uiPriority w:val="0"/>
    <w:rPr>
      <w:rFonts w:ascii="黑体" w:hAnsi="黑体" w:eastAsia="黑体"/>
      <w:sz w:val="36"/>
      <w:szCs w:val="36"/>
    </w:rPr>
  </w:style>
  <w:style w:type="paragraph" w:customStyle="1" w:styleId="94">
    <w:name w:val="独创声明正文"/>
    <w:basedOn w:val="92"/>
    <w:link w:val="95"/>
    <w:qFormat/>
    <w:uiPriority w:val="0"/>
    <w:rPr>
      <w:lang w:bidi="en-US"/>
    </w:rPr>
  </w:style>
  <w:style w:type="character" w:customStyle="1" w:styleId="95">
    <w:name w:val="独创声明正文 Char"/>
    <w:link w:val="94"/>
    <w:qFormat/>
    <w:uiPriority w:val="0"/>
    <w:rPr>
      <w:rFonts w:ascii="黑体" w:hAnsi="黑体" w:eastAsia="黑体"/>
      <w:sz w:val="36"/>
      <w:szCs w:val="36"/>
      <w:lang w:bidi="en-US"/>
    </w:rPr>
  </w:style>
  <w:style w:type="paragraph" w:customStyle="1" w:styleId="96">
    <w:name w:val="关键词"/>
    <w:basedOn w:val="1"/>
    <w:link w:val="97"/>
    <w:qFormat/>
    <w:uiPriority w:val="0"/>
    <w:rPr>
      <w:rFonts w:ascii="仿宋_GB2312" w:hAnsi="Calibri" w:eastAsia="仿宋_GB2312"/>
      <w:szCs w:val="24"/>
    </w:rPr>
  </w:style>
  <w:style w:type="character" w:customStyle="1" w:styleId="97">
    <w:name w:val="关键词 Char"/>
    <w:link w:val="96"/>
    <w:qFormat/>
    <w:uiPriority w:val="0"/>
    <w:rPr>
      <w:rFonts w:ascii="仿宋_GB2312" w:eastAsia="仿宋_GB2312"/>
      <w:sz w:val="24"/>
      <w:szCs w:val="24"/>
      <w:lang w:bidi="en-US"/>
    </w:rPr>
  </w:style>
  <w:style w:type="paragraph" w:customStyle="1" w:styleId="98">
    <w:name w:val="关键词题头"/>
    <w:basedOn w:val="1"/>
    <w:link w:val="99"/>
    <w:qFormat/>
    <w:uiPriority w:val="0"/>
    <w:rPr>
      <w:rFonts w:ascii="黑体" w:hAnsi="Calibri" w:eastAsia="黑体"/>
      <w:szCs w:val="24"/>
    </w:rPr>
  </w:style>
  <w:style w:type="character" w:customStyle="1" w:styleId="99">
    <w:name w:val="关键词题头 Char"/>
    <w:link w:val="98"/>
    <w:qFormat/>
    <w:uiPriority w:val="0"/>
    <w:rPr>
      <w:rFonts w:ascii="黑体" w:eastAsia="黑体"/>
      <w:sz w:val="24"/>
      <w:szCs w:val="24"/>
      <w:lang w:bidi="en-US"/>
    </w:rPr>
  </w:style>
  <w:style w:type="paragraph" w:customStyle="1" w:styleId="100">
    <w:name w:val="摘要题目"/>
    <w:basedOn w:val="55"/>
    <w:link w:val="101"/>
    <w:qFormat/>
    <w:uiPriority w:val="0"/>
    <w:rPr>
      <w:rFonts w:cs="Times New Roman"/>
    </w:rPr>
  </w:style>
  <w:style w:type="character" w:customStyle="1" w:styleId="101">
    <w:name w:val="摘要题目 Char"/>
    <w:link w:val="100"/>
    <w:qFormat/>
    <w:uiPriority w:val="0"/>
    <w:rPr>
      <w:rFonts w:ascii="Times New Roman" w:hAnsi="Times New Roman" w:eastAsia="黑体"/>
      <w:kern w:val="32"/>
      <w:sz w:val="30"/>
      <w:lang w:bidi="en-US"/>
    </w:rPr>
  </w:style>
  <w:style w:type="paragraph" w:customStyle="1" w:styleId="102">
    <w:name w:val="英文摘要正文"/>
    <w:basedOn w:val="1"/>
    <w:link w:val="103"/>
    <w:qFormat/>
    <w:uiPriority w:val="0"/>
    <w:rPr>
      <w:rFonts w:eastAsia="Times New Roman"/>
    </w:rPr>
  </w:style>
  <w:style w:type="character" w:customStyle="1" w:styleId="103">
    <w:name w:val="英文摘要正文 Char"/>
    <w:basedOn w:val="37"/>
    <w:link w:val="102"/>
    <w:qFormat/>
    <w:uiPriority w:val="0"/>
    <w:rPr>
      <w:rFonts w:ascii="Times New Roman" w:hAnsi="Times New Roman"/>
      <w:sz w:val="24"/>
      <w:lang w:eastAsia="en-US" w:bidi="en-US"/>
    </w:rPr>
  </w:style>
  <w:style w:type="paragraph" w:customStyle="1" w:styleId="104">
    <w:name w:val="英文关键词"/>
    <w:basedOn w:val="1"/>
    <w:link w:val="105"/>
    <w:qFormat/>
    <w:uiPriority w:val="0"/>
    <w:rPr>
      <w:rFonts w:ascii="Calibri" w:hAnsi="Calibri"/>
      <w:szCs w:val="24"/>
    </w:rPr>
  </w:style>
  <w:style w:type="character" w:customStyle="1" w:styleId="105">
    <w:name w:val="英文关键词 Char"/>
    <w:link w:val="104"/>
    <w:qFormat/>
    <w:uiPriority w:val="0"/>
    <w:rPr>
      <w:rFonts w:ascii="Calibri" w:hAnsi="Calibri" w:eastAsia="宋体"/>
      <w:sz w:val="24"/>
      <w:szCs w:val="24"/>
      <w:lang w:eastAsia="en-US" w:bidi="en-US"/>
    </w:rPr>
  </w:style>
  <w:style w:type="paragraph" w:customStyle="1" w:styleId="106">
    <w:name w:val="Keywords"/>
    <w:basedOn w:val="1"/>
    <w:link w:val="107"/>
    <w:qFormat/>
    <w:uiPriority w:val="0"/>
    <w:rPr>
      <w:rFonts w:ascii="Calibri" w:hAnsi="Calibri"/>
      <w:b/>
      <w:szCs w:val="24"/>
    </w:rPr>
  </w:style>
  <w:style w:type="character" w:customStyle="1" w:styleId="107">
    <w:name w:val="Keywords Char"/>
    <w:link w:val="106"/>
    <w:qFormat/>
    <w:uiPriority w:val="0"/>
    <w:rPr>
      <w:rFonts w:eastAsia="宋体"/>
      <w:b/>
      <w:sz w:val="24"/>
      <w:szCs w:val="24"/>
      <w:lang w:eastAsia="en-US" w:bidi="en-US"/>
    </w:rPr>
  </w:style>
  <w:style w:type="paragraph" w:customStyle="1" w:styleId="108">
    <w:name w:val="目录"/>
    <w:basedOn w:val="1"/>
    <w:link w:val="109"/>
    <w:qFormat/>
    <w:uiPriority w:val="0"/>
    <w:pPr>
      <w:ind w:firstLine="0" w:firstLineChars="0"/>
      <w:jc w:val="center"/>
    </w:pPr>
    <w:rPr>
      <w:rFonts w:eastAsia="黑体"/>
      <w:sz w:val="30"/>
      <w:szCs w:val="30"/>
    </w:rPr>
  </w:style>
  <w:style w:type="character" w:customStyle="1" w:styleId="109">
    <w:name w:val="目录 Char"/>
    <w:link w:val="108"/>
    <w:qFormat/>
    <w:uiPriority w:val="0"/>
    <w:rPr>
      <w:rFonts w:ascii="Times New Roman" w:hAnsi="Times New Roman" w:eastAsia="黑体"/>
      <w:sz w:val="30"/>
      <w:szCs w:val="30"/>
      <w:lang w:bidi="en-US"/>
    </w:rPr>
  </w:style>
  <w:style w:type="paragraph" w:customStyle="1" w:styleId="110">
    <w:name w:val="标题1居中"/>
    <w:basedOn w:val="57"/>
    <w:link w:val="111"/>
    <w:qFormat/>
    <w:uiPriority w:val="0"/>
    <w:rPr>
      <w:rFonts w:ascii="Cambria" w:hAnsi="Cambria"/>
      <w:bCs/>
      <w:szCs w:val="32"/>
    </w:rPr>
  </w:style>
  <w:style w:type="character" w:customStyle="1" w:styleId="111">
    <w:name w:val="标题1居中 Char"/>
    <w:link w:val="110"/>
    <w:qFormat/>
    <w:uiPriority w:val="0"/>
    <w:rPr>
      <w:rFonts w:ascii="Cambria" w:hAnsi="Cambria" w:eastAsia="黑体" w:cs="宋体"/>
      <w:bCs/>
      <w:kern w:val="32"/>
      <w:sz w:val="30"/>
      <w:szCs w:val="32"/>
      <w:lang w:bidi="en-US"/>
    </w:rPr>
  </w:style>
  <w:style w:type="paragraph" w:customStyle="1" w:styleId="112">
    <w:name w:val="图名中文"/>
    <w:basedOn w:val="1"/>
    <w:link w:val="113"/>
    <w:qFormat/>
    <w:uiPriority w:val="0"/>
    <w:pPr>
      <w:ind w:firstLine="0" w:firstLineChars="0"/>
      <w:jc w:val="center"/>
    </w:pPr>
    <w:rPr>
      <w:szCs w:val="24"/>
    </w:rPr>
  </w:style>
  <w:style w:type="character" w:customStyle="1" w:styleId="113">
    <w:name w:val="图名中文 Char"/>
    <w:link w:val="112"/>
    <w:qFormat/>
    <w:uiPriority w:val="0"/>
    <w:rPr>
      <w:rFonts w:ascii="Times New Roman" w:hAnsi="Times New Roman" w:eastAsia="宋体"/>
      <w:sz w:val="24"/>
      <w:szCs w:val="24"/>
      <w:lang w:bidi="en-US"/>
    </w:rPr>
  </w:style>
  <w:style w:type="paragraph" w:customStyle="1" w:styleId="114">
    <w:name w:val="图名英文"/>
    <w:basedOn w:val="1"/>
    <w:link w:val="115"/>
    <w:qFormat/>
    <w:uiPriority w:val="0"/>
    <w:pPr>
      <w:ind w:firstLine="0" w:firstLineChars="0"/>
      <w:jc w:val="center"/>
    </w:pPr>
    <w:rPr>
      <w:szCs w:val="24"/>
    </w:rPr>
  </w:style>
  <w:style w:type="character" w:customStyle="1" w:styleId="115">
    <w:name w:val="图名英文 Char"/>
    <w:link w:val="114"/>
    <w:qFormat/>
    <w:uiPriority w:val="0"/>
    <w:rPr>
      <w:rFonts w:ascii="Times New Roman" w:hAnsi="Times New Roman"/>
      <w:sz w:val="24"/>
      <w:szCs w:val="24"/>
      <w:lang w:bidi="en-US"/>
    </w:rPr>
  </w:style>
  <w:style w:type="paragraph" w:customStyle="1" w:styleId="116">
    <w:name w:val="参考文献标题"/>
    <w:basedOn w:val="2"/>
    <w:link w:val="117"/>
    <w:qFormat/>
    <w:uiPriority w:val="0"/>
    <w:pPr>
      <w:numPr>
        <w:numId w:val="0"/>
      </w:numPr>
      <w:jc w:val="center"/>
    </w:pPr>
  </w:style>
  <w:style w:type="character" w:customStyle="1" w:styleId="117">
    <w:name w:val="参考文献标题 Char"/>
    <w:basedOn w:val="44"/>
    <w:link w:val="116"/>
    <w:qFormat/>
    <w:uiPriority w:val="0"/>
    <w:rPr>
      <w:rFonts w:ascii="Times New Roman" w:hAnsi="Times New Roman" w:eastAsia="黑体"/>
      <w:kern w:val="32"/>
      <w:sz w:val="32"/>
      <w:szCs w:val="32"/>
      <w:lang w:eastAsia="en-US" w:bidi="en-US"/>
    </w:rPr>
  </w:style>
  <w:style w:type="paragraph" w:customStyle="1" w:styleId="118">
    <w:name w:val="参考文献正文"/>
    <w:basedOn w:val="1"/>
    <w:link w:val="119"/>
    <w:qFormat/>
    <w:uiPriority w:val="0"/>
    <w:pPr>
      <w:ind w:left="170" w:hanging="170" w:hangingChars="170"/>
    </w:pPr>
    <w:rPr>
      <w:sz w:val="21"/>
      <w:szCs w:val="21"/>
    </w:rPr>
  </w:style>
  <w:style w:type="character" w:customStyle="1" w:styleId="119">
    <w:name w:val="参考文献正文 Char"/>
    <w:link w:val="118"/>
    <w:qFormat/>
    <w:uiPriority w:val="0"/>
    <w:rPr>
      <w:rFonts w:ascii="Times New Roman" w:hAnsi="Times New Roman"/>
      <w:sz w:val="21"/>
      <w:szCs w:val="21"/>
      <w:lang w:eastAsia="en-US" w:bidi="en-US"/>
    </w:rPr>
  </w:style>
  <w:style w:type="paragraph" w:customStyle="1" w:styleId="120">
    <w:name w:val="授权说明正文"/>
    <w:basedOn w:val="66"/>
    <w:link w:val="121"/>
    <w:qFormat/>
    <w:uiPriority w:val="0"/>
    <w:rPr>
      <w:sz w:val="36"/>
      <w:szCs w:val="36"/>
    </w:rPr>
  </w:style>
  <w:style w:type="character" w:customStyle="1" w:styleId="121">
    <w:name w:val="授权说明正文 Char"/>
    <w:link w:val="120"/>
    <w:qFormat/>
    <w:uiPriority w:val="0"/>
    <w:rPr>
      <w:rFonts w:ascii="Times New Roman" w:hAnsi="Times New Roman" w:eastAsia="黑体"/>
      <w:bCs/>
      <w:kern w:val="32"/>
      <w:sz w:val="36"/>
      <w:szCs w:val="36"/>
      <w:lang w:bidi="en-US"/>
    </w:rPr>
  </w:style>
  <w:style w:type="paragraph" w:customStyle="1" w:styleId="122">
    <w:name w:val="样式 标题 1 + 段后: 1 行"/>
    <w:basedOn w:val="2"/>
    <w:qFormat/>
    <w:uiPriority w:val="0"/>
    <w:pPr>
      <w:numPr>
        <w:numId w:val="0"/>
      </w:numPr>
    </w:pPr>
    <w:rPr>
      <w:rFonts w:cs="宋体"/>
      <w:bCs w:val="0"/>
      <w:sz w:val="30"/>
      <w:szCs w:val="20"/>
    </w:rPr>
  </w:style>
  <w:style w:type="paragraph" w:customStyle="1" w:styleId="123">
    <w:name w:val="样式 参考文献标题 + 段后: 1 行"/>
    <w:basedOn w:val="116"/>
    <w:qFormat/>
    <w:uiPriority w:val="0"/>
    <w:rPr>
      <w:rFonts w:cs="宋体"/>
      <w:bCs w:val="0"/>
      <w:sz w:val="30"/>
      <w:szCs w:val="20"/>
    </w:rPr>
  </w:style>
  <w:style w:type="paragraph" w:customStyle="1" w:styleId="124">
    <w:name w:val="样式 摘要 + 段后: 1 行"/>
    <w:basedOn w:val="54"/>
    <w:qFormat/>
    <w:uiPriority w:val="0"/>
    <w:rPr>
      <w:sz w:val="30"/>
    </w:rPr>
  </w:style>
  <w:style w:type="paragraph" w:customStyle="1" w:styleId="125">
    <w:name w:val="作者简介"/>
    <w:basedOn w:val="60"/>
    <w:link w:val="126"/>
    <w:autoRedefine/>
    <w:qFormat/>
    <w:uiPriority w:val="0"/>
    <w:pPr>
      <w:keepLines/>
      <w:tabs>
        <w:tab w:val="left" w:pos="377"/>
      </w:tabs>
      <w:snapToGrid/>
      <w:spacing w:afterLines="0"/>
    </w:pPr>
    <w:rPr>
      <w:rFonts w:ascii="黑体" w:hAnsi="Times New Roman"/>
      <w:kern w:val="44"/>
      <w:lang w:bidi="ar-SA"/>
    </w:rPr>
  </w:style>
  <w:style w:type="character" w:customStyle="1" w:styleId="126">
    <w:name w:val="作者简介 Char"/>
    <w:basedOn w:val="61"/>
    <w:link w:val="125"/>
    <w:qFormat/>
    <w:uiPriority w:val="0"/>
    <w:rPr>
      <w:rFonts w:ascii="黑体" w:hAnsi="Times New Roman" w:eastAsia="黑体" w:cs="宋体"/>
      <w:kern w:val="44"/>
      <w:sz w:val="30"/>
      <w:szCs w:val="32"/>
      <w:lang w:eastAsia="en-US" w:bidi="en-US"/>
    </w:rPr>
  </w:style>
  <w:style w:type="character" w:customStyle="1" w:styleId="127">
    <w:name w:val="highlight"/>
    <w:basedOn w:val="37"/>
    <w:qFormat/>
    <w:uiPriority w:val="0"/>
  </w:style>
  <w:style w:type="paragraph" w:customStyle="1" w:styleId="128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Calibri" w:eastAsia="宋体" w:cs="宋体"/>
      <w:color w:val="000000"/>
      <w:sz w:val="24"/>
      <w:szCs w:val="24"/>
      <w:lang w:val="en-US" w:eastAsia="zh-CN" w:bidi="ar-SA"/>
    </w:rPr>
  </w:style>
  <w:style w:type="character" w:customStyle="1" w:styleId="129">
    <w:name w:val="批注文字 字符"/>
    <w:link w:val="15"/>
    <w:qFormat/>
    <w:uiPriority w:val="0"/>
    <w:rPr>
      <w:rFonts w:ascii="Times New Roman" w:hAnsi="Times New Roman"/>
      <w:sz w:val="24"/>
      <w:lang w:eastAsia="en-US" w:bidi="en-US"/>
    </w:rPr>
  </w:style>
  <w:style w:type="character" w:customStyle="1" w:styleId="130">
    <w:name w:val="批注主题 字符"/>
    <w:link w:val="33"/>
    <w:qFormat/>
    <w:uiPriority w:val="0"/>
    <w:rPr>
      <w:rFonts w:ascii="Times New Roman" w:hAnsi="Times New Roman"/>
      <w:b/>
      <w:bCs/>
      <w:sz w:val="24"/>
      <w:lang w:eastAsia="en-US" w:bidi="en-US"/>
    </w:rPr>
  </w:style>
  <w:style w:type="paragraph" w:customStyle="1" w:styleId="131">
    <w:name w:val="修订1"/>
    <w:hidden/>
    <w:semiHidden/>
    <w:qFormat/>
    <w:uiPriority w:val="99"/>
    <w:rPr>
      <w:rFonts w:ascii="Times New Roman" w:hAnsi="Times New Roman" w:eastAsia="宋体" w:cs="Times New Roman"/>
      <w:sz w:val="24"/>
      <w:lang w:val="en-US" w:eastAsia="en-US" w:bidi="en-US"/>
    </w:rPr>
  </w:style>
  <w:style w:type="paragraph" w:customStyle="1" w:styleId="132">
    <w:name w:val="Abstract"/>
    <w:basedOn w:val="84"/>
    <w:next w:val="1"/>
    <w:link w:val="133"/>
    <w:qFormat/>
    <w:uiPriority w:val="0"/>
  </w:style>
  <w:style w:type="character" w:customStyle="1" w:styleId="133">
    <w:name w:val="Abstract Char"/>
    <w:link w:val="132"/>
    <w:qFormat/>
    <w:uiPriority w:val="0"/>
    <w:rPr>
      <w:rFonts w:ascii="Times New Roman" w:hAnsi="Times New Roman" w:eastAsia="Times New Roman"/>
      <w:b/>
      <w:sz w:val="32"/>
      <w:szCs w:val="32"/>
      <w:lang w:val="en-US" w:eastAsia="en-US" w:bidi="en-US"/>
    </w:rPr>
  </w:style>
  <w:style w:type="paragraph" w:customStyle="1" w:styleId="134">
    <w:name w:val="ABSTRACT"/>
    <w:basedOn w:val="100"/>
    <w:link w:val="135"/>
    <w:qFormat/>
    <w:uiPriority w:val="0"/>
    <w:rPr>
      <w:rFonts w:ascii="Times New Roman" w:hAnsi="Times New Roman"/>
      <w:b w:val="0"/>
    </w:rPr>
  </w:style>
  <w:style w:type="character" w:customStyle="1" w:styleId="135">
    <w:name w:val="ABSTRACT Char"/>
    <w:link w:val="134"/>
    <w:qFormat/>
    <w:uiPriority w:val="0"/>
    <w:rPr>
      <w:rFonts w:ascii="Times New Roman" w:hAnsi="Times New Roman" w:eastAsia="黑体"/>
      <w:bCs/>
      <w:kern w:val="32"/>
      <w:sz w:val="30"/>
      <w:szCs w:val="32"/>
      <w:lang w:bidi="en-US"/>
    </w:rPr>
  </w:style>
  <w:style w:type="paragraph" w:customStyle="1" w:styleId="136">
    <w:name w:val="reader-word-layer"/>
    <w:basedOn w:val="1"/>
    <w:qFormat/>
    <w:uiPriority w:val="0"/>
    <w:pPr>
      <w:snapToGrid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cs="宋体"/>
      <w:szCs w:val="24"/>
      <w:lang w:eastAsia="zh-CN" w:bidi="ar-SA"/>
    </w:rPr>
  </w:style>
  <w:style w:type="character" w:customStyle="1" w:styleId="137">
    <w:name w:val="apple-converted-space"/>
    <w:basedOn w:val="37"/>
    <w:qFormat/>
    <w:uiPriority w:val="0"/>
  </w:style>
  <w:style w:type="character" w:styleId="138">
    <w:name w:val="Placeholder Text"/>
    <w:basedOn w:val="37"/>
    <w:semiHidden/>
    <w:qFormat/>
    <w:uiPriority w:val="99"/>
    <w:rPr>
      <w:color w:val="808080"/>
    </w:rPr>
  </w:style>
  <w:style w:type="paragraph" w:customStyle="1" w:styleId="139">
    <w:name w:val="EndNote Bibliography Title"/>
    <w:basedOn w:val="1"/>
    <w:link w:val="140"/>
    <w:qFormat/>
    <w:uiPriority w:val="0"/>
    <w:pPr>
      <w:jc w:val="center"/>
    </w:pPr>
    <w:rPr>
      <w:sz w:val="22"/>
    </w:rPr>
  </w:style>
  <w:style w:type="character" w:customStyle="1" w:styleId="140">
    <w:name w:val="EndNote Bibliography Title Char"/>
    <w:basedOn w:val="126"/>
    <w:link w:val="139"/>
    <w:qFormat/>
    <w:uiPriority w:val="0"/>
    <w:rPr>
      <w:rFonts w:ascii="Times New Roman" w:hAnsi="Times New Roman" w:eastAsia="黑体" w:cs="宋体"/>
      <w:b w:val="0"/>
      <w:bCs w:val="0"/>
      <w:kern w:val="44"/>
      <w:sz w:val="22"/>
      <w:szCs w:val="32"/>
      <w:lang w:eastAsia="en-US" w:bidi="en-US"/>
    </w:rPr>
  </w:style>
  <w:style w:type="paragraph" w:customStyle="1" w:styleId="141">
    <w:name w:val="EndNote Bibliography"/>
    <w:basedOn w:val="1"/>
    <w:link w:val="142"/>
    <w:qFormat/>
    <w:uiPriority w:val="0"/>
    <w:pPr>
      <w:spacing w:line="240" w:lineRule="auto"/>
    </w:pPr>
    <w:rPr>
      <w:sz w:val="22"/>
    </w:rPr>
  </w:style>
  <w:style w:type="character" w:customStyle="1" w:styleId="142">
    <w:name w:val="EndNote Bibliography Char"/>
    <w:basedOn w:val="126"/>
    <w:link w:val="141"/>
    <w:qFormat/>
    <w:uiPriority w:val="0"/>
    <w:rPr>
      <w:rFonts w:ascii="Times New Roman" w:hAnsi="Times New Roman" w:eastAsia="黑体" w:cs="宋体"/>
      <w:b w:val="0"/>
      <w:bCs w:val="0"/>
      <w:kern w:val="44"/>
      <w:sz w:val="22"/>
      <w:szCs w:val="32"/>
      <w:lang w:eastAsia="en-US" w:bidi="en-US"/>
    </w:rPr>
  </w:style>
  <w:style w:type="paragraph" w:customStyle="1" w:styleId="143">
    <w:name w:val="Displayed equation"/>
    <w:basedOn w:val="1"/>
    <w:next w:val="1"/>
    <w:qFormat/>
    <w:uiPriority w:val="0"/>
    <w:pPr>
      <w:tabs>
        <w:tab w:val="center" w:pos="4253"/>
        <w:tab w:val="right" w:pos="8222"/>
      </w:tabs>
      <w:snapToGrid/>
      <w:spacing w:before="240" w:after="240" w:line="480" w:lineRule="auto"/>
      <w:ind w:firstLine="0" w:firstLineChars="0"/>
      <w:jc w:val="center"/>
    </w:pPr>
    <w:rPr>
      <w:rFonts w:eastAsiaTheme="minorEastAsia"/>
      <w:szCs w:val="24"/>
      <w:lang w:val="en-GB" w:eastAsia="en-GB" w:bidi="ar-SA"/>
    </w:rPr>
  </w:style>
  <w:style w:type="paragraph" w:customStyle="1" w:styleId="144">
    <w:name w:val="New paragraph"/>
    <w:basedOn w:val="1"/>
    <w:qFormat/>
    <w:uiPriority w:val="0"/>
    <w:pPr>
      <w:snapToGrid/>
      <w:spacing w:line="480" w:lineRule="auto"/>
      <w:ind w:firstLine="720" w:firstLineChars="0"/>
    </w:pPr>
    <w:rPr>
      <w:rFonts w:eastAsiaTheme="minorEastAsia"/>
      <w:szCs w:val="24"/>
      <w:lang w:val="en-GB" w:eastAsia="en-GB" w:bidi="ar-SA"/>
    </w:rPr>
  </w:style>
  <w:style w:type="paragraph" w:customStyle="1" w:styleId="145">
    <w:name w:val="Paragraph"/>
    <w:basedOn w:val="1"/>
    <w:next w:val="144"/>
    <w:qFormat/>
    <w:uiPriority w:val="0"/>
    <w:pPr>
      <w:snapToGrid/>
      <w:spacing w:before="240" w:line="480" w:lineRule="auto"/>
      <w:ind w:firstLine="0" w:firstLineChars="0"/>
    </w:pPr>
    <w:rPr>
      <w:rFonts w:eastAsiaTheme="minorEastAsia"/>
      <w:szCs w:val="24"/>
      <w:lang w:val="en-GB" w:eastAsia="en-GB" w:bidi="ar-SA"/>
    </w:rPr>
  </w:style>
  <w:style w:type="paragraph" w:customStyle="1" w:styleId="146">
    <w:name w:val="表格"/>
    <w:basedOn w:val="1"/>
    <w:link w:val="147"/>
    <w:qFormat/>
    <w:uiPriority w:val="0"/>
    <w:pPr>
      <w:ind w:firstLine="0" w:firstLineChars="0"/>
      <w:jc w:val="center"/>
    </w:pPr>
    <w:rPr>
      <w:sz w:val="21"/>
      <w:lang w:eastAsia="zh-CN"/>
    </w:rPr>
  </w:style>
  <w:style w:type="character" w:customStyle="1" w:styleId="147">
    <w:name w:val="表格 Char"/>
    <w:basedOn w:val="37"/>
    <w:link w:val="146"/>
    <w:qFormat/>
    <w:uiPriority w:val="0"/>
    <w:rPr>
      <w:rFonts w:ascii="Times New Roman" w:hAnsi="Times New Roman"/>
      <w:sz w:val="21"/>
      <w:lang w:bidi="en-US"/>
    </w:rPr>
  </w:style>
  <w:style w:type="character" w:customStyle="1" w:styleId="148">
    <w:name w:val="博正文 字符"/>
    <w:link w:val="149"/>
    <w:qFormat/>
    <w:uiPriority w:val="0"/>
    <w:rPr>
      <w:rFonts w:ascii="楷体" w:hAnsi="楷体" w:eastAsia="楷体"/>
      <w:kern w:val="2"/>
      <w:sz w:val="24"/>
      <w:szCs w:val="32"/>
    </w:rPr>
  </w:style>
  <w:style w:type="paragraph" w:customStyle="1" w:styleId="149">
    <w:name w:val="博正文"/>
    <w:basedOn w:val="1"/>
    <w:link w:val="148"/>
    <w:qFormat/>
    <w:uiPriority w:val="0"/>
    <w:pPr>
      <w:snapToGrid/>
      <w:spacing w:line="360" w:lineRule="auto"/>
      <w:ind w:firstLine="480"/>
    </w:pPr>
    <w:rPr>
      <w:rFonts w:ascii="楷体" w:hAnsi="楷体" w:eastAsia="楷体"/>
      <w:kern w:val="2"/>
      <w:szCs w:val="32"/>
      <w:lang w:eastAsia="zh-CN" w:bidi="ar-SA"/>
    </w:rPr>
  </w:style>
  <w:style w:type="paragraph" w:customStyle="1" w:styleId="150">
    <w:name w:val="符号"/>
    <w:basedOn w:val="1"/>
    <w:link w:val="151"/>
    <w:qFormat/>
    <w:uiPriority w:val="0"/>
    <w:pPr>
      <w:ind w:firstLine="0" w:firstLineChars="0"/>
      <w:jc w:val="center"/>
    </w:pPr>
    <w:rPr>
      <w:lang w:eastAsia="zh-CN"/>
    </w:rPr>
  </w:style>
  <w:style w:type="character" w:customStyle="1" w:styleId="151">
    <w:name w:val="符号 Char"/>
    <w:basedOn w:val="37"/>
    <w:link w:val="150"/>
    <w:qFormat/>
    <w:uiPriority w:val="0"/>
    <w:rPr>
      <w:rFonts w:ascii="Times New Roman" w:hAnsi="Times New Roman"/>
      <w:sz w:val="24"/>
      <w:lang w:bidi="en-US"/>
    </w:rPr>
  </w:style>
  <w:style w:type="paragraph" w:customStyle="1" w:styleId="152">
    <w:name w:val="正文1"/>
    <w:basedOn w:val="1"/>
    <w:link w:val="153"/>
    <w:autoRedefine/>
    <w:qFormat/>
    <w:uiPriority w:val="0"/>
    <w:pPr>
      <w:widowControl/>
      <w:ind w:firstLine="480"/>
    </w:pPr>
  </w:style>
  <w:style w:type="character" w:customStyle="1" w:styleId="153">
    <w:name w:val="正文1 Char"/>
    <w:link w:val="152"/>
    <w:qFormat/>
    <w:uiPriority w:val="0"/>
    <w:rPr>
      <w:rFonts w:ascii="Times New Roman" w:hAnsi="Times New Roman"/>
      <w:sz w:val="24"/>
      <w:lang w:eastAsia="en-US" w:bidi="en-US"/>
    </w:rPr>
  </w:style>
  <w:style w:type="character" w:customStyle="1" w:styleId="154">
    <w:name w:val="正文文本 字符"/>
    <w:basedOn w:val="37"/>
    <w:link w:val="16"/>
    <w:qFormat/>
    <w:uiPriority w:val="0"/>
    <w:rPr>
      <w:rFonts w:ascii="Times New Roman" w:hAnsi="Times New Roman"/>
      <w:b/>
      <w:kern w:val="2"/>
      <w:sz w:val="44"/>
      <w:lang w:eastAsia="en-US"/>
    </w:rPr>
  </w:style>
  <w:style w:type="character" w:customStyle="1" w:styleId="155">
    <w:name w:val="正文文本缩进 字符"/>
    <w:basedOn w:val="37"/>
    <w:link w:val="17"/>
    <w:qFormat/>
    <w:uiPriority w:val="0"/>
    <w:rPr>
      <w:rFonts w:ascii="Times New Roman" w:hAnsi="Times New Roman"/>
      <w:kern w:val="2"/>
      <w:sz w:val="21"/>
      <w:lang w:eastAsia="en-US"/>
    </w:rPr>
  </w:style>
  <w:style w:type="character" w:customStyle="1" w:styleId="156">
    <w:name w:val="页眉 字符"/>
    <w:basedOn w:val="37"/>
    <w:link w:val="23"/>
    <w:qFormat/>
    <w:uiPriority w:val="99"/>
    <w:rPr>
      <w:rFonts w:ascii="Times New Roman" w:hAnsi="Times New Roman"/>
      <w:spacing w:val="-5"/>
      <w:sz w:val="21"/>
      <w:szCs w:val="21"/>
      <w:lang w:bidi="en-US"/>
    </w:rPr>
  </w:style>
  <w:style w:type="table" w:customStyle="1" w:styleId="157">
    <w:name w:val="简明型 11"/>
    <w:basedOn w:val="34"/>
    <w:qFormat/>
    <w:uiPriority w:val="0"/>
    <w:pPr>
      <w:snapToGrid w:val="0"/>
      <w:spacing w:line="300" w:lineRule="auto"/>
      <w:ind w:firstLine="480" w:firstLineChars="200"/>
      <w:jc w:val="both"/>
    </w:pPr>
    <w:rPr>
      <w:rFonts w:ascii="Cambria" w:hAnsi="Cambria"/>
    </w:rPr>
    <w:tblPr>
      <w:tblBorders>
        <w:top w:val="single" w:color="auto" w:sz="12" w:space="0"/>
        <w:bottom w:val="single" w:color="auto" w:sz="12" w:space="0"/>
      </w:tblBorders>
    </w:tblPr>
    <w:tcPr>
      <w:shd w:val="clear" w:color="auto" w:fill="FFFFFF"/>
    </w:tcPr>
    <w:tblStylePr w:type="firstRow">
      <w:tcPr>
        <w:tcBorders>
          <w:bottom w:val="single" w:color="auto" w:sz="6" w:space="0"/>
          <w:tl2br w:val="nil"/>
          <w:tr2bl w:val="nil"/>
        </w:tcBorders>
        <w:shd w:val="clear" w:color="auto" w:fill="FFFFFF"/>
      </w:tcPr>
    </w:tblStylePr>
    <w:tblStylePr w:type="lastRow">
      <w:tcPr>
        <w:tcBorders>
          <w:top w:val="single" w:color="auto" w:sz="6" w:space="0"/>
          <w:tl2br w:val="nil"/>
          <w:tr2bl w:val="nil"/>
        </w:tcBorders>
        <w:shd w:val="clear" w:color="auto" w:fill="FFFFFF"/>
      </w:tcPr>
    </w:tblStylePr>
  </w:style>
  <w:style w:type="table" w:customStyle="1" w:styleId="158">
    <w:name w:val="简明型 12"/>
    <w:basedOn w:val="34"/>
    <w:qFormat/>
    <w:uiPriority w:val="0"/>
    <w:pPr>
      <w:snapToGrid w:val="0"/>
      <w:spacing w:line="300" w:lineRule="auto"/>
      <w:ind w:firstLine="480" w:firstLineChars="200"/>
      <w:jc w:val="both"/>
    </w:pPr>
    <w:rPr>
      <w:rFonts w:ascii="Cambria" w:hAnsi="Cambria"/>
    </w:rPr>
    <w:tblPr>
      <w:tblBorders>
        <w:top w:val="single" w:color="auto" w:sz="12" w:space="0"/>
        <w:bottom w:val="single" w:color="auto" w:sz="12" w:space="0"/>
      </w:tblBorders>
    </w:tblPr>
    <w:tcPr>
      <w:shd w:val="clear" w:color="auto" w:fill="FFFFFF"/>
    </w:tcPr>
    <w:tblStylePr w:type="firstRow">
      <w:tcPr>
        <w:tcBorders>
          <w:bottom w:val="single" w:color="auto" w:sz="6" w:space="0"/>
          <w:tl2br w:val="nil"/>
          <w:tr2bl w:val="nil"/>
        </w:tcBorders>
        <w:shd w:val="clear" w:color="auto" w:fill="FFFFFF"/>
      </w:tcPr>
    </w:tblStylePr>
    <w:tblStylePr w:type="lastRow">
      <w:tcPr>
        <w:tcBorders>
          <w:top w:val="single" w:color="auto" w:sz="6" w:space="0"/>
          <w:tl2br w:val="nil"/>
          <w:tr2bl w:val="nil"/>
        </w:tcBorders>
        <w:shd w:val="clear" w:color="auto" w:fill="FFFFFF"/>
      </w:tcPr>
    </w:tblStylePr>
  </w:style>
  <w:style w:type="character" w:customStyle="1" w:styleId="159">
    <w:name w:val="摘要 Char"/>
    <w:link w:val="54"/>
    <w:qFormat/>
    <w:uiPriority w:val="0"/>
    <w:rPr>
      <w:rFonts w:cs="宋体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data/weboffice/tmp/webword_2142240515/C:\Users\Administrator\Desktop\&#27169;&#26495;\&#22823;&#36830;&#29702;&#24037;&#22823;&#23398;&#21338;&#22763;&#23398;&#20301;&#35770;&#25991;&#27169;&#29256;_20140507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43AA93E-DEA4-41D9-A8F9-1C5C70E5039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中国石油大学</Company>
  <Pages>24</Pages>
  <Words>330</Words>
  <Characters>450</Characters>
  <Lines>153</Lines>
  <Paragraphs>43</Paragraphs>
  <TotalTime>2</TotalTime>
  <ScaleCrop>false</ScaleCrop>
  <LinksUpToDate>false</LinksUpToDate>
  <CharactersWithSpaces>635</CharactersWithSpaces>
  <Application>WPS Office WWO_wpscloud_20251224173010-b51a25e58c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2025-12-30T04:23:00Z</dcterms:created>
  <dc:creator>Administrator</dc:creator>
  <cp:lastModifiedBy>Kunniiven瀚</cp:lastModifiedBy>
  <cp:lastPrinted>2023-09-13T13:24:00Z</cp:lastPrinted>
  <dcterms:modified xsi:type="dcterms:W3CDTF">2025-12-30T10:26:04Z</dcterms:modified>
  <dc:subject>模板</dc:subject>
  <dc:title>大连理工大学硕士学位论文格式规范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TemplateDocerSaveRecord">
    <vt:lpwstr>eyJoZGlkIjoiMTk3MmUzYjUzYTVjZTY4NjY2NmUxNWFmMWZjZDcxOWIiLCJ1c2VySWQiOiIyNzE1NzQ1MjYifQ==</vt:lpwstr>
  </property>
  <property fmtid="{D5CDD505-2E9C-101B-9397-08002B2CF9AE}" pid="4" name="KSOProductBuildVer">
    <vt:lpwstr>2052-12.9.0.24678</vt:lpwstr>
  </property>
  <property fmtid="{D5CDD505-2E9C-101B-9397-08002B2CF9AE}" pid="5" name="ICV">
    <vt:lpwstr>13E80A452B30AA143C385369CE728E7D_43</vt:lpwstr>
  </property>
</Properties>
</file>